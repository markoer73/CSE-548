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5516EA91" w:rsidR="003D42A1" w:rsidRDefault="003D42A1" w:rsidP="003D42A1">
      <w:pPr>
        <w:pStyle w:val="Authors"/>
        <w:framePr w:w="6175" w:wrap="notBeside" w:x="3354" w:y="1163"/>
        <w:spacing w:after="120" w:line="360" w:lineRule="auto"/>
        <w:jc w:val="left"/>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897465">
        <w:t>29</w:t>
      </w:r>
      <w:r w:rsidR="00897465" w:rsidRPr="00897465">
        <w:rPr>
          <w:vertAlign w:val="superscript"/>
        </w:rPr>
        <w:t>th</w:t>
      </w:r>
      <w:r w:rsidR="00897465">
        <w:t xml:space="preserve"> May, 2021</w:t>
      </w:r>
      <w:r w:rsidR="009F1C4B">
        <w:br/>
        <w:t>Class Name and Term: CSE</w:t>
      </w:r>
      <w:r w:rsidR="00CD7FED">
        <w:t>548</w:t>
      </w:r>
      <w:r w:rsidR="009F1C4B">
        <w:t xml:space="preserve"> </w:t>
      </w:r>
      <w:r w:rsidR="00CD7FED">
        <w:t>Summer 2021</w:t>
      </w:r>
    </w:p>
    <w:p w14:paraId="159EA202" w14:textId="6B2FEF12" w:rsidR="00E97402" w:rsidRDefault="00E97402">
      <w:pPr>
        <w:pStyle w:val="Text"/>
        <w:ind w:firstLine="0"/>
        <w:rPr>
          <w:sz w:val="18"/>
          <w:szCs w:val="18"/>
        </w:rPr>
      </w:pPr>
    </w:p>
    <w:p w14:paraId="01B9EC0A" w14:textId="29BFF7AC" w:rsidR="00E97402" w:rsidRDefault="00722D4B">
      <w:pPr>
        <w:pStyle w:val="Title"/>
        <w:framePr w:wrap="notBeside"/>
      </w:pPr>
      <w:r>
        <w:t xml:space="preserve">Project Report 1 - </w:t>
      </w:r>
      <w:r w:rsidRPr="00722D4B">
        <w:t>Packet Filter Firewall</w:t>
      </w:r>
    </w:p>
    <w:p w14:paraId="3D1BB5AF" w14:textId="77777777" w:rsidR="00E97402" w:rsidRDefault="003D42A1" w:rsidP="004164DE">
      <w:pPr>
        <w:pStyle w:val="Heading1"/>
      </w:pPr>
      <w:r>
        <w:t xml:space="preserve">Project </w:t>
      </w:r>
      <w:r w:rsidR="000539FD" w:rsidRPr="004164DE">
        <w:t>Overview</w:t>
      </w:r>
    </w:p>
    <w:p w14:paraId="6B15C5E0" w14:textId="77777777" w:rsidR="00E97402" w:rsidRDefault="00C03739">
      <w:pPr>
        <w:pStyle w:val="Text"/>
      </w:pPr>
      <w:r w:rsidRPr="00C03739">
        <w:rPr>
          <w:highlight w:val="yellow"/>
        </w:rPr>
        <w:t>One paragraph to describe this project and your accomplishment.</w:t>
      </w:r>
    </w:p>
    <w:p w14:paraId="3D551145" w14:textId="212848D8" w:rsidR="008A3C23" w:rsidRDefault="00C03739" w:rsidP="004164DE">
      <w:pPr>
        <w:pStyle w:val="Heading1"/>
      </w:pPr>
      <w:r w:rsidRPr="004164DE">
        <w:t>Network</w:t>
      </w:r>
      <w:r>
        <w:t xml:space="preserve"> Setup</w:t>
      </w:r>
    </w:p>
    <w:p w14:paraId="217F5692" w14:textId="70EBB99E" w:rsidR="00EB4F44" w:rsidRDefault="00EB4F44" w:rsidP="00EB4F44">
      <w:pPr>
        <w:ind w:left="404"/>
      </w:pPr>
      <w:r>
        <w:t>Please find below the set-up of the virtual infrastructure as I have configured it in VirtualBox.</w:t>
      </w:r>
    </w:p>
    <w:p w14:paraId="1E3CD484" w14:textId="1EB19802" w:rsidR="00EB4F44" w:rsidRDefault="00EB4F44" w:rsidP="00EB4F44">
      <w:pPr>
        <w:ind w:left="404"/>
      </w:pPr>
    </w:p>
    <w:p w14:paraId="6CE8B596" w14:textId="17EE334D" w:rsidR="00EB4F44" w:rsidRDefault="00EB4F44" w:rsidP="00EB4F44">
      <w:pPr>
        <w:ind w:left="404"/>
      </w:pPr>
      <w:r>
        <w:t>The peculiarity of my infrastructure is that I have not used DHCP and a default gateway for the internal network</w:t>
      </w:r>
      <w:r w:rsidR="00AD54D0">
        <w:t xml:space="preserve"> (10.0.2/24)</w:t>
      </w:r>
      <w:r>
        <w:t xml:space="preserve">.  This is because, even if I force the Client VM to use the Gateway VM as </w:t>
      </w:r>
      <w:r w:rsidR="00171667">
        <w:t xml:space="preserve">the </w:t>
      </w:r>
      <w:r>
        <w:t xml:space="preserve">default gateway, </w:t>
      </w:r>
      <w:r w:rsidR="00171667">
        <w:t xml:space="preserve">the Ubuntu machine will still detect the </w:t>
      </w:r>
      <w:r>
        <w:t xml:space="preserve">default gateway </w:t>
      </w:r>
      <w:r w:rsidR="00171667">
        <w:t xml:space="preserve">offered by VirtualBox on the same network </w:t>
      </w:r>
      <w:r>
        <w:t>(</w:t>
      </w:r>
      <w:r w:rsidR="00171667">
        <w:t xml:space="preserve">which is </w:t>
      </w:r>
      <w:r>
        <w:t xml:space="preserve">the DHCP server configured by VirtualBox), </w:t>
      </w:r>
      <w:r w:rsidR="00171667">
        <w:t xml:space="preserve">and the VM </w:t>
      </w:r>
      <w:r>
        <w:t>will configure itself to use that default gateway, bypassing the Gateway VM</w:t>
      </w:r>
      <w:r w:rsidR="00171667">
        <w:t>,</w:t>
      </w:r>
      <w:r>
        <w:t xml:space="preserve"> and </w:t>
      </w:r>
      <w:r w:rsidR="00736750">
        <w:t xml:space="preserve">would end up </w:t>
      </w:r>
      <w:r w:rsidR="00171667">
        <w:t>us</w:t>
      </w:r>
      <w:r w:rsidR="00736750">
        <w:t>ing</w:t>
      </w:r>
      <w:r w:rsidR="00171667">
        <w:t xml:space="preserve"> </w:t>
      </w:r>
      <w:r>
        <w:t>VirtualBox</w:t>
      </w:r>
      <w:r w:rsidR="00171667">
        <w:t>’ DHCP server</w:t>
      </w:r>
      <w:r>
        <w:t xml:space="preserve"> on that subnet </w:t>
      </w:r>
      <w:r w:rsidR="00736750">
        <w:t xml:space="preserve">as a router </w:t>
      </w:r>
      <w:r>
        <w:t>to reach the internet.</w:t>
      </w:r>
    </w:p>
    <w:p w14:paraId="2832D828" w14:textId="77777777" w:rsidR="00736750" w:rsidRDefault="00736750" w:rsidP="00EB4F44">
      <w:pPr>
        <w:ind w:left="404"/>
      </w:pPr>
    </w:p>
    <w:p w14:paraId="141F68A0" w14:textId="3544268D" w:rsidR="00EB4F44" w:rsidRDefault="00171667" w:rsidP="00EB4F44">
      <w:pPr>
        <w:ind w:left="404"/>
      </w:pPr>
      <w:r>
        <w:t>Therefore, f</w:t>
      </w:r>
      <w:r w:rsidR="00EB4F44">
        <w:t xml:space="preserve">or the purpose of </w:t>
      </w:r>
      <w:r>
        <w:t xml:space="preserve">effectively </w:t>
      </w:r>
      <w:r w:rsidR="007E3A5F">
        <w:t xml:space="preserve">executing </w:t>
      </w:r>
      <w:r w:rsidR="00EB4F44">
        <w:t>the exercises in this lab</w:t>
      </w:r>
      <w:r>
        <w:t xml:space="preserve"> and working with routing and </w:t>
      </w:r>
      <w:r w:rsidR="007E3A5F">
        <w:t>iptables firewall rules</w:t>
      </w:r>
      <w:r w:rsidR="00EB4F44">
        <w:t xml:space="preserve">, </w:t>
      </w:r>
      <w:r>
        <w:t xml:space="preserve">I have </w:t>
      </w:r>
      <w:r w:rsidR="00117FEF">
        <w:t xml:space="preserve">opted for a different set up, where </w:t>
      </w:r>
      <w:r w:rsidR="00117FEF" w:rsidRPr="00117FEF">
        <w:rPr>
          <w:b/>
          <w:bCs/>
          <w:u w:val="single"/>
        </w:rPr>
        <w:t xml:space="preserve">the Gateway is forced in the path as </w:t>
      </w:r>
      <w:r w:rsidR="00117FEF">
        <w:rPr>
          <w:b/>
          <w:bCs/>
          <w:u w:val="single"/>
        </w:rPr>
        <w:t xml:space="preserve">the only possible </w:t>
      </w:r>
      <w:r w:rsidR="00117FEF" w:rsidRPr="00117FEF">
        <w:rPr>
          <w:b/>
          <w:bCs/>
          <w:u w:val="single"/>
        </w:rPr>
        <w:t>gateway</w:t>
      </w:r>
      <w:r w:rsidR="00117FEF">
        <w:rPr>
          <w:b/>
          <w:bCs/>
          <w:u w:val="single"/>
        </w:rPr>
        <w:t xml:space="preserve"> for the client</w:t>
      </w:r>
      <w:r w:rsidR="00117FEF">
        <w:t xml:space="preserve">. </w:t>
      </w:r>
      <w:r w:rsidR="00A85E65">
        <w:t xml:space="preserve">To achieve that, </w:t>
      </w:r>
      <w:r w:rsidR="00117FEF">
        <w:t xml:space="preserve">I have </w:t>
      </w:r>
      <w:r w:rsidR="00EB4F44">
        <w:t>disable</w:t>
      </w:r>
      <w:r>
        <w:t>d VirtualBox’s</w:t>
      </w:r>
      <w:r w:rsidR="00EB4F44">
        <w:t xml:space="preserve"> DHCP in the internal network (10.0.2/24) and manually configure</w:t>
      </w:r>
      <w:r>
        <w:t>d</w:t>
      </w:r>
      <w:r w:rsidR="00EB4F44">
        <w:t xml:space="preserve"> the IPs o</w:t>
      </w:r>
      <w:r>
        <w:t>n</w:t>
      </w:r>
      <w:r w:rsidR="00EB4F44">
        <w:t xml:space="preserve"> the internal interface</w:t>
      </w:r>
      <w:r>
        <w:t>s</w:t>
      </w:r>
      <w:r w:rsidR="00EB4F44">
        <w:t xml:space="preserve"> of the Gateway VM and the Client VM.  </w:t>
      </w:r>
      <w:r>
        <w:t>I have also configured t</w:t>
      </w:r>
      <w:r w:rsidR="00EB4F44">
        <w:t xml:space="preserve">he </w:t>
      </w:r>
      <w:r>
        <w:t xml:space="preserve">Client VM to use the </w:t>
      </w:r>
      <w:r w:rsidR="00EB4F44">
        <w:t xml:space="preserve">Gateway VM’s IP </w:t>
      </w:r>
      <w:r>
        <w:t xml:space="preserve">(10.0.2.1) </w:t>
      </w:r>
      <w:r w:rsidR="00EB4F44">
        <w:t>as the default gateway.</w:t>
      </w:r>
    </w:p>
    <w:p w14:paraId="77A5B17A" w14:textId="77777777" w:rsidR="00B23C63" w:rsidRPr="00EB4F44" w:rsidRDefault="00B23C63" w:rsidP="00EB4F44">
      <w:pPr>
        <w:ind w:left="404"/>
      </w:pPr>
    </w:p>
    <w:p w14:paraId="7D2205CF" w14:textId="77777777" w:rsidR="00FB69C9" w:rsidRDefault="005B15E3" w:rsidP="00FB69C9">
      <w:pPr>
        <w:pStyle w:val="Text"/>
        <w:keepNext/>
        <w:jc w:val="center"/>
      </w:pPr>
      <w:r>
        <w:rPr>
          <w:noProof/>
        </w:rPr>
        <w:drawing>
          <wp:inline distT="0" distB="0" distL="0" distR="0" wp14:anchorId="27C44580" wp14:editId="78937BB3">
            <wp:extent cx="5191125" cy="32189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0337" cy="3243234"/>
                    </a:xfrm>
                    <a:prstGeom prst="rect">
                      <a:avLst/>
                    </a:prstGeom>
                  </pic:spPr>
                </pic:pic>
              </a:graphicData>
            </a:graphic>
          </wp:inline>
        </w:drawing>
      </w:r>
    </w:p>
    <w:p w14:paraId="114A49E2" w14:textId="4E916885" w:rsidR="00CB07C0" w:rsidRDefault="00FB69C9" w:rsidP="00FB69C9">
      <w:pPr>
        <w:pStyle w:val="Caption"/>
        <w:jc w:val="center"/>
        <w:rPr>
          <w:b/>
          <w:bCs/>
          <w:highlight w:val="yellow"/>
        </w:rPr>
      </w:pPr>
      <w:r>
        <w:t xml:space="preserve">Figure </w:t>
      </w:r>
      <w:r>
        <w:fldChar w:fldCharType="begin"/>
      </w:r>
      <w:r>
        <w:instrText xml:space="preserve"> SEQ Figure \* ARABIC </w:instrText>
      </w:r>
      <w:r>
        <w:fldChar w:fldCharType="separate"/>
      </w:r>
      <w:r w:rsidR="00A850CA">
        <w:rPr>
          <w:noProof/>
        </w:rPr>
        <w:t>1</w:t>
      </w:r>
      <w:r>
        <w:fldChar w:fldCharType="end"/>
      </w:r>
      <w:r>
        <w:t xml:space="preserve"> - Network Map of the Lab</w:t>
      </w:r>
    </w:p>
    <w:p w14:paraId="1BE70715" w14:textId="685E1958" w:rsidR="00B23C63" w:rsidRDefault="005B15E3" w:rsidP="00B23C63">
      <w:r w:rsidRPr="005B15E3">
        <w:t xml:space="preserve">By using </w:t>
      </w:r>
      <w:r>
        <w:t xml:space="preserve">this set up, </w:t>
      </w:r>
      <w:r w:rsidR="0045788A">
        <w:t>the Client VM can only pass through the Gateway VM for external reachability.</w:t>
      </w:r>
      <w:r w:rsidR="00B23C63">
        <w:t xml:space="preserve">  Note that because of the kind of configuration, there is no reason to mess up with any routing command on the client</w:t>
      </w:r>
      <w:r w:rsidR="00EE392D">
        <w:t xml:space="preserve"> – </w:t>
      </w:r>
      <w:r w:rsidR="00EE392D" w:rsidRPr="0026294C">
        <w:rPr>
          <w:b/>
          <w:bCs/>
          <w:u w:val="single"/>
        </w:rPr>
        <w:t>the correct routing is automatic</w:t>
      </w:r>
      <w:r w:rsidR="00EE392D">
        <w:t>.</w:t>
      </w:r>
    </w:p>
    <w:p w14:paraId="44AA9FDA" w14:textId="28798246" w:rsidR="0045788A" w:rsidRDefault="0045788A">
      <w:pPr>
        <w:pStyle w:val="Text"/>
      </w:pPr>
      <w:r>
        <w:lastRenderedPageBreak/>
        <w:t xml:space="preserve">The overall </w:t>
      </w:r>
      <w:r w:rsidR="00184771">
        <w:t xml:space="preserve">initial </w:t>
      </w:r>
      <w:r>
        <w:t>configuration looks like the followings:</w:t>
      </w:r>
    </w:p>
    <w:p w14:paraId="1783E501" w14:textId="39F50C6A" w:rsidR="0045788A" w:rsidRDefault="0045788A">
      <w:pPr>
        <w:pStyle w:val="Text"/>
      </w:pPr>
    </w:p>
    <w:tbl>
      <w:tblPr>
        <w:tblStyle w:val="TableGrid"/>
        <w:tblW w:w="0" w:type="auto"/>
        <w:tblLook w:val="04A0" w:firstRow="1" w:lastRow="0" w:firstColumn="1" w:lastColumn="0" w:noHBand="0" w:noVBand="1"/>
      </w:tblPr>
      <w:tblGrid>
        <w:gridCol w:w="2405"/>
        <w:gridCol w:w="2773"/>
        <w:gridCol w:w="2590"/>
        <w:gridCol w:w="2590"/>
      </w:tblGrid>
      <w:tr w:rsidR="0045788A" w:rsidRPr="0045788A" w14:paraId="3F80321D" w14:textId="77777777" w:rsidTr="0045788A">
        <w:tc>
          <w:tcPr>
            <w:tcW w:w="2405" w:type="dxa"/>
          </w:tcPr>
          <w:p w14:paraId="4A2D9C51" w14:textId="77777777" w:rsidR="0045788A" w:rsidRPr="0045788A" w:rsidRDefault="0045788A" w:rsidP="0045788A">
            <w:pPr>
              <w:pStyle w:val="Text"/>
              <w:ind w:firstLine="0"/>
              <w:jc w:val="center"/>
              <w:rPr>
                <w:b/>
                <w:bCs/>
              </w:rPr>
            </w:pPr>
          </w:p>
        </w:tc>
        <w:tc>
          <w:tcPr>
            <w:tcW w:w="2773" w:type="dxa"/>
          </w:tcPr>
          <w:p w14:paraId="52D2AC43" w14:textId="2F9E8235" w:rsidR="0045788A" w:rsidRPr="0045788A" w:rsidRDefault="0045788A" w:rsidP="0045788A">
            <w:pPr>
              <w:pStyle w:val="Text"/>
              <w:ind w:firstLine="0"/>
              <w:jc w:val="center"/>
              <w:rPr>
                <w:b/>
                <w:bCs/>
              </w:rPr>
            </w:pPr>
            <w:r w:rsidRPr="0045788A">
              <w:rPr>
                <w:b/>
                <w:bCs/>
              </w:rPr>
              <w:t>Gateway VM – Adapter 1</w:t>
            </w:r>
          </w:p>
        </w:tc>
        <w:tc>
          <w:tcPr>
            <w:tcW w:w="2590" w:type="dxa"/>
          </w:tcPr>
          <w:p w14:paraId="77276233" w14:textId="38A154BC" w:rsidR="0045788A" w:rsidRPr="0045788A" w:rsidRDefault="0045788A" w:rsidP="0045788A">
            <w:pPr>
              <w:pStyle w:val="Text"/>
              <w:ind w:firstLine="0"/>
              <w:jc w:val="center"/>
              <w:rPr>
                <w:b/>
                <w:bCs/>
              </w:rPr>
            </w:pPr>
            <w:r w:rsidRPr="0045788A">
              <w:rPr>
                <w:b/>
                <w:bCs/>
              </w:rPr>
              <w:t>Gateway VM – Adapter 2</w:t>
            </w:r>
          </w:p>
        </w:tc>
        <w:tc>
          <w:tcPr>
            <w:tcW w:w="2590" w:type="dxa"/>
          </w:tcPr>
          <w:p w14:paraId="3CEF32E4" w14:textId="565996C0" w:rsidR="0045788A" w:rsidRPr="0045788A" w:rsidRDefault="0045788A" w:rsidP="0045788A">
            <w:pPr>
              <w:pStyle w:val="Text"/>
              <w:ind w:firstLine="0"/>
              <w:jc w:val="center"/>
              <w:rPr>
                <w:b/>
                <w:bCs/>
              </w:rPr>
            </w:pPr>
            <w:r w:rsidRPr="0045788A">
              <w:rPr>
                <w:b/>
                <w:bCs/>
              </w:rPr>
              <w:t>Client VM – Adapter 1</w:t>
            </w:r>
          </w:p>
        </w:tc>
      </w:tr>
      <w:tr w:rsidR="0045788A" w14:paraId="6EE6C302" w14:textId="77777777" w:rsidTr="0045788A">
        <w:tc>
          <w:tcPr>
            <w:tcW w:w="2405" w:type="dxa"/>
          </w:tcPr>
          <w:p w14:paraId="340F61D8" w14:textId="455EBF51" w:rsidR="0045788A" w:rsidRPr="0045788A" w:rsidRDefault="0045788A">
            <w:pPr>
              <w:pStyle w:val="Text"/>
              <w:ind w:firstLine="0"/>
              <w:rPr>
                <w:b/>
                <w:bCs/>
              </w:rPr>
            </w:pPr>
            <w:r w:rsidRPr="0045788A">
              <w:rPr>
                <w:b/>
                <w:bCs/>
              </w:rPr>
              <w:t>IP address</w:t>
            </w:r>
          </w:p>
        </w:tc>
        <w:tc>
          <w:tcPr>
            <w:tcW w:w="2773" w:type="dxa"/>
          </w:tcPr>
          <w:p w14:paraId="4D29771B" w14:textId="4F151453" w:rsidR="0045788A" w:rsidRDefault="0045788A" w:rsidP="0045788A">
            <w:pPr>
              <w:pStyle w:val="Text"/>
              <w:ind w:firstLine="0"/>
              <w:jc w:val="center"/>
            </w:pPr>
            <w:r>
              <w:t>10.0.2.x/24 (DHCP assigned)</w:t>
            </w:r>
          </w:p>
        </w:tc>
        <w:tc>
          <w:tcPr>
            <w:tcW w:w="2590" w:type="dxa"/>
          </w:tcPr>
          <w:p w14:paraId="4ACB2644" w14:textId="5F93A1A6" w:rsidR="0045788A" w:rsidRDefault="0045788A" w:rsidP="0045788A">
            <w:pPr>
              <w:pStyle w:val="Text"/>
              <w:ind w:firstLine="0"/>
              <w:jc w:val="center"/>
            </w:pPr>
            <w:r>
              <w:t>10.0.1.1/24</w:t>
            </w:r>
          </w:p>
        </w:tc>
        <w:tc>
          <w:tcPr>
            <w:tcW w:w="2590" w:type="dxa"/>
          </w:tcPr>
          <w:p w14:paraId="6E87E846" w14:textId="444F97A7" w:rsidR="0045788A" w:rsidRDefault="0045788A" w:rsidP="0045788A">
            <w:pPr>
              <w:pStyle w:val="Text"/>
              <w:ind w:firstLine="0"/>
              <w:jc w:val="center"/>
            </w:pPr>
            <w:r>
              <w:t>10.0.2.2/24</w:t>
            </w:r>
          </w:p>
        </w:tc>
      </w:tr>
      <w:tr w:rsidR="0045788A" w14:paraId="15910E76" w14:textId="77777777" w:rsidTr="0045788A">
        <w:tc>
          <w:tcPr>
            <w:tcW w:w="2405" w:type="dxa"/>
          </w:tcPr>
          <w:p w14:paraId="25D40E0D" w14:textId="6652E4A1" w:rsidR="0045788A" w:rsidRPr="0045788A" w:rsidRDefault="0045788A">
            <w:pPr>
              <w:pStyle w:val="Text"/>
              <w:ind w:firstLine="0"/>
              <w:rPr>
                <w:b/>
                <w:bCs/>
              </w:rPr>
            </w:pPr>
            <w:r>
              <w:rPr>
                <w:b/>
                <w:bCs/>
              </w:rPr>
              <w:t>Gateway</w:t>
            </w:r>
          </w:p>
        </w:tc>
        <w:tc>
          <w:tcPr>
            <w:tcW w:w="2773" w:type="dxa"/>
          </w:tcPr>
          <w:p w14:paraId="532BD8F8" w14:textId="5501FAAB" w:rsidR="0045788A" w:rsidRDefault="0045788A" w:rsidP="0045788A">
            <w:pPr>
              <w:pStyle w:val="Text"/>
              <w:ind w:firstLine="0"/>
              <w:jc w:val="center"/>
            </w:pPr>
            <w:r>
              <w:t>On interface</w:t>
            </w:r>
          </w:p>
        </w:tc>
        <w:tc>
          <w:tcPr>
            <w:tcW w:w="2590" w:type="dxa"/>
          </w:tcPr>
          <w:p w14:paraId="542F908A" w14:textId="69433EEC" w:rsidR="0045788A" w:rsidRDefault="0045788A" w:rsidP="0045788A">
            <w:pPr>
              <w:pStyle w:val="Text"/>
              <w:ind w:firstLine="0"/>
              <w:jc w:val="center"/>
            </w:pPr>
            <w:r>
              <w:t>Adapter 1</w:t>
            </w:r>
          </w:p>
        </w:tc>
        <w:tc>
          <w:tcPr>
            <w:tcW w:w="2590" w:type="dxa"/>
          </w:tcPr>
          <w:p w14:paraId="3FC8CDEF" w14:textId="435CDD22" w:rsidR="0045788A" w:rsidRDefault="0045788A" w:rsidP="0045788A">
            <w:pPr>
              <w:pStyle w:val="Text"/>
              <w:ind w:firstLine="0"/>
              <w:jc w:val="center"/>
            </w:pPr>
            <w:r>
              <w:t>10.0.2.1</w:t>
            </w:r>
          </w:p>
        </w:tc>
      </w:tr>
      <w:tr w:rsidR="0045788A" w14:paraId="69BD9AF0" w14:textId="77777777" w:rsidTr="0045788A">
        <w:tc>
          <w:tcPr>
            <w:tcW w:w="2405" w:type="dxa"/>
          </w:tcPr>
          <w:p w14:paraId="670A3019" w14:textId="13E71BC5" w:rsidR="0045788A" w:rsidRDefault="0045788A">
            <w:pPr>
              <w:pStyle w:val="Text"/>
              <w:ind w:firstLine="0"/>
              <w:rPr>
                <w:b/>
                <w:bCs/>
              </w:rPr>
            </w:pPr>
            <w:r>
              <w:rPr>
                <w:b/>
                <w:bCs/>
              </w:rPr>
              <w:t>Initial Reachability</w:t>
            </w:r>
          </w:p>
        </w:tc>
        <w:tc>
          <w:tcPr>
            <w:tcW w:w="2773" w:type="dxa"/>
          </w:tcPr>
          <w:p w14:paraId="0CE4277F" w14:textId="6FD24D01" w:rsidR="0045788A" w:rsidRDefault="0045788A" w:rsidP="0045788A">
            <w:pPr>
              <w:pStyle w:val="Text"/>
              <w:ind w:firstLine="0"/>
              <w:jc w:val="center"/>
            </w:pPr>
            <w:r>
              <w:t>Internet via VirtualBox host</w:t>
            </w:r>
          </w:p>
        </w:tc>
        <w:tc>
          <w:tcPr>
            <w:tcW w:w="2590" w:type="dxa"/>
          </w:tcPr>
          <w:p w14:paraId="27CBE2A5" w14:textId="1463AC4C" w:rsidR="0045788A" w:rsidRDefault="0045788A" w:rsidP="0045788A">
            <w:pPr>
              <w:pStyle w:val="Text"/>
              <w:ind w:firstLine="0"/>
              <w:jc w:val="center"/>
            </w:pPr>
            <w:r>
              <w:t>Client VM IP</w:t>
            </w:r>
          </w:p>
        </w:tc>
        <w:tc>
          <w:tcPr>
            <w:tcW w:w="2590" w:type="dxa"/>
          </w:tcPr>
          <w:p w14:paraId="53C28D8F" w14:textId="555DA463" w:rsidR="0045788A" w:rsidRDefault="0045788A" w:rsidP="0045788A">
            <w:pPr>
              <w:pStyle w:val="Text"/>
              <w:ind w:firstLine="0"/>
              <w:jc w:val="center"/>
            </w:pPr>
            <w:r>
              <w:t>Gateway Adapter 2 IP</w:t>
            </w:r>
          </w:p>
        </w:tc>
      </w:tr>
    </w:tbl>
    <w:p w14:paraId="08EA0911" w14:textId="1ADB4D8C" w:rsidR="0045788A" w:rsidRDefault="0045788A">
      <w:pPr>
        <w:pStyle w:val="Text"/>
      </w:pPr>
    </w:p>
    <w:p w14:paraId="7347F6B7" w14:textId="7A2FBDA2" w:rsidR="00FB69C9" w:rsidRDefault="00FB69C9">
      <w:pPr>
        <w:pStyle w:val="Text"/>
      </w:pPr>
      <w:r>
        <w:t>The way in which Ubuntu’s 18.</w:t>
      </w:r>
      <w:r w:rsidR="00F80C59">
        <w:t>04</w:t>
      </w:r>
      <w:r>
        <w:t xml:space="preserve"> LTS versions configure network interfaces is through an application called </w:t>
      </w:r>
      <w:proofErr w:type="spellStart"/>
      <w:r w:rsidRPr="00FB69C9">
        <w:rPr>
          <w:b/>
          <w:bCs/>
          <w:i/>
          <w:iCs/>
        </w:rPr>
        <w:t>NetPlan</w:t>
      </w:r>
      <w:proofErr w:type="spellEnd"/>
      <w:r>
        <w:t>. Its configuration scripts, which assume the form of YAML files, are located under /</w:t>
      </w:r>
      <w:proofErr w:type="spellStart"/>
      <w:r>
        <w:t>etc</w:t>
      </w:r>
      <w:proofErr w:type="spellEnd"/>
      <w:r>
        <w:t>/</w:t>
      </w:r>
      <w:proofErr w:type="spellStart"/>
      <w:r>
        <w:t>netplan</w:t>
      </w:r>
      <w:proofErr w:type="spellEnd"/>
      <w:r>
        <w:t xml:space="preserve">.  By </w:t>
      </w:r>
      <w:r w:rsidR="008D7C8D">
        <w:t>default,</w:t>
      </w:r>
      <w:r>
        <w:t xml:space="preserve"> on that Ubuntu version, </w:t>
      </w:r>
      <w:proofErr w:type="spellStart"/>
      <w:r>
        <w:t>NetPlan</w:t>
      </w:r>
      <w:proofErr w:type="spellEnd"/>
      <w:r>
        <w:t xml:space="preserve"> is configured to use </w:t>
      </w:r>
      <w:proofErr w:type="spellStart"/>
      <w:r>
        <w:t>NetworkManage</w:t>
      </w:r>
      <w:r w:rsidR="008D7C8D">
        <w:t>r</w:t>
      </w:r>
      <w:proofErr w:type="spellEnd"/>
      <w:r>
        <w:t xml:space="preserve"> to handle the IP addresses.  I have found it was easier to just </w:t>
      </w:r>
      <w:r w:rsidR="008D7C8D">
        <w:t xml:space="preserve">override </w:t>
      </w:r>
      <w:r>
        <w:t xml:space="preserve">the default configuration </w:t>
      </w:r>
      <w:r w:rsidR="008D7C8D">
        <w:t xml:space="preserve">(present on the file </w:t>
      </w:r>
      <w:r w:rsidR="008D7C8D" w:rsidRPr="008D7C8D">
        <w:rPr>
          <w:i/>
          <w:iCs/>
        </w:rPr>
        <w:t>01-network-manager-</w:t>
      </w:r>
      <w:proofErr w:type="gramStart"/>
      <w:r w:rsidR="008D7C8D" w:rsidRPr="008D7C8D">
        <w:rPr>
          <w:i/>
          <w:iCs/>
        </w:rPr>
        <w:t>all.yaml</w:t>
      </w:r>
      <w:proofErr w:type="gramEnd"/>
      <w:r w:rsidR="008D7C8D">
        <w:t>) and manually assign the IP address and configure the use of DHCP where required.  The following configurations were used</w:t>
      </w:r>
      <w:r w:rsidR="007B5106">
        <w:t xml:space="preserve"> (</w:t>
      </w:r>
      <w:r w:rsidR="007B5106" w:rsidRPr="007B5106">
        <w:rPr>
          <w:b/>
          <w:bCs/>
        </w:rPr>
        <w:t>all the files are available on GitHub, as per Appendix A</w:t>
      </w:r>
      <w:r w:rsidR="007B5106">
        <w:t>)</w:t>
      </w:r>
      <w:r w:rsidR="008D7C8D">
        <w:t>:</w:t>
      </w:r>
    </w:p>
    <w:p w14:paraId="4DE2E3ED" w14:textId="5DF8CBBC" w:rsidR="008D7C8D" w:rsidRDefault="008D7C8D">
      <w:pPr>
        <w:pStyle w:val="Text"/>
      </w:pPr>
    </w:p>
    <w:p w14:paraId="6530FCA1" w14:textId="2C9968B9" w:rsidR="008D7C8D" w:rsidRDefault="008D7C8D">
      <w:pPr>
        <w:pStyle w:val="Text"/>
      </w:pPr>
      <w:r>
        <w:t>On the gateway:</w:t>
      </w:r>
    </w:p>
    <w:p w14:paraId="14534370" w14:textId="77777777" w:rsidR="00A713FF" w:rsidRDefault="00A713FF">
      <w:pPr>
        <w:pStyle w:val="Text"/>
      </w:pPr>
    </w:p>
    <w:p w14:paraId="3777AF48" w14:textId="77777777" w:rsidR="008D7C8D" w:rsidRPr="008D7C8D" w:rsidRDefault="008D7C8D" w:rsidP="008D7C8D">
      <w:pPr>
        <w:pStyle w:val="Text"/>
        <w:rPr>
          <w:i/>
          <w:iCs/>
        </w:rPr>
      </w:pPr>
      <w:proofErr w:type="spellStart"/>
      <w:r w:rsidRPr="008D7C8D">
        <w:rPr>
          <w:i/>
          <w:iCs/>
        </w:rPr>
        <w:t>root@ubuntu</w:t>
      </w:r>
      <w:proofErr w:type="spellEnd"/>
      <w:r w:rsidRPr="008D7C8D">
        <w:rPr>
          <w:i/>
          <w:iCs/>
        </w:rPr>
        <w:t>:/</w:t>
      </w:r>
      <w:proofErr w:type="spellStart"/>
      <w:r w:rsidRPr="008D7C8D">
        <w:rPr>
          <w:i/>
          <w:iCs/>
        </w:rPr>
        <w:t>etc</w:t>
      </w:r>
      <w:proofErr w:type="spellEnd"/>
      <w:r w:rsidRPr="008D7C8D">
        <w:rPr>
          <w:i/>
          <w:iCs/>
        </w:rPr>
        <w:t>/</w:t>
      </w:r>
      <w:proofErr w:type="spellStart"/>
      <w:r w:rsidRPr="008D7C8D">
        <w:rPr>
          <w:i/>
          <w:iCs/>
        </w:rPr>
        <w:t>netplan</w:t>
      </w:r>
      <w:proofErr w:type="spellEnd"/>
      <w:r w:rsidRPr="008D7C8D">
        <w:rPr>
          <w:i/>
          <w:iCs/>
        </w:rPr>
        <w:t># cat 02-gateway-</w:t>
      </w:r>
      <w:proofErr w:type="gramStart"/>
      <w:r w:rsidRPr="008D7C8D">
        <w:rPr>
          <w:i/>
          <w:iCs/>
        </w:rPr>
        <w:t>networks.yaml</w:t>
      </w:r>
      <w:proofErr w:type="gramEnd"/>
      <w:r w:rsidRPr="008D7C8D">
        <w:rPr>
          <w:i/>
          <w:iCs/>
        </w:rPr>
        <w:t xml:space="preserve"> </w:t>
      </w:r>
    </w:p>
    <w:p w14:paraId="058C3799" w14:textId="77777777" w:rsidR="008D7C8D" w:rsidRPr="008D7C8D" w:rsidRDefault="008D7C8D" w:rsidP="008D7C8D">
      <w:pPr>
        <w:pStyle w:val="Text"/>
        <w:rPr>
          <w:i/>
          <w:iCs/>
          <w:lang w:val="de-DE"/>
        </w:rPr>
      </w:pPr>
      <w:r w:rsidRPr="008D7C8D">
        <w:rPr>
          <w:i/>
          <w:iCs/>
          <w:lang w:val="de-DE"/>
        </w:rPr>
        <w:t>network:</w:t>
      </w:r>
    </w:p>
    <w:p w14:paraId="6F3DA545" w14:textId="77777777" w:rsidR="008D7C8D" w:rsidRPr="008D7C8D" w:rsidRDefault="008D7C8D" w:rsidP="008D7C8D">
      <w:pPr>
        <w:pStyle w:val="Text"/>
        <w:rPr>
          <w:i/>
          <w:iCs/>
          <w:lang w:val="de-DE"/>
        </w:rPr>
      </w:pPr>
      <w:r w:rsidRPr="008D7C8D">
        <w:rPr>
          <w:i/>
          <w:iCs/>
          <w:lang w:val="de-DE"/>
        </w:rPr>
        <w:t xml:space="preserve">    </w:t>
      </w:r>
      <w:proofErr w:type="spellStart"/>
      <w:r w:rsidRPr="008D7C8D">
        <w:rPr>
          <w:i/>
          <w:iCs/>
          <w:lang w:val="de-DE"/>
        </w:rPr>
        <w:t>renderer</w:t>
      </w:r>
      <w:proofErr w:type="spellEnd"/>
      <w:r w:rsidRPr="008D7C8D">
        <w:rPr>
          <w:i/>
          <w:iCs/>
          <w:lang w:val="de-DE"/>
        </w:rPr>
        <w:t xml:space="preserve">: </w:t>
      </w:r>
      <w:proofErr w:type="spellStart"/>
      <w:r w:rsidRPr="008D7C8D">
        <w:rPr>
          <w:i/>
          <w:iCs/>
          <w:lang w:val="de-DE"/>
        </w:rPr>
        <w:t>networkd</w:t>
      </w:r>
      <w:proofErr w:type="spellEnd"/>
    </w:p>
    <w:p w14:paraId="2AFA4D37" w14:textId="77777777" w:rsidR="008D7C8D" w:rsidRPr="008D7C8D" w:rsidRDefault="008D7C8D" w:rsidP="008D7C8D">
      <w:pPr>
        <w:pStyle w:val="Text"/>
        <w:rPr>
          <w:i/>
          <w:iCs/>
          <w:lang w:val="de-DE"/>
        </w:rPr>
      </w:pPr>
      <w:r w:rsidRPr="008D7C8D">
        <w:rPr>
          <w:i/>
          <w:iCs/>
          <w:lang w:val="de-DE"/>
        </w:rPr>
        <w:t xml:space="preserve">    </w:t>
      </w:r>
      <w:proofErr w:type="spellStart"/>
      <w:r w:rsidRPr="008D7C8D">
        <w:rPr>
          <w:i/>
          <w:iCs/>
          <w:lang w:val="de-DE"/>
        </w:rPr>
        <w:t>version</w:t>
      </w:r>
      <w:proofErr w:type="spellEnd"/>
      <w:r w:rsidRPr="008D7C8D">
        <w:rPr>
          <w:i/>
          <w:iCs/>
          <w:lang w:val="de-DE"/>
        </w:rPr>
        <w:t>: 2</w:t>
      </w:r>
    </w:p>
    <w:p w14:paraId="5F710847" w14:textId="77777777" w:rsidR="008D7C8D" w:rsidRPr="008D7C8D" w:rsidRDefault="008D7C8D" w:rsidP="008D7C8D">
      <w:pPr>
        <w:pStyle w:val="Text"/>
        <w:rPr>
          <w:i/>
          <w:iCs/>
          <w:lang w:val="de-DE"/>
        </w:rPr>
      </w:pPr>
      <w:r w:rsidRPr="008D7C8D">
        <w:rPr>
          <w:i/>
          <w:iCs/>
          <w:lang w:val="de-DE"/>
        </w:rPr>
        <w:t xml:space="preserve">    </w:t>
      </w:r>
      <w:proofErr w:type="spellStart"/>
      <w:r w:rsidRPr="008D7C8D">
        <w:rPr>
          <w:i/>
          <w:iCs/>
          <w:lang w:val="de-DE"/>
        </w:rPr>
        <w:t>ethernets</w:t>
      </w:r>
      <w:proofErr w:type="spellEnd"/>
      <w:r w:rsidRPr="008D7C8D">
        <w:rPr>
          <w:i/>
          <w:iCs/>
          <w:lang w:val="de-DE"/>
        </w:rPr>
        <w:t>:</w:t>
      </w:r>
    </w:p>
    <w:p w14:paraId="0E5768B5" w14:textId="77777777" w:rsidR="008D7C8D" w:rsidRPr="008D7C8D" w:rsidRDefault="008D7C8D" w:rsidP="008D7C8D">
      <w:pPr>
        <w:pStyle w:val="Text"/>
        <w:rPr>
          <w:i/>
          <w:iCs/>
        </w:rPr>
      </w:pPr>
      <w:r w:rsidRPr="008D7C8D">
        <w:rPr>
          <w:i/>
          <w:iCs/>
          <w:lang w:val="de-DE"/>
        </w:rPr>
        <w:t xml:space="preserve">        </w:t>
      </w:r>
      <w:r w:rsidRPr="008D7C8D">
        <w:rPr>
          <w:i/>
          <w:iCs/>
        </w:rPr>
        <w:t>enp0s3:</w:t>
      </w:r>
    </w:p>
    <w:p w14:paraId="4A58A439" w14:textId="1D6BAE6C" w:rsidR="008D7C8D" w:rsidRPr="008D7C8D" w:rsidRDefault="008D7C8D" w:rsidP="008D7C8D">
      <w:pPr>
        <w:pStyle w:val="Text"/>
        <w:rPr>
          <w:i/>
          <w:iCs/>
        </w:rPr>
      </w:pPr>
      <w:r w:rsidRPr="008D7C8D">
        <w:rPr>
          <w:i/>
          <w:iCs/>
        </w:rPr>
        <w:t xml:space="preserve">           addresses: [10.0.2.1/24]</w:t>
      </w:r>
    </w:p>
    <w:p w14:paraId="45A0E896" w14:textId="77777777" w:rsidR="008D7C8D" w:rsidRPr="008D7C8D" w:rsidRDefault="008D7C8D" w:rsidP="008D7C8D">
      <w:pPr>
        <w:pStyle w:val="Text"/>
        <w:rPr>
          <w:i/>
          <w:iCs/>
        </w:rPr>
      </w:pPr>
      <w:r w:rsidRPr="008D7C8D">
        <w:rPr>
          <w:i/>
          <w:iCs/>
        </w:rPr>
        <w:t xml:space="preserve">           #gateway4: 10.0.2.1</w:t>
      </w:r>
    </w:p>
    <w:p w14:paraId="4907A014" w14:textId="77777777" w:rsidR="008D7C8D" w:rsidRPr="008D7C8D" w:rsidRDefault="008D7C8D" w:rsidP="008D7C8D">
      <w:pPr>
        <w:pStyle w:val="Text"/>
        <w:rPr>
          <w:i/>
          <w:iCs/>
        </w:rPr>
      </w:pPr>
      <w:r w:rsidRPr="008D7C8D">
        <w:rPr>
          <w:i/>
          <w:iCs/>
        </w:rPr>
        <w:t xml:space="preserve">           dhcp4: no</w:t>
      </w:r>
    </w:p>
    <w:p w14:paraId="4494F416" w14:textId="208D005E" w:rsidR="008D7C8D" w:rsidRPr="008D7C8D" w:rsidRDefault="008D7C8D" w:rsidP="008D7C8D">
      <w:pPr>
        <w:pStyle w:val="Text"/>
        <w:rPr>
          <w:i/>
          <w:iCs/>
        </w:rPr>
      </w:pPr>
      <w:r w:rsidRPr="008D7C8D">
        <w:rPr>
          <w:i/>
          <w:iCs/>
        </w:rPr>
        <w:t xml:space="preserve">           dhcp6: no</w:t>
      </w:r>
    </w:p>
    <w:p w14:paraId="2164BB26" w14:textId="77777777" w:rsidR="008D7C8D" w:rsidRPr="008D7C8D" w:rsidRDefault="008D7C8D" w:rsidP="008D7C8D">
      <w:pPr>
        <w:pStyle w:val="Text"/>
        <w:rPr>
          <w:i/>
          <w:iCs/>
        </w:rPr>
      </w:pPr>
      <w:r w:rsidRPr="008D7C8D">
        <w:rPr>
          <w:i/>
          <w:iCs/>
        </w:rPr>
        <w:t xml:space="preserve">           nameservers:</w:t>
      </w:r>
    </w:p>
    <w:p w14:paraId="306C5B66" w14:textId="13B3552E" w:rsidR="008D7C8D" w:rsidRPr="008D7C8D" w:rsidRDefault="008D7C8D" w:rsidP="008D7C8D">
      <w:pPr>
        <w:pStyle w:val="Text"/>
        <w:rPr>
          <w:i/>
          <w:iCs/>
        </w:rPr>
      </w:pPr>
      <w:r w:rsidRPr="008D7C8D">
        <w:rPr>
          <w:i/>
          <w:iCs/>
        </w:rPr>
        <w:t xml:space="preserve">              addresses: [208.67.222.222,208.67.220.222]</w:t>
      </w:r>
    </w:p>
    <w:p w14:paraId="47FB338B" w14:textId="77777777" w:rsidR="008D7C8D" w:rsidRPr="008D7C8D" w:rsidRDefault="008D7C8D" w:rsidP="008D7C8D">
      <w:pPr>
        <w:pStyle w:val="Text"/>
        <w:rPr>
          <w:i/>
          <w:iCs/>
        </w:rPr>
      </w:pPr>
      <w:r w:rsidRPr="008D7C8D">
        <w:rPr>
          <w:i/>
          <w:iCs/>
        </w:rPr>
        <w:t xml:space="preserve">        enp0s8:</w:t>
      </w:r>
    </w:p>
    <w:p w14:paraId="0AF52D06" w14:textId="77777777" w:rsidR="008D7C8D" w:rsidRPr="008D7C8D" w:rsidRDefault="008D7C8D" w:rsidP="008D7C8D">
      <w:pPr>
        <w:pStyle w:val="Text"/>
        <w:rPr>
          <w:i/>
          <w:iCs/>
        </w:rPr>
      </w:pPr>
      <w:r w:rsidRPr="008D7C8D">
        <w:rPr>
          <w:i/>
          <w:iCs/>
        </w:rPr>
        <w:t xml:space="preserve">           addresses: []</w:t>
      </w:r>
    </w:p>
    <w:p w14:paraId="7ACCE444" w14:textId="622B5A6C" w:rsidR="008D7C8D" w:rsidRPr="008D7C8D" w:rsidRDefault="008D7C8D" w:rsidP="008D7C8D">
      <w:pPr>
        <w:pStyle w:val="Text"/>
        <w:rPr>
          <w:i/>
          <w:iCs/>
        </w:rPr>
      </w:pPr>
      <w:r w:rsidRPr="008D7C8D">
        <w:rPr>
          <w:i/>
          <w:iCs/>
        </w:rPr>
        <w:t xml:space="preserve">           #gateway4: 10.0.2.1</w:t>
      </w:r>
    </w:p>
    <w:p w14:paraId="215E0189" w14:textId="77777777" w:rsidR="008D7C8D" w:rsidRPr="008D7C8D" w:rsidRDefault="008D7C8D" w:rsidP="008D7C8D">
      <w:pPr>
        <w:pStyle w:val="Text"/>
        <w:rPr>
          <w:i/>
          <w:iCs/>
        </w:rPr>
      </w:pPr>
      <w:r w:rsidRPr="008D7C8D">
        <w:rPr>
          <w:i/>
          <w:iCs/>
        </w:rPr>
        <w:t xml:space="preserve">           dhcp4: yes</w:t>
      </w:r>
    </w:p>
    <w:p w14:paraId="2E6DAFED" w14:textId="6D5D4A03" w:rsidR="008D7C8D" w:rsidRPr="008D7C8D" w:rsidRDefault="008D7C8D" w:rsidP="008D7C8D">
      <w:pPr>
        <w:pStyle w:val="Text"/>
        <w:rPr>
          <w:i/>
          <w:iCs/>
        </w:rPr>
      </w:pPr>
      <w:r w:rsidRPr="008D7C8D">
        <w:rPr>
          <w:i/>
          <w:iCs/>
        </w:rPr>
        <w:t xml:space="preserve">           dhcp6: no</w:t>
      </w:r>
    </w:p>
    <w:p w14:paraId="4102D1B1" w14:textId="317E0926" w:rsidR="008D7C8D" w:rsidRPr="008D7C8D" w:rsidRDefault="008D7C8D" w:rsidP="008D7C8D">
      <w:pPr>
        <w:pStyle w:val="Text"/>
        <w:rPr>
          <w:i/>
          <w:iCs/>
        </w:rPr>
      </w:pPr>
      <w:r w:rsidRPr="008D7C8D">
        <w:rPr>
          <w:i/>
          <w:iCs/>
        </w:rPr>
        <w:t xml:space="preserve">           nameservers:</w:t>
      </w:r>
    </w:p>
    <w:p w14:paraId="24334ECA" w14:textId="3D2B51D1" w:rsidR="008D7C8D" w:rsidRPr="008D7C8D" w:rsidRDefault="008D7C8D" w:rsidP="008D7C8D">
      <w:pPr>
        <w:pStyle w:val="Text"/>
        <w:rPr>
          <w:i/>
          <w:iCs/>
        </w:rPr>
      </w:pPr>
      <w:r w:rsidRPr="008D7C8D">
        <w:rPr>
          <w:i/>
          <w:iCs/>
        </w:rPr>
        <w:t xml:space="preserve">              addresses: [208.67.222.222,208.67.220.22</w:t>
      </w:r>
      <w:r w:rsidR="00BA2926">
        <w:rPr>
          <w:i/>
          <w:iCs/>
        </w:rPr>
        <w:t>0</w:t>
      </w:r>
      <w:r w:rsidRPr="008D7C8D">
        <w:rPr>
          <w:i/>
          <w:iCs/>
        </w:rPr>
        <w:t>]</w:t>
      </w:r>
    </w:p>
    <w:p w14:paraId="63C01708" w14:textId="34CD2668" w:rsidR="00184771" w:rsidRPr="00184771" w:rsidRDefault="008D7C8D" w:rsidP="00184771">
      <w:pPr>
        <w:pStyle w:val="Text"/>
        <w:rPr>
          <w:i/>
          <w:iCs/>
        </w:rPr>
      </w:pPr>
      <w:proofErr w:type="spellStart"/>
      <w:r w:rsidRPr="008D7C8D">
        <w:rPr>
          <w:i/>
          <w:iCs/>
        </w:rPr>
        <w:t>root@ubuntu</w:t>
      </w:r>
      <w:proofErr w:type="spellEnd"/>
      <w:r w:rsidRPr="008D7C8D">
        <w:rPr>
          <w:i/>
          <w:iCs/>
        </w:rPr>
        <w:t>:/</w:t>
      </w:r>
      <w:proofErr w:type="spellStart"/>
      <w:r w:rsidRPr="008D7C8D">
        <w:rPr>
          <w:i/>
          <w:iCs/>
        </w:rPr>
        <w:t>etc</w:t>
      </w:r>
      <w:proofErr w:type="spellEnd"/>
      <w:r w:rsidRPr="008D7C8D">
        <w:rPr>
          <w:i/>
          <w:iCs/>
        </w:rPr>
        <w:t>/</w:t>
      </w:r>
      <w:proofErr w:type="spellStart"/>
      <w:r w:rsidRPr="008D7C8D">
        <w:rPr>
          <w:i/>
          <w:iCs/>
        </w:rPr>
        <w:t>netplan</w:t>
      </w:r>
      <w:proofErr w:type="spellEnd"/>
      <w:r w:rsidRPr="008D7C8D">
        <w:rPr>
          <w:i/>
          <w:iCs/>
        </w:rPr>
        <w:t>#</w:t>
      </w:r>
    </w:p>
    <w:p w14:paraId="4F7380D2" w14:textId="60FC9D1F" w:rsidR="00184771" w:rsidRPr="00184771" w:rsidRDefault="00184771">
      <w:pPr>
        <w:pStyle w:val="Text"/>
      </w:pPr>
    </w:p>
    <w:p w14:paraId="5821EE37" w14:textId="594ED9CB" w:rsidR="008D7C8D" w:rsidRDefault="008D7C8D">
      <w:pPr>
        <w:pStyle w:val="Text"/>
      </w:pPr>
      <w:r>
        <w:t>On the client:</w:t>
      </w:r>
    </w:p>
    <w:p w14:paraId="4106287C" w14:textId="77777777" w:rsidR="00A713FF" w:rsidRDefault="00A713FF">
      <w:pPr>
        <w:pStyle w:val="Text"/>
      </w:pPr>
    </w:p>
    <w:p w14:paraId="16741022" w14:textId="54F6193A" w:rsidR="008D7C8D" w:rsidRPr="008D7C8D" w:rsidRDefault="008D7C8D" w:rsidP="008D7C8D">
      <w:pPr>
        <w:pStyle w:val="Text"/>
        <w:rPr>
          <w:i/>
          <w:iCs/>
        </w:rPr>
      </w:pPr>
      <w:proofErr w:type="spellStart"/>
      <w:r w:rsidRPr="008D7C8D">
        <w:rPr>
          <w:i/>
          <w:iCs/>
        </w:rPr>
        <w:t>root@ubuntu</w:t>
      </w:r>
      <w:proofErr w:type="spellEnd"/>
      <w:r w:rsidRPr="008D7C8D">
        <w:rPr>
          <w:i/>
          <w:iCs/>
        </w:rPr>
        <w:t>:/</w:t>
      </w:r>
      <w:proofErr w:type="spellStart"/>
      <w:r w:rsidRPr="008D7C8D">
        <w:rPr>
          <w:i/>
          <w:iCs/>
        </w:rPr>
        <w:t>etc</w:t>
      </w:r>
      <w:proofErr w:type="spellEnd"/>
      <w:r w:rsidRPr="008D7C8D">
        <w:rPr>
          <w:i/>
          <w:iCs/>
        </w:rPr>
        <w:t>/</w:t>
      </w:r>
      <w:proofErr w:type="spellStart"/>
      <w:r w:rsidRPr="008D7C8D">
        <w:rPr>
          <w:i/>
          <w:iCs/>
        </w:rPr>
        <w:t>netplan</w:t>
      </w:r>
      <w:proofErr w:type="spellEnd"/>
      <w:r w:rsidRPr="008D7C8D">
        <w:rPr>
          <w:i/>
          <w:iCs/>
        </w:rPr>
        <w:t># cat 02-internal-</w:t>
      </w:r>
      <w:proofErr w:type="gramStart"/>
      <w:r w:rsidRPr="008D7C8D">
        <w:rPr>
          <w:i/>
          <w:iCs/>
        </w:rPr>
        <w:t>network.yaml</w:t>
      </w:r>
      <w:proofErr w:type="gramEnd"/>
      <w:r w:rsidRPr="008D7C8D">
        <w:rPr>
          <w:i/>
          <w:iCs/>
        </w:rPr>
        <w:t xml:space="preserve"> </w:t>
      </w:r>
    </w:p>
    <w:p w14:paraId="7D9BAE8E" w14:textId="242A96DF" w:rsidR="008D7C8D" w:rsidRPr="008D7C8D" w:rsidRDefault="008D7C8D" w:rsidP="008D7C8D">
      <w:pPr>
        <w:pStyle w:val="Text"/>
        <w:rPr>
          <w:i/>
          <w:iCs/>
        </w:rPr>
      </w:pPr>
      <w:r w:rsidRPr="008D7C8D">
        <w:rPr>
          <w:i/>
          <w:iCs/>
        </w:rPr>
        <w:t>network:</w:t>
      </w:r>
    </w:p>
    <w:p w14:paraId="5884855B" w14:textId="0E45C80B" w:rsidR="008D7C8D" w:rsidRPr="008D7C8D" w:rsidRDefault="008D7C8D" w:rsidP="008D7C8D">
      <w:pPr>
        <w:pStyle w:val="Text"/>
        <w:rPr>
          <w:i/>
          <w:iCs/>
        </w:rPr>
      </w:pPr>
      <w:r w:rsidRPr="008D7C8D">
        <w:rPr>
          <w:i/>
          <w:iCs/>
        </w:rPr>
        <w:t xml:space="preserve">    renderer: </w:t>
      </w:r>
      <w:proofErr w:type="spellStart"/>
      <w:r w:rsidRPr="008D7C8D">
        <w:rPr>
          <w:i/>
          <w:iCs/>
        </w:rPr>
        <w:t>networkd</w:t>
      </w:r>
      <w:proofErr w:type="spellEnd"/>
    </w:p>
    <w:p w14:paraId="6EFCD2FD" w14:textId="3F52EE97" w:rsidR="008D7C8D" w:rsidRPr="008D7C8D" w:rsidRDefault="008D7C8D" w:rsidP="008D7C8D">
      <w:pPr>
        <w:pStyle w:val="Text"/>
        <w:rPr>
          <w:i/>
          <w:iCs/>
        </w:rPr>
      </w:pPr>
      <w:r w:rsidRPr="008D7C8D">
        <w:rPr>
          <w:i/>
          <w:iCs/>
        </w:rPr>
        <w:t xml:space="preserve">    version: 2</w:t>
      </w:r>
    </w:p>
    <w:p w14:paraId="7437396E" w14:textId="44DC13B3" w:rsidR="008D7C8D" w:rsidRPr="008D7C8D" w:rsidRDefault="008D7C8D" w:rsidP="008D7C8D">
      <w:pPr>
        <w:pStyle w:val="Text"/>
        <w:rPr>
          <w:i/>
          <w:iCs/>
        </w:rPr>
      </w:pPr>
      <w:r w:rsidRPr="008D7C8D">
        <w:rPr>
          <w:i/>
          <w:iCs/>
        </w:rPr>
        <w:t xml:space="preserve">    ethernets:</w:t>
      </w:r>
    </w:p>
    <w:p w14:paraId="05A3252E" w14:textId="72604F86" w:rsidR="008D7C8D" w:rsidRPr="008D7C8D" w:rsidRDefault="008D7C8D" w:rsidP="008D7C8D">
      <w:pPr>
        <w:pStyle w:val="Text"/>
        <w:rPr>
          <w:i/>
          <w:iCs/>
        </w:rPr>
      </w:pPr>
      <w:r w:rsidRPr="008D7C8D">
        <w:rPr>
          <w:i/>
          <w:iCs/>
        </w:rPr>
        <w:t xml:space="preserve">        enp0s3:</w:t>
      </w:r>
    </w:p>
    <w:p w14:paraId="5ED5FEB2" w14:textId="7E25C899" w:rsidR="008D7C8D" w:rsidRPr="008D7C8D" w:rsidRDefault="008D7C8D" w:rsidP="008D7C8D">
      <w:pPr>
        <w:pStyle w:val="Text"/>
        <w:rPr>
          <w:i/>
          <w:iCs/>
        </w:rPr>
      </w:pPr>
      <w:r w:rsidRPr="008D7C8D">
        <w:rPr>
          <w:i/>
          <w:iCs/>
        </w:rPr>
        <w:t xml:space="preserve">           addresses: [10.0.2.2/24]</w:t>
      </w:r>
    </w:p>
    <w:p w14:paraId="5298DA37" w14:textId="6927251E" w:rsidR="008D7C8D" w:rsidRPr="008D7C8D" w:rsidRDefault="008D7C8D" w:rsidP="008D7C8D">
      <w:pPr>
        <w:pStyle w:val="Text"/>
        <w:rPr>
          <w:i/>
          <w:iCs/>
        </w:rPr>
      </w:pPr>
      <w:r w:rsidRPr="008D7C8D">
        <w:rPr>
          <w:i/>
          <w:iCs/>
        </w:rPr>
        <w:t xml:space="preserve">           gateway4: 10.0.2.1</w:t>
      </w:r>
    </w:p>
    <w:p w14:paraId="4CF84ADE" w14:textId="244503B2" w:rsidR="008D7C8D" w:rsidRPr="008D7C8D" w:rsidRDefault="008D7C8D" w:rsidP="008D7C8D">
      <w:pPr>
        <w:pStyle w:val="Text"/>
        <w:rPr>
          <w:i/>
          <w:iCs/>
        </w:rPr>
      </w:pPr>
      <w:r w:rsidRPr="008D7C8D">
        <w:rPr>
          <w:i/>
          <w:iCs/>
        </w:rPr>
        <w:t xml:space="preserve">           dhcp4: no</w:t>
      </w:r>
    </w:p>
    <w:p w14:paraId="6C5D0D26" w14:textId="77777777" w:rsidR="008D7C8D" w:rsidRPr="008D7C8D" w:rsidRDefault="008D7C8D" w:rsidP="008D7C8D">
      <w:pPr>
        <w:pStyle w:val="Text"/>
        <w:rPr>
          <w:i/>
          <w:iCs/>
        </w:rPr>
      </w:pPr>
      <w:r w:rsidRPr="008D7C8D">
        <w:rPr>
          <w:i/>
          <w:iCs/>
        </w:rPr>
        <w:t xml:space="preserve">           dhcp6: no</w:t>
      </w:r>
    </w:p>
    <w:p w14:paraId="48CE573A" w14:textId="394F5A1E" w:rsidR="008D7C8D" w:rsidRPr="008D7C8D" w:rsidRDefault="008D7C8D" w:rsidP="008D7C8D">
      <w:pPr>
        <w:pStyle w:val="Text"/>
        <w:rPr>
          <w:i/>
          <w:iCs/>
        </w:rPr>
      </w:pPr>
      <w:r w:rsidRPr="008D7C8D">
        <w:rPr>
          <w:i/>
          <w:iCs/>
        </w:rPr>
        <w:t xml:space="preserve">           nameservers:</w:t>
      </w:r>
    </w:p>
    <w:p w14:paraId="2EF51F9E" w14:textId="7EACA517" w:rsidR="008D7C8D" w:rsidRPr="008D7C8D" w:rsidRDefault="008D7C8D" w:rsidP="008D7C8D">
      <w:pPr>
        <w:pStyle w:val="Text"/>
        <w:rPr>
          <w:i/>
          <w:iCs/>
        </w:rPr>
      </w:pPr>
      <w:r w:rsidRPr="008D7C8D">
        <w:rPr>
          <w:i/>
          <w:iCs/>
        </w:rPr>
        <w:t xml:space="preserve">              addresses: [208.67.222.222,208.67.220.22</w:t>
      </w:r>
      <w:r w:rsidR="007B0227">
        <w:rPr>
          <w:i/>
          <w:iCs/>
        </w:rPr>
        <w:t>0</w:t>
      </w:r>
      <w:r w:rsidRPr="008D7C8D">
        <w:rPr>
          <w:i/>
          <w:iCs/>
        </w:rPr>
        <w:t>]</w:t>
      </w:r>
    </w:p>
    <w:p w14:paraId="68EC312B" w14:textId="57A700EC" w:rsidR="008D7C8D" w:rsidRPr="008D7C8D" w:rsidRDefault="008D7C8D" w:rsidP="008D7C8D">
      <w:pPr>
        <w:pStyle w:val="Text"/>
        <w:rPr>
          <w:i/>
          <w:iCs/>
        </w:rPr>
      </w:pPr>
      <w:proofErr w:type="spellStart"/>
      <w:r w:rsidRPr="008D7C8D">
        <w:rPr>
          <w:i/>
          <w:iCs/>
        </w:rPr>
        <w:t>root@ubuntu</w:t>
      </w:r>
      <w:proofErr w:type="spellEnd"/>
      <w:r w:rsidRPr="008D7C8D">
        <w:rPr>
          <w:i/>
          <w:iCs/>
        </w:rPr>
        <w:t>:/</w:t>
      </w:r>
      <w:proofErr w:type="spellStart"/>
      <w:r w:rsidRPr="008D7C8D">
        <w:rPr>
          <w:i/>
          <w:iCs/>
        </w:rPr>
        <w:t>etc</w:t>
      </w:r>
      <w:proofErr w:type="spellEnd"/>
      <w:r w:rsidRPr="008D7C8D">
        <w:rPr>
          <w:i/>
          <w:iCs/>
        </w:rPr>
        <w:t>/</w:t>
      </w:r>
      <w:proofErr w:type="spellStart"/>
      <w:r w:rsidRPr="008D7C8D">
        <w:rPr>
          <w:i/>
          <w:iCs/>
        </w:rPr>
        <w:t>netplan</w:t>
      </w:r>
      <w:proofErr w:type="spellEnd"/>
      <w:r w:rsidRPr="008D7C8D">
        <w:rPr>
          <w:i/>
          <w:iCs/>
        </w:rPr>
        <w:t>#</w:t>
      </w:r>
    </w:p>
    <w:p w14:paraId="6CFA9DA3" w14:textId="129DE48E" w:rsidR="00184771" w:rsidRDefault="00184771">
      <w:pPr>
        <w:pStyle w:val="Text"/>
      </w:pPr>
    </w:p>
    <w:p w14:paraId="45AF9AB7" w14:textId="267699D2" w:rsidR="00B732CB" w:rsidRDefault="00B732CB">
      <w:pPr>
        <w:pStyle w:val="Text"/>
      </w:pPr>
      <w:r>
        <w:t xml:space="preserve">To enable the </w:t>
      </w:r>
      <w:proofErr w:type="spellStart"/>
      <w:r>
        <w:t>NetPlan</w:t>
      </w:r>
      <w:proofErr w:type="spellEnd"/>
      <w:r>
        <w:t xml:space="preserve"> configuration, it is necessary to issue the command “</w:t>
      </w:r>
      <w:proofErr w:type="spellStart"/>
      <w:r w:rsidRPr="00B732CB">
        <w:rPr>
          <w:b/>
          <w:bCs/>
        </w:rPr>
        <w:t>sudo</w:t>
      </w:r>
      <w:proofErr w:type="spellEnd"/>
      <w:r w:rsidRPr="00B732CB">
        <w:rPr>
          <w:b/>
          <w:bCs/>
        </w:rPr>
        <w:t xml:space="preserve"> </w:t>
      </w:r>
      <w:proofErr w:type="spellStart"/>
      <w:r w:rsidRPr="00B732CB">
        <w:rPr>
          <w:b/>
          <w:bCs/>
        </w:rPr>
        <w:t>netplan</w:t>
      </w:r>
      <w:proofErr w:type="spellEnd"/>
      <w:r w:rsidRPr="00B732CB">
        <w:rPr>
          <w:b/>
          <w:bCs/>
        </w:rPr>
        <w:t xml:space="preserve"> apply</w:t>
      </w:r>
      <w:r>
        <w:t>”.</w:t>
      </w:r>
    </w:p>
    <w:p w14:paraId="2EF7D3F3" w14:textId="77777777" w:rsidR="00B732CB" w:rsidRDefault="00B732CB">
      <w:pPr>
        <w:pStyle w:val="Text"/>
      </w:pPr>
    </w:p>
    <w:p w14:paraId="3AF44DB2" w14:textId="1FE23FA0" w:rsidR="00184771" w:rsidRDefault="00184771">
      <w:pPr>
        <w:pStyle w:val="Text"/>
      </w:pPr>
      <w:r>
        <w:t>On VirtualBox, the two internal networks were configured as it follows: via the Preferences menu, select “Network”.</w:t>
      </w:r>
    </w:p>
    <w:p w14:paraId="359444AD" w14:textId="4CFE4D7B" w:rsidR="00184771" w:rsidRDefault="00184771">
      <w:pPr>
        <w:pStyle w:val="Text"/>
      </w:pPr>
      <w:r>
        <w:rPr>
          <w:noProof/>
        </w:rPr>
        <w:lastRenderedPageBreak/>
        <w:drawing>
          <wp:anchor distT="0" distB="0" distL="114300" distR="114300" simplePos="0" relativeHeight="251659264" behindDoc="0" locked="0" layoutInCell="1" allowOverlap="1" wp14:anchorId="33782240" wp14:editId="3EA34F82">
            <wp:simplePos x="0" y="0"/>
            <wp:positionH relativeFrom="column">
              <wp:posOffset>3387090</wp:posOffset>
            </wp:positionH>
            <wp:positionV relativeFrom="paragraph">
              <wp:posOffset>169545</wp:posOffset>
            </wp:positionV>
            <wp:extent cx="2843530" cy="1678305"/>
            <wp:effectExtent l="19050" t="19050" r="13970" b="171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530" cy="1678305"/>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AAA87BC" wp14:editId="540CD3FE">
            <wp:simplePos x="0" y="0"/>
            <wp:positionH relativeFrom="column">
              <wp:posOffset>129540</wp:posOffset>
            </wp:positionH>
            <wp:positionV relativeFrom="paragraph">
              <wp:posOffset>157480</wp:posOffset>
            </wp:positionV>
            <wp:extent cx="3038475" cy="1699895"/>
            <wp:effectExtent l="19050" t="19050" r="28575" b="146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1699895"/>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7A44C5E1" w14:textId="4B6F9FAF" w:rsidR="00184771" w:rsidRDefault="00A713FF">
      <w:pPr>
        <w:pStyle w:val="Text"/>
      </w:pPr>
      <w:r>
        <w:rPr>
          <w:noProof/>
        </w:rPr>
        <mc:AlternateContent>
          <mc:Choice Requires="wps">
            <w:drawing>
              <wp:anchor distT="0" distB="0" distL="114300" distR="114300" simplePos="0" relativeHeight="251661312" behindDoc="0" locked="0" layoutInCell="1" allowOverlap="1" wp14:anchorId="0CC29DD2" wp14:editId="0891F8E9">
                <wp:simplePos x="0" y="0"/>
                <wp:positionH relativeFrom="column">
                  <wp:posOffset>129540</wp:posOffset>
                </wp:positionH>
                <wp:positionV relativeFrom="paragraph">
                  <wp:posOffset>1759585</wp:posOffset>
                </wp:positionV>
                <wp:extent cx="3038475" cy="152400"/>
                <wp:effectExtent l="0" t="0" r="9525" b="0"/>
                <wp:wrapSquare wrapText="bothSides"/>
                <wp:docPr id="14" name="Text Box 14"/>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4FC019D4" w14:textId="1599ADB7" w:rsidR="00DD31DE" w:rsidRPr="00C61013"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2</w:t>
                            </w:r>
                            <w:r>
                              <w:fldChar w:fldCharType="end"/>
                            </w:r>
                            <w:r>
                              <w:t xml:space="preserve"> - VirtualBox Preferences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C29DD2" id="_x0000_t202" coordsize="21600,21600" o:spt="202" path="m,l,21600r21600,l21600,xe">
                <v:stroke joinstyle="miter"/>
                <v:path gradientshapeok="t" o:connecttype="rect"/>
              </v:shapetype>
              <v:shape id="Text Box 14" o:spid="_x0000_s1026" type="#_x0000_t202" style="position:absolute;left:0;text-align:left;margin-left:10.2pt;margin-top:138.55pt;width:239.25pt;height: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" stroked="f">
                <v:textbox inset="0,0,0,0">
                  <w:txbxContent>
                    <w:p w14:paraId="4FC019D4" w14:textId="1599ADB7" w:rsidR="00DD31DE" w:rsidRPr="00C61013"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2</w:t>
                      </w:r>
                      <w:r>
                        <w:fldChar w:fldCharType="end"/>
                      </w:r>
                      <w:r>
                        <w:t xml:space="preserve"> - VirtualBox Preferences</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F01E38D" wp14:editId="0439E2BF">
                <wp:simplePos x="0" y="0"/>
                <wp:positionH relativeFrom="column">
                  <wp:posOffset>3387090</wp:posOffset>
                </wp:positionH>
                <wp:positionV relativeFrom="paragraph">
                  <wp:posOffset>1750060</wp:posOffset>
                </wp:positionV>
                <wp:extent cx="2843530" cy="1524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843530" cy="152400"/>
                        </a:xfrm>
                        <a:prstGeom prst="rect">
                          <a:avLst/>
                        </a:prstGeom>
                        <a:solidFill>
                          <a:prstClr val="white"/>
                        </a:solidFill>
                        <a:ln>
                          <a:noFill/>
                        </a:ln>
                      </wps:spPr>
                      <wps:txbx>
                        <w:txbxContent>
                          <w:p w14:paraId="6BEE017B" w14:textId="0E8F47A7" w:rsidR="00DD31DE" w:rsidRPr="00F918D8"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3</w:t>
                            </w:r>
                            <w:r>
                              <w:fldChar w:fldCharType="end"/>
                            </w:r>
                            <w:r>
                              <w:t xml:space="preserve"> - VirtualBox Networks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1E38D" id="Text Box 15" o:spid="_x0000_s1027" type="#_x0000_t202" style="position:absolute;left:0;text-align:left;margin-left:266.7pt;margin-top:137.8pt;width:223.9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" stroked="f">
                <v:textbox inset="0,0,0,0">
                  <w:txbxContent>
                    <w:p w14:paraId="6BEE017B" w14:textId="0E8F47A7" w:rsidR="00DD31DE" w:rsidRPr="00F918D8"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3</w:t>
                      </w:r>
                      <w:r>
                        <w:fldChar w:fldCharType="end"/>
                      </w:r>
                      <w:r>
                        <w:t xml:space="preserve"> - VirtualBox Networks Configuration</w:t>
                      </w:r>
                    </w:p>
                  </w:txbxContent>
                </v:textbox>
                <w10:wrap type="square"/>
              </v:shape>
            </w:pict>
          </mc:Fallback>
        </mc:AlternateContent>
      </w:r>
    </w:p>
    <w:p w14:paraId="45E6A62A" w14:textId="77777777" w:rsidR="00A713FF" w:rsidRDefault="00A713FF" w:rsidP="00184771">
      <w:pPr>
        <w:pStyle w:val="Text"/>
      </w:pPr>
    </w:p>
    <w:p w14:paraId="08CBBC06" w14:textId="427E1091" w:rsidR="00184771" w:rsidRDefault="00184771" w:rsidP="00184771">
      <w:pPr>
        <w:pStyle w:val="Text"/>
      </w:pPr>
      <w:r>
        <w:t xml:space="preserve">Add a network with the “+” plus button, and configure the </w:t>
      </w:r>
      <w:proofErr w:type="spellStart"/>
      <w:r>
        <w:t>NatNetwork</w:t>
      </w:r>
      <w:proofErr w:type="spellEnd"/>
      <w:r>
        <w:t xml:space="preserve"> as following, then repeat for the </w:t>
      </w:r>
      <w:proofErr w:type="spellStart"/>
      <w:r>
        <w:t>InternetNetwork</w:t>
      </w:r>
      <w:proofErr w:type="spellEnd"/>
      <w:r>
        <w:t xml:space="preserve">. </w:t>
      </w:r>
    </w:p>
    <w:p w14:paraId="1131554E" w14:textId="758ACD16" w:rsidR="00A713FF" w:rsidRDefault="00184771" w:rsidP="00184771">
      <w:pPr>
        <w:pStyle w:val="Text"/>
      </w:pPr>
      <w:r>
        <w:t xml:space="preserve">Please notice that DHCP is disabled for the </w:t>
      </w:r>
      <w:proofErr w:type="spellStart"/>
      <w:r>
        <w:t>NatNetwork</w:t>
      </w:r>
      <w:proofErr w:type="spellEnd"/>
      <w:r>
        <w:t xml:space="preserve"> (the internal).</w:t>
      </w:r>
    </w:p>
    <w:p w14:paraId="38AD3F30" w14:textId="0F97B718" w:rsidR="00A713FF" w:rsidRDefault="00A713FF" w:rsidP="00A713FF">
      <w:pPr>
        <w:pStyle w:val="Text"/>
        <w:keepNext/>
      </w:pPr>
    </w:p>
    <w:p w14:paraId="30D03C9A" w14:textId="72A5D7F4" w:rsidR="00A713FF" w:rsidRDefault="00A713FF" w:rsidP="00A713FF">
      <w:pPr>
        <w:pStyle w:val="Text"/>
        <w:keepNext/>
      </w:pPr>
      <w:r>
        <w:rPr>
          <w:noProof/>
        </w:rPr>
        <w:drawing>
          <wp:anchor distT="0" distB="0" distL="114300" distR="114300" simplePos="0" relativeHeight="251665408" behindDoc="0" locked="0" layoutInCell="1" allowOverlap="1" wp14:anchorId="74FDADED" wp14:editId="789C6182">
            <wp:simplePos x="0" y="0"/>
            <wp:positionH relativeFrom="column">
              <wp:posOffset>3968115</wp:posOffset>
            </wp:positionH>
            <wp:positionV relativeFrom="paragraph">
              <wp:posOffset>11430</wp:posOffset>
            </wp:positionV>
            <wp:extent cx="2495550" cy="2054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205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2883FFF4" wp14:editId="1BA899AE">
            <wp:simplePos x="0" y="0"/>
            <wp:positionH relativeFrom="column">
              <wp:posOffset>148590</wp:posOffset>
            </wp:positionH>
            <wp:positionV relativeFrom="paragraph">
              <wp:posOffset>12065</wp:posOffset>
            </wp:positionV>
            <wp:extent cx="3268980" cy="2054860"/>
            <wp:effectExtent l="19050" t="19050" r="26670" b="215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80" cy="205486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3FB1A16F" w14:textId="6DDB5C4D" w:rsidR="00A713FF" w:rsidRDefault="00A713FF" w:rsidP="00A713FF">
      <w:pPr>
        <w:pStyle w:val="Caption"/>
        <w:jc w:val="center"/>
      </w:pPr>
    </w:p>
    <w:p w14:paraId="797AD1A3" w14:textId="4C930F0D" w:rsidR="00162545" w:rsidRDefault="00162545" w:rsidP="00162545"/>
    <w:p w14:paraId="40B54E07" w14:textId="33DBAFCE" w:rsidR="00162545" w:rsidRDefault="00162545" w:rsidP="00162545"/>
    <w:p w14:paraId="0DF435F3" w14:textId="6CC66306" w:rsidR="00162545" w:rsidRDefault="00162545" w:rsidP="00162545"/>
    <w:p w14:paraId="11D1BC6B" w14:textId="36360341" w:rsidR="00162545" w:rsidRDefault="00162545" w:rsidP="00162545"/>
    <w:p w14:paraId="512798CC" w14:textId="771DAF2F" w:rsidR="00162545" w:rsidRDefault="00162545" w:rsidP="00162545"/>
    <w:p w14:paraId="48D69F8D" w14:textId="6CB3B944" w:rsidR="00162545" w:rsidRDefault="00162545" w:rsidP="00162545"/>
    <w:p w14:paraId="45D745C3" w14:textId="6E9C1E95" w:rsidR="00162545" w:rsidRDefault="00162545" w:rsidP="00162545"/>
    <w:p w14:paraId="764E24AD" w14:textId="2EE1E614" w:rsidR="00162545" w:rsidRDefault="00162545" w:rsidP="00162545"/>
    <w:p w14:paraId="2B445007" w14:textId="76BEF04F" w:rsidR="00162545" w:rsidRDefault="00162545" w:rsidP="00162545"/>
    <w:p w14:paraId="161609C0" w14:textId="6680D8C0" w:rsidR="00162545" w:rsidRDefault="00162545" w:rsidP="00162545"/>
    <w:p w14:paraId="78081AF5" w14:textId="14746DEC" w:rsidR="00162545" w:rsidRDefault="00162545" w:rsidP="00162545"/>
    <w:p w14:paraId="7CA32A95" w14:textId="6F49E7C1" w:rsidR="00162545" w:rsidRDefault="00162545" w:rsidP="00162545">
      <w:r>
        <w:rPr>
          <w:noProof/>
        </w:rPr>
        <mc:AlternateContent>
          <mc:Choice Requires="wps">
            <w:drawing>
              <wp:anchor distT="0" distB="0" distL="114300" distR="114300" simplePos="0" relativeHeight="251667456" behindDoc="0" locked="0" layoutInCell="1" allowOverlap="1" wp14:anchorId="3C271582" wp14:editId="11B26A8C">
                <wp:simplePos x="0" y="0"/>
                <wp:positionH relativeFrom="column">
                  <wp:posOffset>148590</wp:posOffset>
                </wp:positionH>
                <wp:positionV relativeFrom="paragraph">
                  <wp:posOffset>100965</wp:posOffset>
                </wp:positionV>
                <wp:extent cx="3268980" cy="161925"/>
                <wp:effectExtent l="0" t="0" r="7620" b="9525"/>
                <wp:wrapSquare wrapText="bothSides"/>
                <wp:docPr id="16" name="Text Box 16"/>
                <wp:cNvGraphicFramePr/>
                <a:graphic xmlns:a="http://schemas.openxmlformats.org/drawingml/2006/main">
                  <a:graphicData uri="http://schemas.microsoft.com/office/word/2010/wordprocessingShape">
                    <wps:wsp>
                      <wps:cNvSpPr txBox="1"/>
                      <wps:spPr>
                        <a:xfrm>
                          <a:off x="0" y="0"/>
                          <a:ext cx="3268980" cy="161925"/>
                        </a:xfrm>
                        <a:prstGeom prst="rect">
                          <a:avLst/>
                        </a:prstGeom>
                        <a:solidFill>
                          <a:prstClr val="white"/>
                        </a:solidFill>
                        <a:ln>
                          <a:noFill/>
                        </a:ln>
                      </wps:spPr>
                      <wps:txbx>
                        <w:txbxContent>
                          <w:p w14:paraId="788FFC52" w14:textId="53556C4A" w:rsidR="00DD31DE" w:rsidRPr="000879C7" w:rsidRDefault="00DD31DE" w:rsidP="00162545">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4</w:t>
                            </w:r>
                            <w:r>
                              <w:fldChar w:fldCharType="end"/>
                            </w:r>
                            <w:r w:rsidRPr="00FC3EB5">
                              <w:t xml:space="preserve"> - </w:t>
                            </w:r>
                            <w:proofErr w:type="spellStart"/>
                            <w:r w:rsidRPr="00FC3EB5">
                              <w:t>InternetNetwork</w:t>
                            </w:r>
                            <w:proofErr w:type="spellEnd"/>
                            <w:r w:rsidRPr="00FC3EB5">
                              <w:t xml:space="preser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71582" id="Text Box 16" o:spid="_x0000_s1028" type="#_x0000_t202" style="position:absolute;margin-left:11.7pt;margin-top:7.95pt;width:257.4pt;height:12.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5fMAIAAGkEAAAOAAAAZHJzL2Uyb0RvYy54bWysVMGO2yAQvVfqPyDujZNUjbJ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" stroked="f">
                <v:textbox inset="0,0,0,0">
                  <w:txbxContent>
                    <w:p w14:paraId="788FFC52" w14:textId="53556C4A" w:rsidR="00DD31DE" w:rsidRPr="000879C7" w:rsidRDefault="00DD31DE" w:rsidP="00162545">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4</w:t>
                      </w:r>
                      <w:r>
                        <w:fldChar w:fldCharType="end"/>
                      </w:r>
                      <w:r w:rsidRPr="00FC3EB5">
                        <w:t xml:space="preserve"> - </w:t>
                      </w:r>
                      <w:proofErr w:type="spellStart"/>
                      <w:r w:rsidRPr="00FC3EB5">
                        <w:t>InternetNetwork</w:t>
                      </w:r>
                      <w:proofErr w:type="spellEnd"/>
                      <w:r w:rsidRPr="00FC3EB5">
                        <w:t xml:space="preserve"> configuration</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401908AE" wp14:editId="3D743D44">
                <wp:simplePos x="0" y="0"/>
                <wp:positionH relativeFrom="margin">
                  <wp:posOffset>3968115</wp:posOffset>
                </wp:positionH>
                <wp:positionV relativeFrom="paragraph">
                  <wp:posOffset>50800</wp:posOffset>
                </wp:positionV>
                <wp:extent cx="2466975" cy="17145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2466975" cy="171450"/>
                        </a:xfrm>
                        <a:prstGeom prst="rect">
                          <a:avLst/>
                        </a:prstGeom>
                        <a:solidFill>
                          <a:prstClr val="white"/>
                        </a:solidFill>
                        <a:ln>
                          <a:noFill/>
                        </a:ln>
                      </wps:spPr>
                      <wps:txbx>
                        <w:txbxContent>
                          <w:p w14:paraId="7E6CB0CC" w14:textId="51D8C6E6" w:rsidR="00DD31DE" w:rsidRPr="000879C7" w:rsidRDefault="00DD31DE" w:rsidP="00162545">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5</w:t>
                            </w:r>
                            <w:r>
                              <w:fldChar w:fldCharType="end"/>
                            </w:r>
                            <w:r>
                              <w:t xml:space="preserve"> - </w:t>
                            </w:r>
                            <w:proofErr w:type="spellStart"/>
                            <w:r w:rsidRPr="00C2357D">
                              <w:t>NatNetwork</w:t>
                            </w:r>
                            <w:proofErr w:type="spellEnd"/>
                            <w:r w:rsidRPr="00C2357D">
                              <w:t xml:space="preser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08AE" id="Text Box 19" o:spid="_x0000_s1029" type="#_x0000_t202" style="position:absolute;margin-left:312.45pt;margin-top:4pt;width:194.25pt;height: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" stroked="f">
                <v:textbox inset="0,0,0,0">
                  <w:txbxContent>
                    <w:p w14:paraId="7E6CB0CC" w14:textId="51D8C6E6" w:rsidR="00DD31DE" w:rsidRPr="000879C7" w:rsidRDefault="00DD31DE" w:rsidP="00162545">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5</w:t>
                      </w:r>
                      <w:r>
                        <w:fldChar w:fldCharType="end"/>
                      </w:r>
                      <w:r>
                        <w:t xml:space="preserve"> - </w:t>
                      </w:r>
                      <w:proofErr w:type="spellStart"/>
                      <w:r w:rsidRPr="00C2357D">
                        <w:t>NatNetwork</w:t>
                      </w:r>
                      <w:proofErr w:type="spellEnd"/>
                      <w:r w:rsidRPr="00C2357D">
                        <w:t xml:space="preserve"> Configuration</w:t>
                      </w:r>
                    </w:p>
                  </w:txbxContent>
                </v:textbox>
                <w10:wrap type="square" anchorx="margin"/>
              </v:shape>
            </w:pict>
          </mc:Fallback>
        </mc:AlternateContent>
      </w:r>
    </w:p>
    <w:p w14:paraId="5F59979E" w14:textId="0B1A8289" w:rsidR="00162545" w:rsidRDefault="00162545" w:rsidP="00162545"/>
    <w:p w14:paraId="130E7818" w14:textId="21FA7E58" w:rsidR="00162545" w:rsidRDefault="00162545" w:rsidP="00162545">
      <w:pPr>
        <w:jc w:val="both"/>
      </w:pPr>
      <w:r>
        <w:t>On the VM’s configuration, assign the interfaces on the correct networks.  The followings are for the Gateway:</w:t>
      </w:r>
    </w:p>
    <w:p w14:paraId="0350C49B" w14:textId="3D53130E" w:rsidR="00162545" w:rsidRPr="00162545" w:rsidRDefault="00162545" w:rsidP="00162545">
      <w:r>
        <w:rPr>
          <w:noProof/>
        </w:rPr>
        <w:drawing>
          <wp:anchor distT="0" distB="0" distL="114300" distR="114300" simplePos="0" relativeHeight="251678720" behindDoc="0" locked="0" layoutInCell="1" allowOverlap="1" wp14:anchorId="6E71787D" wp14:editId="444FD57C">
            <wp:simplePos x="0" y="0"/>
            <wp:positionH relativeFrom="column">
              <wp:posOffset>3367405</wp:posOffset>
            </wp:positionH>
            <wp:positionV relativeFrom="paragraph">
              <wp:posOffset>171450</wp:posOffset>
            </wp:positionV>
            <wp:extent cx="3107055" cy="2531110"/>
            <wp:effectExtent l="19050" t="19050" r="17145" b="215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055" cy="253111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3846F4BF" wp14:editId="63F5848B">
                <wp:simplePos x="0" y="0"/>
                <wp:positionH relativeFrom="margin">
                  <wp:posOffset>3396615</wp:posOffset>
                </wp:positionH>
                <wp:positionV relativeFrom="paragraph">
                  <wp:posOffset>2739390</wp:posOffset>
                </wp:positionV>
                <wp:extent cx="3038475" cy="171450"/>
                <wp:effectExtent l="0" t="0" r="9525" b="0"/>
                <wp:wrapSquare wrapText="bothSides"/>
                <wp:docPr id="17" name="Text Box 17"/>
                <wp:cNvGraphicFramePr/>
                <a:graphic xmlns:a="http://schemas.openxmlformats.org/drawingml/2006/main">
                  <a:graphicData uri="http://schemas.microsoft.com/office/word/2010/wordprocessingShape">
                    <wps:wsp>
                      <wps:cNvSpPr txBox="1"/>
                      <wps:spPr>
                        <a:xfrm>
                          <a:off x="0" y="0"/>
                          <a:ext cx="3038475" cy="171450"/>
                        </a:xfrm>
                        <a:prstGeom prst="rect">
                          <a:avLst/>
                        </a:prstGeom>
                        <a:solidFill>
                          <a:prstClr val="white"/>
                        </a:solidFill>
                        <a:ln>
                          <a:noFill/>
                        </a:ln>
                      </wps:spPr>
                      <wps:txbx>
                        <w:txbxContent>
                          <w:p w14:paraId="3CEFD582" w14:textId="164FD20D" w:rsidR="00DD31DE" w:rsidRPr="00B23E29"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6</w:t>
                            </w:r>
                            <w:r>
                              <w:fldChar w:fldCharType="end"/>
                            </w:r>
                            <w:r>
                              <w:t xml:space="preserve"> - </w:t>
                            </w:r>
                            <w:r w:rsidRPr="001A52B0">
                              <w:t>Gateway’s Adapter 1 set up on VirtualBox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6F4BF" id="Text Box 17" o:spid="_x0000_s1030" type="#_x0000_t202" style="position:absolute;margin-left:267.45pt;margin-top:215.7pt;width:239.25pt;height: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" stroked="f">
                <v:textbox inset="0,0,0,0">
                  <w:txbxContent>
                    <w:p w14:paraId="3CEFD582" w14:textId="164FD20D" w:rsidR="00DD31DE" w:rsidRPr="00B23E29"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6</w:t>
                      </w:r>
                      <w:r>
                        <w:fldChar w:fldCharType="end"/>
                      </w:r>
                      <w:r>
                        <w:t xml:space="preserve"> - </w:t>
                      </w:r>
                      <w:r w:rsidRPr="001A52B0">
                        <w:t>Gateway’s Adapter 1 set up on VirtualBox</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2E26E5FD" wp14:editId="172FCE78">
                <wp:simplePos x="0" y="0"/>
                <wp:positionH relativeFrom="margin">
                  <wp:posOffset>53340</wp:posOffset>
                </wp:positionH>
                <wp:positionV relativeFrom="paragraph">
                  <wp:posOffset>2739390</wp:posOffset>
                </wp:positionV>
                <wp:extent cx="3114675" cy="180975"/>
                <wp:effectExtent l="0" t="0" r="9525" b="9525"/>
                <wp:wrapSquare wrapText="bothSides"/>
                <wp:docPr id="18" name="Text Box 18"/>
                <wp:cNvGraphicFramePr/>
                <a:graphic xmlns:a="http://schemas.openxmlformats.org/drawingml/2006/main">
                  <a:graphicData uri="http://schemas.microsoft.com/office/word/2010/wordprocessingShape">
                    <wps:wsp>
                      <wps:cNvSpPr txBox="1"/>
                      <wps:spPr>
                        <a:xfrm>
                          <a:off x="0" y="0"/>
                          <a:ext cx="3114675" cy="180975"/>
                        </a:xfrm>
                        <a:prstGeom prst="rect">
                          <a:avLst/>
                        </a:prstGeom>
                        <a:solidFill>
                          <a:prstClr val="white"/>
                        </a:solidFill>
                        <a:ln>
                          <a:noFill/>
                        </a:ln>
                      </wps:spPr>
                      <wps:txbx>
                        <w:txbxContent>
                          <w:p w14:paraId="1063C131" w14:textId="4FC55CED" w:rsidR="00DD31DE" w:rsidRPr="005C0501"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7</w:t>
                            </w:r>
                            <w:r>
                              <w:fldChar w:fldCharType="end"/>
                            </w:r>
                            <w:r>
                              <w:t xml:space="preserve"> - </w:t>
                            </w:r>
                            <w:r w:rsidRPr="00263353">
                              <w:t>Gateway’s Adapter 2 set up on VirtualBox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6E5FD" id="Text Box 18" o:spid="_x0000_s1031" type="#_x0000_t202" style="position:absolute;margin-left:4.2pt;margin-top:215.7pt;width:245.25pt;height:1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" stroked="f">
                <v:textbox inset="0,0,0,0">
                  <w:txbxContent>
                    <w:p w14:paraId="1063C131" w14:textId="4FC55CED" w:rsidR="00DD31DE" w:rsidRPr="005C0501" w:rsidRDefault="00DD31DE" w:rsidP="00A713FF">
                      <w:pPr>
                        <w:pStyle w:val="Caption"/>
                        <w:jc w:val="center"/>
                        <w:rPr>
                          <w:noProof/>
                          <w:sz w:val="20"/>
                          <w:szCs w:val="20"/>
                        </w:rPr>
                      </w:pPr>
                      <w:r>
                        <w:t xml:space="preserve">Figure </w:t>
                      </w:r>
                      <w:r>
                        <w:fldChar w:fldCharType="begin"/>
                      </w:r>
                      <w:r>
                        <w:instrText xml:space="preserve"> SEQ Figure \* ARABIC </w:instrText>
                      </w:r>
                      <w:r>
                        <w:fldChar w:fldCharType="separate"/>
                      </w:r>
                      <w:r w:rsidR="00A850CA">
                        <w:rPr>
                          <w:noProof/>
                        </w:rPr>
                        <w:t>7</w:t>
                      </w:r>
                      <w:r>
                        <w:fldChar w:fldCharType="end"/>
                      </w:r>
                      <w:r>
                        <w:t xml:space="preserve"> - </w:t>
                      </w:r>
                      <w:r w:rsidRPr="00263353">
                        <w:t>Gateway’s Adapter 2 set up on VirtualBox</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0EEAB347" wp14:editId="07AAE1B9">
            <wp:simplePos x="0" y="0"/>
            <wp:positionH relativeFrom="margin">
              <wp:posOffset>46355</wp:posOffset>
            </wp:positionH>
            <wp:positionV relativeFrom="paragraph">
              <wp:posOffset>167640</wp:posOffset>
            </wp:positionV>
            <wp:extent cx="3148330" cy="2560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33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1049D" w14:textId="02F011C3" w:rsidR="00A713FF" w:rsidRDefault="00162545" w:rsidP="00162545">
      <w:pPr>
        <w:pStyle w:val="Text"/>
        <w:keepNext/>
        <w:ind w:firstLine="0"/>
      </w:pPr>
      <w:r>
        <w:lastRenderedPageBreak/>
        <w:t>This is for the Client:</w:t>
      </w:r>
    </w:p>
    <w:p w14:paraId="535AE137" w14:textId="77777777" w:rsidR="00162545" w:rsidRDefault="00162545" w:rsidP="00162545">
      <w:pPr>
        <w:pStyle w:val="Text"/>
        <w:keepNext/>
        <w:ind w:firstLine="0"/>
        <w:jc w:val="center"/>
      </w:pPr>
      <w:r>
        <w:rPr>
          <w:noProof/>
        </w:rPr>
        <w:drawing>
          <wp:inline distT="0" distB="0" distL="0" distR="0" wp14:anchorId="36272510" wp14:editId="5608856B">
            <wp:extent cx="3286125" cy="2690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7951" cy="2691548"/>
                    </a:xfrm>
                    <a:prstGeom prst="rect">
                      <a:avLst/>
                    </a:prstGeom>
                    <a:noFill/>
                    <a:ln>
                      <a:noFill/>
                    </a:ln>
                  </pic:spPr>
                </pic:pic>
              </a:graphicData>
            </a:graphic>
          </wp:inline>
        </w:drawing>
      </w:r>
    </w:p>
    <w:p w14:paraId="1C79FDAD" w14:textId="6EA9AD5C" w:rsidR="00162545" w:rsidRDefault="00162545" w:rsidP="00162545">
      <w:pPr>
        <w:pStyle w:val="Caption"/>
        <w:jc w:val="center"/>
      </w:pPr>
      <w:r>
        <w:t xml:space="preserve">Figure </w:t>
      </w:r>
      <w:r>
        <w:fldChar w:fldCharType="begin"/>
      </w:r>
      <w:r>
        <w:instrText xml:space="preserve"> SEQ Figure \* ARABIC </w:instrText>
      </w:r>
      <w:r>
        <w:fldChar w:fldCharType="separate"/>
      </w:r>
      <w:r w:rsidR="00A850CA">
        <w:rPr>
          <w:noProof/>
        </w:rPr>
        <w:t>8</w:t>
      </w:r>
      <w:r>
        <w:fldChar w:fldCharType="end"/>
      </w:r>
      <w:r>
        <w:t xml:space="preserve"> - Client's Adapter Configuration</w:t>
      </w:r>
    </w:p>
    <w:p w14:paraId="1D3C7834" w14:textId="54B9B8A1" w:rsidR="00F76967" w:rsidRDefault="00F76967" w:rsidP="007C73E1">
      <w:pPr>
        <w:pStyle w:val="Text"/>
        <w:keepNext/>
        <w:ind w:firstLine="0"/>
      </w:pPr>
      <w:r>
        <w:t>On both systems, the command “</w:t>
      </w:r>
      <w:proofErr w:type="spellStart"/>
      <w:r w:rsidRPr="00F76967">
        <w:rPr>
          <w:b/>
          <w:bCs/>
        </w:rPr>
        <w:t>sudo</w:t>
      </w:r>
      <w:proofErr w:type="spellEnd"/>
      <w:r w:rsidRPr="00F76967">
        <w:rPr>
          <w:b/>
          <w:bCs/>
        </w:rPr>
        <w:t xml:space="preserve"> </w:t>
      </w:r>
      <w:r w:rsidRPr="00F76967">
        <w:rPr>
          <w:b/>
          <w:bCs/>
        </w:rPr>
        <w:t>service networking restart</w:t>
      </w:r>
      <w:r>
        <w:t>” must be issues to ensure new network configurations are enabled.</w:t>
      </w:r>
    </w:p>
    <w:p w14:paraId="11C64811" w14:textId="5FE632EC" w:rsidR="00162545" w:rsidRDefault="00150601" w:rsidP="007C73E1">
      <w:pPr>
        <w:pStyle w:val="Text"/>
        <w:keepNext/>
        <w:ind w:firstLine="0"/>
      </w:pPr>
      <w:r>
        <w:t>At the end of the day, the following configurations should result when using Linux’s command line:</w:t>
      </w:r>
    </w:p>
    <w:p w14:paraId="48026B10" w14:textId="583426DE" w:rsidR="00162545" w:rsidRDefault="00DE7802" w:rsidP="00A713FF">
      <w:pPr>
        <w:pStyle w:val="Text"/>
        <w:keepNext/>
        <w:jc w:val="center"/>
        <w:rPr>
          <w:noProof/>
        </w:rPr>
      </w:pPr>
      <w:r>
        <w:rPr>
          <w:noProof/>
        </w:rPr>
        <mc:AlternateContent>
          <mc:Choice Requires="wps">
            <w:drawing>
              <wp:anchor distT="0" distB="0" distL="114300" distR="114300" simplePos="0" relativeHeight="251682816" behindDoc="0" locked="0" layoutInCell="1" allowOverlap="1" wp14:anchorId="74AFA95A" wp14:editId="4BAE0A71">
                <wp:simplePos x="0" y="0"/>
                <wp:positionH relativeFrom="column">
                  <wp:posOffset>3625215</wp:posOffset>
                </wp:positionH>
                <wp:positionV relativeFrom="paragraph">
                  <wp:posOffset>2657475</wp:posOffset>
                </wp:positionV>
                <wp:extent cx="3381375" cy="1619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381375" cy="161925"/>
                        </a:xfrm>
                        <a:prstGeom prst="rect">
                          <a:avLst/>
                        </a:prstGeom>
                        <a:solidFill>
                          <a:prstClr val="white"/>
                        </a:solidFill>
                        <a:ln>
                          <a:noFill/>
                        </a:ln>
                      </wps:spPr>
                      <wps:txbx>
                        <w:txbxContent>
                          <w:p w14:paraId="50DABC6A" w14:textId="2C468B8F" w:rsidR="00DD31DE" w:rsidRPr="001217A4" w:rsidRDefault="00DD31DE" w:rsidP="00150601">
                            <w:pPr>
                              <w:pStyle w:val="Caption"/>
                              <w:rPr>
                                <w:noProof/>
                                <w:sz w:val="20"/>
                                <w:szCs w:val="20"/>
                              </w:rPr>
                            </w:pPr>
                            <w:r>
                              <w:t xml:space="preserve">Figure </w:t>
                            </w:r>
                            <w:r>
                              <w:fldChar w:fldCharType="begin"/>
                            </w:r>
                            <w:r>
                              <w:instrText xml:space="preserve"> SEQ Figure \* ARABIC </w:instrText>
                            </w:r>
                            <w:r>
                              <w:fldChar w:fldCharType="separate"/>
                            </w:r>
                            <w:r w:rsidR="00A850CA">
                              <w:rPr>
                                <w:noProof/>
                              </w:rPr>
                              <w:t>9</w:t>
                            </w:r>
                            <w:r>
                              <w:fldChar w:fldCharType="end"/>
                            </w:r>
                            <w:r>
                              <w:t xml:space="preserve"> - Gateway VM's interfaces as they appear at the Linux</w:t>
                            </w:r>
                            <w:r>
                              <w:rPr>
                                <w:noProof/>
                              </w:rPr>
                              <w:t xml:space="preserve">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FA95A" id="Text Box 24" o:spid="_x0000_s1032" type="#_x0000_t202" style="position:absolute;left:0;text-align:left;margin-left:285.45pt;margin-top:209.25pt;width:266.2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" stroked="f">
                <v:textbox inset="0,0,0,0">
                  <w:txbxContent>
                    <w:p w14:paraId="50DABC6A" w14:textId="2C468B8F" w:rsidR="00DD31DE" w:rsidRPr="001217A4" w:rsidRDefault="00DD31DE" w:rsidP="00150601">
                      <w:pPr>
                        <w:pStyle w:val="Caption"/>
                        <w:rPr>
                          <w:noProof/>
                          <w:sz w:val="20"/>
                          <w:szCs w:val="20"/>
                        </w:rPr>
                      </w:pPr>
                      <w:r>
                        <w:t xml:space="preserve">Figure </w:t>
                      </w:r>
                      <w:r>
                        <w:fldChar w:fldCharType="begin"/>
                      </w:r>
                      <w:r>
                        <w:instrText xml:space="preserve"> SEQ Figure \* ARABIC </w:instrText>
                      </w:r>
                      <w:r>
                        <w:fldChar w:fldCharType="separate"/>
                      </w:r>
                      <w:r w:rsidR="00A850CA">
                        <w:rPr>
                          <w:noProof/>
                        </w:rPr>
                        <w:t>9</w:t>
                      </w:r>
                      <w:r>
                        <w:fldChar w:fldCharType="end"/>
                      </w:r>
                      <w:r>
                        <w:t xml:space="preserve"> - Gateway VM's interfaces as they appear at the Linux</w:t>
                      </w:r>
                      <w:r>
                        <w:rPr>
                          <w:noProof/>
                        </w:rPr>
                        <w:t xml:space="preserve"> console</w:t>
                      </w:r>
                    </w:p>
                  </w:txbxContent>
                </v:textbox>
                <w10:wrap type="square"/>
              </v:shape>
            </w:pict>
          </mc:Fallback>
        </mc:AlternateContent>
      </w:r>
      <w:r>
        <w:rPr>
          <w:noProof/>
        </w:rPr>
        <w:drawing>
          <wp:anchor distT="0" distB="0" distL="114300" distR="114300" simplePos="0" relativeHeight="251680768" behindDoc="0" locked="0" layoutInCell="1" allowOverlap="1" wp14:anchorId="0326E6E1" wp14:editId="5978A63B">
            <wp:simplePos x="0" y="0"/>
            <wp:positionH relativeFrom="column">
              <wp:posOffset>-60960</wp:posOffset>
            </wp:positionH>
            <wp:positionV relativeFrom="paragraph">
              <wp:posOffset>161925</wp:posOffset>
            </wp:positionV>
            <wp:extent cx="3618865" cy="241935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86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4731D05" wp14:editId="1E19293B">
            <wp:simplePos x="0" y="0"/>
            <wp:positionH relativeFrom="margin">
              <wp:posOffset>3609975</wp:posOffset>
            </wp:positionH>
            <wp:positionV relativeFrom="paragraph">
              <wp:posOffset>152400</wp:posOffset>
            </wp:positionV>
            <wp:extent cx="3258820" cy="24758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882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EAD07" w14:textId="02A8F19E" w:rsidR="008D7C8D" w:rsidRDefault="00DE7802">
      <w:pPr>
        <w:pStyle w:val="Text"/>
      </w:pPr>
      <w:r>
        <w:rPr>
          <w:noProof/>
        </w:rPr>
        <mc:AlternateContent>
          <mc:Choice Requires="wps">
            <w:drawing>
              <wp:anchor distT="0" distB="0" distL="114300" distR="114300" simplePos="0" relativeHeight="251684864" behindDoc="0" locked="0" layoutInCell="1" allowOverlap="1" wp14:anchorId="1D3222B8" wp14:editId="346C47E7">
                <wp:simplePos x="0" y="0"/>
                <wp:positionH relativeFrom="margin">
                  <wp:align>left</wp:align>
                </wp:positionH>
                <wp:positionV relativeFrom="paragraph">
                  <wp:posOffset>2484755</wp:posOffset>
                </wp:positionV>
                <wp:extent cx="3514725" cy="190500"/>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3514725" cy="190500"/>
                        </a:xfrm>
                        <a:prstGeom prst="rect">
                          <a:avLst/>
                        </a:prstGeom>
                        <a:solidFill>
                          <a:prstClr val="white"/>
                        </a:solidFill>
                        <a:ln>
                          <a:noFill/>
                        </a:ln>
                      </wps:spPr>
                      <wps:txbx>
                        <w:txbxContent>
                          <w:p w14:paraId="482AF5CC" w14:textId="26C2365C" w:rsidR="00DD31DE" w:rsidRPr="001E6DE5" w:rsidRDefault="00DD31DE" w:rsidP="00DE7802">
                            <w:pPr>
                              <w:pStyle w:val="Caption"/>
                              <w:rPr>
                                <w:noProof/>
                                <w:sz w:val="20"/>
                                <w:szCs w:val="20"/>
                              </w:rPr>
                            </w:pPr>
                            <w:r>
                              <w:t xml:space="preserve">Figure </w:t>
                            </w:r>
                            <w:r>
                              <w:fldChar w:fldCharType="begin"/>
                            </w:r>
                            <w:r>
                              <w:instrText xml:space="preserve"> SEQ Figure \* ARABIC </w:instrText>
                            </w:r>
                            <w:r>
                              <w:fldChar w:fldCharType="separate"/>
                            </w:r>
                            <w:r w:rsidR="00A850CA">
                              <w:rPr>
                                <w:noProof/>
                              </w:rPr>
                              <w:t>10</w:t>
                            </w:r>
                            <w:r>
                              <w:fldChar w:fldCharType="end"/>
                            </w:r>
                            <w:r>
                              <w:t xml:space="preserve"> - </w:t>
                            </w:r>
                            <w:r w:rsidRPr="006111CD">
                              <w:t>Client VM's interface as it appears at the Linux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22B8" id="Text Box 25" o:spid="_x0000_s1033" type="#_x0000_t202" style="position:absolute;left:0;text-align:left;margin-left:0;margin-top:195.65pt;width:276.75pt;height:1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" stroked="f">
                <v:textbox inset="0,0,0,0">
                  <w:txbxContent>
                    <w:p w14:paraId="482AF5CC" w14:textId="26C2365C" w:rsidR="00DD31DE" w:rsidRPr="001E6DE5" w:rsidRDefault="00DD31DE" w:rsidP="00DE7802">
                      <w:pPr>
                        <w:pStyle w:val="Caption"/>
                        <w:rPr>
                          <w:noProof/>
                          <w:sz w:val="20"/>
                          <w:szCs w:val="20"/>
                        </w:rPr>
                      </w:pPr>
                      <w:r>
                        <w:t xml:space="preserve">Figure </w:t>
                      </w:r>
                      <w:r>
                        <w:fldChar w:fldCharType="begin"/>
                      </w:r>
                      <w:r>
                        <w:instrText xml:space="preserve"> SEQ Figure \* ARABIC </w:instrText>
                      </w:r>
                      <w:r>
                        <w:fldChar w:fldCharType="separate"/>
                      </w:r>
                      <w:r w:rsidR="00A850CA">
                        <w:rPr>
                          <w:noProof/>
                        </w:rPr>
                        <w:t>10</w:t>
                      </w:r>
                      <w:r>
                        <w:fldChar w:fldCharType="end"/>
                      </w:r>
                      <w:r>
                        <w:t xml:space="preserve"> - </w:t>
                      </w:r>
                      <w:r w:rsidRPr="006111CD">
                        <w:t>Client VM's interface as it appears at the Linux console</w:t>
                      </w:r>
                    </w:p>
                  </w:txbxContent>
                </v:textbox>
                <w10:wrap type="square" anchorx="margin"/>
              </v:shape>
            </w:pict>
          </mc:Fallback>
        </mc:AlternateContent>
      </w:r>
    </w:p>
    <w:p w14:paraId="2E2A5179" w14:textId="77777777" w:rsidR="007C3CB4" w:rsidRDefault="007C3CB4">
      <w:pPr>
        <w:pStyle w:val="Text"/>
      </w:pPr>
      <w:r>
        <w:t>At the very beginning, there is nothing configured on the Gateway to forward traffic:</w:t>
      </w:r>
    </w:p>
    <w:p w14:paraId="2E612C27" w14:textId="0B49ED89" w:rsidR="00184771" w:rsidRDefault="007C3CB4">
      <w:pPr>
        <w:pStyle w:val="Text"/>
      </w:pPr>
      <w:r>
        <w:t xml:space="preserve"> </w:t>
      </w:r>
    </w:p>
    <w:p w14:paraId="40380821" w14:textId="77777777" w:rsidR="008F1D3B" w:rsidRDefault="008F1D3B" w:rsidP="008F1D3B">
      <w:pPr>
        <w:pStyle w:val="Text"/>
        <w:keepNext/>
        <w:jc w:val="center"/>
      </w:pPr>
      <w:r>
        <w:rPr>
          <w:noProof/>
        </w:rPr>
        <w:lastRenderedPageBreak/>
        <w:drawing>
          <wp:inline distT="0" distB="0" distL="0" distR="0" wp14:anchorId="07B175BB" wp14:editId="18ECFA70">
            <wp:extent cx="4800600" cy="17953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5417" cy="1804627"/>
                    </a:xfrm>
                    <a:prstGeom prst="rect">
                      <a:avLst/>
                    </a:prstGeom>
                  </pic:spPr>
                </pic:pic>
              </a:graphicData>
            </a:graphic>
          </wp:inline>
        </w:drawing>
      </w:r>
    </w:p>
    <w:p w14:paraId="409CAEBC" w14:textId="03385D1F" w:rsidR="008F1D3B" w:rsidRDefault="008F1D3B" w:rsidP="008F1D3B">
      <w:pPr>
        <w:pStyle w:val="Caption"/>
        <w:jc w:val="center"/>
      </w:pPr>
      <w:r>
        <w:t xml:space="preserve">Figure </w:t>
      </w:r>
      <w:r>
        <w:fldChar w:fldCharType="begin"/>
      </w:r>
      <w:r>
        <w:instrText xml:space="preserve"> SEQ Figure \* ARABIC </w:instrText>
      </w:r>
      <w:r>
        <w:fldChar w:fldCharType="separate"/>
      </w:r>
      <w:r w:rsidR="00A850CA">
        <w:rPr>
          <w:noProof/>
        </w:rPr>
        <w:t>11</w:t>
      </w:r>
      <w:r>
        <w:fldChar w:fldCharType="end"/>
      </w:r>
      <w:r>
        <w:t xml:space="preserve"> - </w:t>
      </w:r>
      <w:r w:rsidRPr="001848B2">
        <w:t xml:space="preserve">Gateway VM's initial forward routing and </w:t>
      </w:r>
      <w:proofErr w:type="spellStart"/>
      <w:r w:rsidRPr="001848B2">
        <w:t>iptable</w:t>
      </w:r>
      <w:proofErr w:type="spellEnd"/>
      <w:r w:rsidRPr="001848B2">
        <w:t xml:space="preserve"> rules</w:t>
      </w:r>
    </w:p>
    <w:p w14:paraId="76693C8B" w14:textId="280AC519" w:rsidR="007C3CB4" w:rsidRDefault="008F1D3B" w:rsidP="000F7064">
      <w:pPr>
        <w:pStyle w:val="Text"/>
        <w:keepNext/>
        <w:jc w:val="center"/>
      </w:pPr>
      <w:r>
        <w:rPr>
          <w:noProof/>
        </w:rPr>
        <w:t xml:space="preserve"> </w:t>
      </w:r>
    </w:p>
    <w:p w14:paraId="40B8B703" w14:textId="4BD85971" w:rsidR="007C3CB4" w:rsidRDefault="007C3CB4">
      <w:pPr>
        <w:pStyle w:val="Text"/>
      </w:pPr>
    </w:p>
    <w:p w14:paraId="110ECDDB" w14:textId="0B083817" w:rsidR="00184771" w:rsidRDefault="000F7064">
      <w:pPr>
        <w:pStyle w:val="Text"/>
      </w:pPr>
      <w:r>
        <w:t>T</w:t>
      </w:r>
      <w:r w:rsidR="007C3CB4">
        <w:t>herefore</w:t>
      </w:r>
      <w:r>
        <w:t>,</w:t>
      </w:r>
      <w:r w:rsidR="007C3CB4">
        <w:t xml:space="preserve"> the Client VM is completely isolated in the </w:t>
      </w:r>
      <w:proofErr w:type="spellStart"/>
      <w:r w:rsidR="007C3CB4">
        <w:t>InternalNetwork</w:t>
      </w:r>
      <w:proofErr w:type="spellEnd"/>
      <w:r w:rsidR="007C3CB4">
        <w:t>, and can only</w:t>
      </w:r>
      <w:r>
        <w:t xml:space="preserve"> ping the Gateway’s VM interface.</w:t>
      </w:r>
    </w:p>
    <w:p w14:paraId="38B78154" w14:textId="77777777" w:rsidR="007C3CB4" w:rsidRDefault="007C3CB4">
      <w:pPr>
        <w:pStyle w:val="Text"/>
      </w:pPr>
    </w:p>
    <w:p w14:paraId="637AE005" w14:textId="77777777" w:rsidR="000F7064" w:rsidRDefault="007C3CB4" w:rsidP="000F7064">
      <w:pPr>
        <w:pStyle w:val="Text"/>
        <w:keepNext/>
        <w:jc w:val="center"/>
      </w:pPr>
      <w:r>
        <w:rPr>
          <w:noProof/>
        </w:rPr>
        <w:drawing>
          <wp:inline distT="0" distB="0" distL="0" distR="0" wp14:anchorId="62206E87" wp14:editId="565C9D21">
            <wp:extent cx="4171950" cy="2153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8975" cy="2156891"/>
                    </a:xfrm>
                    <a:prstGeom prst="rect">
                      <a:avLst/>
                    </a:prstGeom>
                  </pic:spPr>
                </pic:pic>
              </a:graphicData>
            </a:graphic>
          </wp:inline>
        </w:drawing>
      </w:r>
    </w:p>
    <w:p w14:paraId="03081D07" w14:textId="6BBD25C9" w:rsidR="00184771" w:rsidRDefault="000F7064" w:rsidP="000F7064">
      <w:pPr>
        <w:pStyle w:val="Caption"/>
        <w:jc w:val="center"/>
      </w:pPr>
      <w:r>
        <w:t xml:space="preserve">Figure </w:t>
      </w:r>
      <w:r>
        <w:fldChar w:fldCharType="begin"/>
      </w:r>
      <w:r>
        <w:instrText xml:space="preserve"> SEQ Figure \* ARABIC </w:instrText>
      </w:r>
      <w:r>
        <w:fldChar w:fldCharType="separate"/>
      </w:r>
      <w:r w:rsidR="00A850CA">
        <w:rPr>
          <w:noProof/>
        </w:rPr>
        <w:t>12</w:t>
      </w:r>
      <w:r>
        <w:fldChar w:fldCharType="end"/>
      </w:r>
      <w:r>
        <w:t xml:space="preserve"> - Client's VM initial network situation</w:t>
      </w:r>
    </w:p>
    <w:p w14:paraId="38A591D9" w14:textId="0ED5528B" w:rsidR="009560B6" w:rsidRDefault="009560B6" w:rsidP="009560B6">
      <w:r>
        <w:t>This is the client’s initial routing table:</w:t>
      </w:r>
    </w:p>
    <w:p w14:paraId="28CC5319" w14:textId="77777777" w:rsidR="009560B6" w:rsidRPr="009560B6" w:rsidRDefault="009560B6" w:rsidP="009560B6"/>
    <w:p w14:paraId="4CA84D38" w14:textId="77777777" w:rsidR="009560B6" w:rsidRDefault="009560B6" w:rsidP="009560B6">
      <w:pPr>
        <w:pStyle w:val="Text"/>
        <w:keepNext/>
        <w:jc w:val="center"/>
      </w:pPr>
      <w:r>
        <w:rPr>
          <w:noProof/>
        </w:rPr>
        <w:drawing>
          <wp:inline distT="0" distB="0" distL="0" distR="0" wp14:anchorId="707E21B3" wp14:editId="1366902C">
            <wp:extent cx="4354830" cy="698083"/>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203" cy="701509"/>
                    </a:xfrm>
                    <a:prstGeom prst="rect">
                      <a:avLst/>
                    </a:prstGeom>
                  </pic:spPr>
                </pic:pic>
              </a:graphicData>
            </a:graphic>
          </wp:inline>
        </w:drawing>
      </w:r>
    </w:p>
    <w:p w14:paraId="0E79649E" w14:textId="53999BB1" w:rsidR="009560B6" w:rsidRDefault="009560B6" w:rsidP="009560B6">
      <w:pPr>
        <w:pStyle w:val="Caption"/>
        <w:jc w:val="center"/>
      </w:pPr>
      <w:r>
        <w:t xml:space="preserve">Figure </w:t>
      </w:r>
      <w:r>
        <w:fldChar w:fldCharType="begin"/>
      </w:r>
      <w:r>
        <w:instrText xml:space="preserve"> SEQ Figure \* ARABIC </w:instrText>
      </w:r>
      <w:r>
        <w:fldChar w:fldCharType="separate"/>
      </w:r>
      <w:r w:rsidR="00A850CA">
        <w:rPr>
          <w:noProof/>
        </w:rPr>
        <w:t>13</w:t>
      </w:r>
      <w:r>
        <w:fldChar w:fldCharType="end"/>
      </w:r>
      <w:r>
        <w:t xml:space="preserve"> - Client's routing table</w:t>
      </w:r>
    </w:p>
    <w:p w14:paraId="7DE37900" w14:textId="777C24C2" w:rsidR="00184771" w:rsidRDefault="009560B6">
      <w:pPr>
        <w:pStyle w:val="Text"/>
      </w:pPr>
      <w:r>
        <w:t>Conversely, t</w:t>
      </w:r>
      <w:r w:rsidR="008F1D3B">
        <w:t xml:space="preserve">he </w:t>
      </w:r>
      <w:r>
        <w:t>G</w:t>
      </w:r>
      <w:r w:rsidR="008F1D3B">
        <w:t>ateway has no problems doing name resolution and reaching the internet</w:t>
      </w:r>
      <w:r>
        <w:t xml:space="preserve"> by its default route</w:t>
      </w:r>
      <w:r w:rsidR="008F1D3B">
        <w:t>:</w:t>
      </w:r>
    </w:p>
    <w:p w14:paraId="46F53350" w14:textId="47BE6339" w:rsidR="008F1D3B" w:rsidRDefault="008F1D3B">
      <w:pPr>
        <w:pStyle w:val="Text"/>
      </w:pPr>
    </w:p>
    <w:p w14:paraId="70582818" w14:textId="77777777" w:rsidR="008F1D3B" w:rsidRDefault="008F1D3B" w:rsidP="008F1D3B">
      <w:pPr>
        <w:pStyle w:val="Text"/>
        <w:keepNext/>
        <w:jc w:val="center"/>
      </w:pPr>
      <w:r>
        <w:rPr>
          <w:noProof/>
        </w:rPr>
        <w:lastRenderedPageBreak/>
        <w:drawing>
          <wp:inline distT="0" distB="0" distL="0" distR="0" wp14:anchorId="7A57E03C" wp14:editId="71B7C3B8">
            <wp:extent cx="4506250" cy="24955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8972" cy="2502595"/>
                    </a:xfrm>
                    <a:prstGeom prst="rect">
                      <a:avLst/>
                    </a:prstGeom>
                  </pic:spPr>
                </pic:pic>
              </a:graphicData>
            </a:graphic>
          </wp:inline>
        </w:drawing>
      </w:r>
    </w:p>
    <w:p w14:paraId="6DF14F68" w14:textId="0FA8709E" w:rsidR="008F1D3B" w:rsidRDefault="008F1D3B" w:rsidP="008F1D3B">
      <w:pPr>
        <w:pStyle w:val="Caption"/>
        <w:jc w:val="center"/>
      </w:pPr>
      <w:r>
        <w:t xml:space="preserve">Figure </w:t>
      </w:r>
      <w:r>
        <w:fldChar w:fldCharType="begin"/>
      </w:r>
      <w:r>
        <w:instrText xml:space="preserve"> SEQ Figure \* ARABIC </w:instrText>
      </w:r>
      <w:r>
        <w:fldChar w:fldCharType="separate"/>
      </w:r>
      <w:r w:rsidR="00A850CA">
        <w:rPr>
          <w:noProof/>
        </w:rPr>
        <w:t>14</w:t>
      </w:r>
      <w:r>
        <w:fldChar w:fldCharType="end"/>
      </w:r>
      <w:r>
        <w:t xml:space="preserve"> - Initial Gateway internet connection</w:t>
      </w:r>
    </w:p>
    <w:p w14:paraId="6C497739" w14:textId="4140184E" w:rsidR="00184771" w:rsidRDefault="00625088">
      <w:pPr>
        <w:pStyle w:val="Text"/>
      </w:pPr>
      <w:r>
        <w:t>This is gateways’ initial routing table.</w:t>
      </w:r>
    </w:p>
    <w:p w14:paraId="52F13F2D" w14:textId="0C118F32" w:rsidR="00625088" w:rsidRDefault="00625088">
      <w:pPr>
        <w:pStyle w:val="Text"/>
      </w:pPr>
    </w:p>
    <w:p w14:paraId="73203144" w14:textId="77777777" w:rsidR="00625088" w:rsidRDefault="00625088" w:rsidP="00625088">
      <w:pPr>
        <w:pStyle w:val="Text"/>
        <w:keepNext/>
        <w:jc w:val="center"/>
      </w:pPr>
      <w:r>
        <w:rPr>
          <w:noProof/>
        </w:rPr>
        <w:drawing>
          <wp:inline distT="0" distB="0" distL="0" distR="0" wp14:anchorId="56389358" wp14:editId="1DB993BF">
            <wp:extent cx="4469393" cy="9239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3408" cy="924755"/>
                    </a:xfrm>
                    <a:prstGeom prst="rect">
                      <a:avLst/>
                    </a:prstGeom>
                  </pic:spPr>
                </pic:pic>
              </a:graphicData>
            </a:graphic>
          </wp:inline>
        </w:drawing>
      </w:r>
    </w:p>
    <w:p w14:paraId="18AF2F95" w14:textId="6E6F83D3" w:rsidR="00625088" w:rsidRDefault="00625088" w:rsidP="00625088">
      <w:pPr>
        <w:pStyle w:val="Caption"/>
        <w:jc w:val="center"/>
      </w:pPr>
      <w:r>
        <w:t xml:space="preserve">Figure </w:t>
      </w:r>
      <w:r>
        <w:fldChar w:fldCharType="begin"/>
      </w:r>
      <w:r>
        <w:instrText xml:space="preserve"> SEQ Figure \* ARABIC </w:instrText>
      </w:r>
      <w:r>
        <w:fldChar w:fldCharType="separate"/>
      </w:r>
      <w:r w:rsidR="00A850CA">
        <w:rPr>
          <w:noProof/>
        </w:rPr>
        <w:t>15</w:t>
      </w:r>
      <w:r>
        <w:fldChar w:fldCharType="end"/>
      </w:r>
      <w:r>
        <w:t xml:space="preserve"> - Gateway's routing table</w:t>
      </w:r>
    </w:p>
    <w:p w14:paraId="6AE348A2" w14:textId="6911CB82" w:rsidR="00E97B99" w:rsidRDefault="00C03739" w:rsidP="004164DE">
      <w:pPr>
        <w:pStyle w:val="Heading1"/>
      </w:pPr>
      <w:r w:rsidRPr="004164DE">
        <w:t>Software</w:t>
      </w:r>
    </w:p>
    <w:p w14:paraId="6AB91CAE" w14:textId="5A8E32F9" w:rsidR="00F80C59" w:rsidRDefault="00F80C59" w:rsidP="00F80C59"/>
    <w:p w14:paraId="1C466CA6" w14:textId="350BA1ED" w:rsidR="00F80C59" w:rsidRDefault="00EA1A34" w:rsidP="00F80C59">
      <w:r>
        <w:t>For this first lab, the following software has been used:</w:t>
      </w:r>
    </w:p>
    <w:p w14:paraId="1A4FE175" w14:textId="05890F9D" w:rsidR="00EA1A34" w:rsidRDefault="00EA1A34" w:rsidP="00F80C59"/>
    <w:p w14:paraId="76289FCC" w14:textId="3C0997D9" w:rsidR="00EA1A34" w:rsidRDefault="00EA1A34" w:rsidP="00EA1A34">
      <w:pPr>
        <w:pStyle w:val="ListParagraph"/>
        <w:numPr>
          <w:ilvl w:val="0"/>
          <w:numId w:val="42"/>
        </w:numPr>
      </w:pPr>
      <w:r>
        <w:t xml:space="preserve">Various network tools (specifically, </w:t>
      </w:r>
      <w:proofErr w:type="spellStart"/>
      <w:r>
        <w:t>tcpdump</w:t>
      </w:r>
      <w:proofErr w:type="spellEnd"/>
      <w:r>
        <w:t>, ping, traceroute)</w:t>
      </w:r>
    </w:p>
    <w:p w14:paraId="6405BDED" w14:textId="17853B3E" w:rsidR="00354768" w:rsidRDefault="00354768" w:rsidP="00354768">
      <w:pPr>
        <w:pStyle w:val="ListParagraph"/>
        <w:numPr>
          <w:ilvl w:val="0"/>
          <w:numId w:val="42"/>
        </w:numPr>
      </w:pPr>
      <w:r>
        <w:t>Linux’s built in packet forwarding router</w:t>
      </w:r>
    </w:p>
    <w:p w14:paraId="601B060C" w14:textId="5E6BAE2C" w:rsidR="00EA1A34" w:rsidRDefault="00EA1A34" w:rsidP="00EA1A34">
      <w:pPr>
        <w:pStyle w:val="ListParagraph"/>
        <w:numPr>
          <w:ilvl w:val="0"/>
          <w:numId w:val="42"/>
        </w:numPr>
      </w:pPr>
      <w:r>
        <w:t xml:space="preserve">Linux’s built-in packet inspection and NAT firewall, iptables </w:t>
      </w:r>
    </w:p>
    <w:p w14:paraId="7B42B757" w14:textId="227C8459" w:rsidR="00EA1A34" w:rsidRDefault="00EA1A34" w:rsidP="00EA1A34">
      <w:pPr>
        <w:pStyle w:val="ListParagraph"/>
        <w:numPr>
          <w:ilvl w:val="0"/>
          <w:numId w:val="42"/>
        </w:numPr>
      </w:pPr>
      <w:r>
        <w:t>Apache web server</w:t>
      </w:r>
    </w:p>
    <w:p w14:paraId="55614703" w14:textId="0FEE12FD" w:rsidR="00F80C59" w:rsidRDefault="00F80C59" w:rsidP="00F80C59"/>
    <w:p w14:paraId="6DE51EAE" w14:textId="77777777" w:rsidR="00E97B99" w:rsidRDefault="000539FD" w:rsidP="004164DE">
      <w:pPr>
        <w:pStyle w:val="Heading1"/>
      </w:pPr>
      <w:r w:rsidRPr="004164DE">
        <w:t>Project</w:t>
      </w:r>
      <w:r>
        <w:t xml:space="preserve"> Description</w:t>
      </w:r>
    </w:p>
    <w:p w14:paraId="647B381C" w14:textId="6DA8928F" w:rsidR="00236F1C" w:rsidRDefault="00236F1C" w:rsidP="00E97B99">
      <w:pPr>
        <w:pStyle w:val="Text"/>
      </w:pPr>
    </w:p>
    <w:p w14:paraId="770B6A83" w14:textId="18037E2C" w:rsidR="00236F1C" w:rsidRDefault="00236F1C" w:rsidP="00E97B99">
      <w:pPr>
        <w:pStyle w:val="Text"/>
      </w:pPr>
      <w:r>
        <w:t>The following tasks have been executed to obtain the required results for the lab, and they can be repeated step-by-step by pasting the commands listed below, provided that the initial configuration, as described in the “Network Setup” chapter, is reproduced exactly.</w:t>
      </w:r>
    </w:p>
    <w:p w14:paraId="590C0BB0" w14:textId="77777777" w:rsidR="00236F1C" w:rsidRDefault="00236F1C" w:rsidP="00E97B99">
      <w:pPr>
        <w:pStyle w:val="Text"/>
      </w:pPr>
    </w:p>
    <w:p w14:paraId="2B5CB8D3" w14:textId="169F3ECA" w:rsidR="00236F1C" w:rsidRPr="004164DE" w:rsidRDefault="00236F1C" w:rsidP="004164DE">
      <w:pPr>
        <w:pStyle w:val="Heading2"/>
      </w:pPr>
      <w:r w:rsidRPr="004164DE">
        <w:t>Initial setup and connectivity testing</w:t>
      </w:r>
    </w:p>
    <w:p w14:paraId="55943693" w14:textId="31FE8649" w:rsidR="00236F1C" w:rsidRDefault="00236F1C" w:rsidP="00E97B99">
      <w:pPr>
        <w:pStyle w:val="Text"/>
      </w:pPr>
    </w:p>
    <w:p w14:paraId="0C72730B" w14:textId="376B8C69" w:rsidR="00236F1C" w:rsidRDefault="00236F1C" w:rsidP="00E97B99">
      <w:pPr>
        <w:pStyle w:val="Text"/>
      </w:pPr>
      <w:r>
        <w:t>Please set up the VMs as described in the “Network Setup” page.</w:t>
      </w:r>
      <w:r w:rsidR="009E535E">
        <w:t xml:space="preserve">  The result must be so that the gateway can reach the internet, but the client cannot.</w:t>
      </w:r>
    </w:p>
    <w:p w14:paraId="33F660D3" w14:textId="5450F473" w:rsidR="009E535E" w:rsidRDefault="009E535E" w:rsidP="00E97B99">
      <w:pPr>
        <w:pStyle w:val="Text"/>
      </w:pPr>
    </w:p>
    <w:p w14:paraId="6E8DA375" w14:textId="76388F1D" w:rsidR="00190C57" w:rsidRDefault="00190C57" w:rsidP="00190C57">
      <w:pPr>
        <w:pStyle w:val="Heading2"/>
      </w:pPr>
      <w:r w:rsidRPr="004164DE">
        <w:t>Check the network setup on the Gateway/Server VM</w:t>
      </w:r>
    </w:p>
    <w:p w14:paraId="40BEB0B3" w14:textId="77777777" w:rsidR="00190C57" w:rsidRDefault="00190C57" w:rsidP="00E97B99">
      <w:pPr>
        <w:pStyle w:val="Text"/>
      </w:pPr>
    </w:p>
    <w:p w14:paraId="66825EC5" w14:textId="3D2A7AA6" w:rsidR="009E535E" w:rsidRDefault="009E535E" w:rsidP="00E97B99">
      <w:pPr>
        <w:pStyle w:val="Text"/>
      </w:pPr>
      <w:r>
        <w:t xml:space="preserve">From a terminal window on the gateway, please run the commands </w:t>
      </w:r>
      <w:r w:rsidRPr="009E535E">
        <w:rPr>
          <w:b/>
          <w:bCs/>
        </w:rPr>
        <w:t>in bold</w:t>
      </w:r>
      <w:r>
        <w:rPr>
          <w:b/>
          <w:bCs/>
        </w:rPr>
        <w:t xml:space="preserve"> </w:t>
      </w:r>
      <w:r>
        <w:t>to demonstrate internet reachability</w:t>
      </w:r>
      <w:r w:rsidR="00190C57">
        <w:t xml:space="preserve"> (please note that ping would run indefinitely, and you have to interrupt it with CTRL+C)</w:t>
      </w:r>
      <w:r>
        <w:t xml:space="preserve">; the part </w:t>
      </w:r>
      <w:r w:rsidRPr="009E535E">
        <w:rPr>
          <w:i/>
          <w:iCs/>
        </w:rPr>
        <w:t>in italic</w:t>
      </w:r>
      <w:r>
        <w:t xml:space="preserve"> is the kind of result that should be obtained:</w:t>
      </w:r>
    </w:p>
    <w:p w14:paraId="0B8AAA42" w14:textId="61B2527C" w:rsidR="009E535E" w:rsidRDefault="009E535E" w:rsidP="00E97B99">
      <w:pPr>
        <w:pStyle w:val="Text"/>
      </w:pPr>
    </w:p>
    <w:p w14:paraId="0EF35226" w14:textId="77777777" w:rsidR="009E535E" w:rsidRDefault="009E535E" w:rsidP="009E535E">
      <w:pPr>
        <w:pStyle w:val="Text"/>
      </w:pPr>
      <w:proofErr w:type="spellStart"/>
      <w:r w:rsidRPr="009E535E">
        <w:rPr>
          <w:color w:val="00B050"/>
        </w:rPr>
        <w:lastRenderedPageBreak/>
        <w:t>ubuntu@</w:t>
      </w:r>
      <w:proofErr w:type="gramStart"/>
      <w:r w:rsidRPr="009E535E">
        <w:rPr>
          <w:color w:val="00B050"/>
        </w:rPr>
        <w:t>ubuntu</w:t>
      </w:r>
      <w:proofErr w:type="spellEnd"/>
      <w:r w:rsidRPr="009E535E">
        <w:rPr>
          <w:color w:val="00B050"/>
        </w:rPr>
        <w:t>:</w:t>
      </w:r>
      <w:r>
        <w:t>~</w:t>
      </w:r>
      <w:proofErr w:type="gramEnd"/>
      <w:r>
        <w:t xml:space="preserve">$ </w:t>
      </w:r>
      <w:r w:rsidRPr="009E535E">
        <w:rPr>
          <w:b/>
          <w:bCs/>
        </w:rPr>
        <w:t>ping cisco.com</w:t>
      </w:r>
    </w:p>
    <w:p w14:paraId="27A32385" w14:textId="77777777" w:rsidR="009E535E" w:rsidRPr="009E535E" w:rsidRDefault="009E535E" w:rsidP="009E535E">
      <w:pPr>
        <w:pStyle w:val="Text"/>
        <w:rPr>
          <w:i/>
          <w:iCs/>
        </w:rPr>
      </w:pPr>
      <w:r w:rsidRPr="009E535E">
        <w:rPr>
          <w:i/>
          <w:iCs/>
        </w:rPr>
        <w:t>PING cisco.com (72.163.4.185) 56(84) bytes of data.</w:t>
      </w:r>
    </w:p>
    <w:p w14:paraId="38966322" w14:textId="77777777" w:rsidR="009E535E" w:rsidRPr="009E535E" w:rsidRDefault="009E535E" w:rsidP="009E535E">
      <w:pPr>
        <w:pStyle w:val="Text"/>
        <w:rPr>
          <w:i/>
          <w:iCs/>
        </w:rPr>
      </w:pPr>
      <w:r w:rsidRPr="009E535E">
        <w:rPr>
          <w:i/>
          <w:iCs/>
        </w:rPr>
        <w:t xml:space="preserve">64 bytes from cisco.com (72.163.4.185): </w:t>
      </w:r>
      <w:proofErr w:type="spellStart"/>
      <w:r w:rsidRPr="009E535E">
        <w:rPr>
          <w:i/>
          <w:iCs/>
        </w:rPr>
        <w:t>icmp_seq</w:t>
      </w:r>
      <w:proofErr w:type="spellEnd"/>
      <w:r w:rsidRPr="009E535E">
        <w:rPr>
          <w:i/>
          <w:iCs/>
        </w:rPr>
        <w:t xml:space="preserve">=1 </w:t>
      </w:r>
      <w:proofErr w:type="spellStart"/>
      <w:r w:rsidRPr="009E535E">
        <w:rPr>
          <w:i/>
          <w:iCs/>
        </w:rPr>
        <w:t>ttl</w:t>
      </w:r>
      <w:proofErr w:type="spellEnd"/>
      <w:r w:rsidRPr="009E535E">
        <w:rPr>
          <w:i/>
          <w:iCs/>
        </w:rPr>
        <w:t xml:space="preserve">=239 time=147 </w:t>
      </w:r>
      <w:proofErr w:type="spellStart"/>
      <w:r w:rsidRPr="009E535E">
        <w:rPr>
          <w:i/>
          <w:iCs/>
        </w:rPr>
        <w:t>ms</w:t>
      </w:r>
      <w:proofErr w:type="spellEnd"/>
    </w:p>
    <w:p w14:paraId="7C65E391" w14:textId="77777777" w:rsidR="009E535E" w:rsidRPr="009E535E" w:rsidRDefault="009E535E" w:rsidP="009E535E">
      <w:pPr>
        <w:pStyle w:val="Text"/>
        <w:rPr>
          <w:i/>
          <w:iCs/>
        </w:rPr>
      </w:pPr>
      <w:r w:rsidRPr="009E535E">
        <w:rPr>
          <w:i/>
          <w:iCs/>
        </w:rPr>
        <w:t xml:space="preserve">64 bytes from cisco.com (72.163.4.185): </w:t>
      </w:r>
      <w:proofErr w:type="spellStart"/>
      <w:r w:rsidRPr="009E535E">
        <w:rPr>
          <w:i/>
          <w:iCs/>
        </w:rPr>
        <w:t>icmp_seq</w:t>
      </w:r>
      <w:proofErr w:type="spellEnd"/>
      <w:r w:rsidRPr="009E535E">
        <w:rPr>
          <w:i/>
          <w:iCs/>
        </w:rPr>
        <w:t xml:space="preserve">=2 </w:t>
      </w:r>
      <w:proofErr w:type="spellStart"/>
      <w:r w:rsidRPr="009E535E">
        <w:rPr>
          <w:i/>
          <w:iCs/>
        </w:rPr>
        <w:t>ttl</w:t>
      </w:r>
      <w:proofErr w:type="spellEnd"/>
      <w:r w:rsidRPr="009E535E">
        <w:rPr>
          <w:i/>
          <w:iCs/>
        </w:rPr>
        <w:t xml:space="preserve">=239 time=156 </w:t>
      </w:r>
      <w:proofErr w:type="spellStart"/>
      <w:r w:rsidRPr="009E535E">
        <w:rPr>
          <w:i/>
          <w:iCs/>
        </w:rPr>
        <w:t>ms</w:t>
      </w:r>
      <w:proofErr w:type="spellEnd"/>
    </w:p>
    <w:p w14:paraId="6BD8382B" w14:textId="77777777" w:rsidR="009E535E" w:rsidRPr="009E535E" w:rsidRDefault="009E535E" w:rsidP="009E535E">
      <w:pPr>
        <w:pStyle w:val="Text"/>
        <w:rPr>
          <w:i/>
          <w:iCs/>
        </w:rPr>
      </w:pPr>
      <w:r w:rsidRPr="009E535E">
        <w:rPr>
          <w:i/>
          <w:iCs/>
        </w:rPr>
        <w:t xml:space="preserve">64 bytes from cisco.com (72.163.4.185): </w:t>
      </w:r>
      <w:proofErr w:type="spellStart"/>
      <w:r w:rsidRPr="009E535E">
        <w:rPr>
          <w:i/>
          <w:iCs/>
        </w:rPr>
        <w:t>icmp_seq</w:t>
      </w:r>
      <w:proofErr w:type="spellEnd"/>
      <w:r w:rsidRPr="009E535E">
        <w:rPr>
          <w:i/>
          <w:iCs/>
        </w:rPr>
        <w:t xml:space="preserve">=3 </w:t>
      </w:r>
      <w:proofErr w:type="spellStart"/>
      <w:r w:rsidRPr="009E535E">
        <w:rPr>
          <w:i/>
          <w:iCs/>
        </w:rPr>
        <w:t>ttl</w:t>
      </w:r>
      <w:proofErr w:type="spellEnd"/>
      <w:r w:rsidRPr="009E535E">
        <w:rPr>
          <w:i/>
          <w:iCs/>
        </w:rPr>
        <w:t xml:space="preserve">=239 time=144 </w:t>
      </w:r>
      <w:proofErr w:type="spellStart"/>
      <w:r w:rsidRPr="009E535E">
        <w:rPr>
          <w:i/>
          <w:iCs/>
        </w:rPr>
        <w:t>ms</w:t>
      </w:r>
      <w:proofErr w:type="spellEnd"/>
    </w:p>
    <w:p w14:paraId="60EFCB9F" w14:textId="77777777" w:rsidR="009E535E" w:rsidRPr="00C85CE9" w:rsidRDefault="009E535E" w:rsidP="009E535E">
      <w:pPr>
        <w:pStyle w:val="Text"/>
        <w:rPr>
          <w:b/>
          <w:bCs/>
        </w:rPr>
      </w:pPr>
      <w:r w:rsidRPr="00C85CE9">
        <w:rPr>
          <w:b/>
          <w:bCs/>
        </w:rPr>
        <w:t>^C</w:t>
      </w:r>
    </w:p>
    <w:p w14:paraId="6A63724B" w14:textId="77777777" w:rsidR="009E535E" w:rsidRPr="009E535E" w:rsidRDefault="009E535E" w:rsidP="009E535E">
      <w:pPr>
        <w:pStyle w:val="Text"/>
        <w:rPr>
          <w:i/>
          <w:iCs/>
        </w:rPr>
      </w:pPr>
      <w:r w:rsidRPr="009E535E">
        <w:rPr>
          <w:i/>
          <w:iCs/>
        </w:rPr>
        <w:t>--- cisco.com ping statistics ---</w:t>
      </w:r>
    </w:p>
    <w:p w14:paraId="042497CB" w14:textId="77777777" w:rsidR="009E535E" w:rsidRPr="009E535E" w:rsidRDefault="009E535E" w:rsidP="009E535E">
      <w:pPr>
        <w:pStyle w:val="Text"/>
        <w:rPr>
          <w:i/>
          <w:iCs/>
        </w:rPr>
      </w:pPr>
      <w:r w:rsidRPr="009E535E">
        <w:rPr>
          <w:i/>
          <w:iCs/>
        </w:rPr>
        <w:t>3 packets transmitted, 3 received, 0% packet loss, time 2002ms</w:t>
      </w:r>
    </w:p>
    <w:p w14:paraId="0ADFF37B" w14:textId="77777777" w:rsidR="009E535E" w:rsidRPr="009E535E" w:rsidRDefault="009E535E" w:rsidP="009E535E">
      <w:pPr>
        <w:pStyle w:val="Text"/>
        <w:rPr>
          <w:i/>
          <w:iCs/>
        </w:rPr>
      </w:pPr>
      <w:proofErr w:type="spellStart"/>
      <w:r w:rsidRPr="009E535E">
        <w:rPr>
          <w:i/>
          <w:iCs/>
        </w:rPr>
        <w:t>rtt</w:t>
      </w:r>
      <w:proofErr w:type="spellEnd"/>
      <w:r w:rsidRPr="009E535E">
        <w:rPr>
          <w:i/>
          <w:iCs/>
        </w:rPr>
        <w:t xml:space="preserve"> min/avg/max/</w:t>
      </w:r>
      <w:proofErr w:type="spellStart"/>
      <w:r w:rsidRPr="009E535E">
        <w:rPr>
          <w:i/>
          <w:iCs/>
        </w:rPr>
        <w:t>mdev</w:t>
      </w:r>
      <w:proofErr w:type="spellEnd"/>
      <w:r w:rsidRPr="009E535E">
        <w:rPr>
          <w:i/>
          <w:iCs/>
        </w:rPr>
        <w:t xml:space="preserve"> = 144.485/149.644/156.627/5.141 </w:t>
      </w:r>
      <w:proofErr w:type="spellStart"/>
      <w:r w:rsidRPr="009E535E">
        <w:rPr>
          <w:i/>
          <w:iCs/>
        </w:rPr>
        <w:t>ms</w:t>
      </w:r>
      <w:proofErr w:type="spellEnd"/>
    </w:p>
    <w:p w14:paraId="42BC753A" w14:textId="77777777" w:rsidR="009E535E" w:rsidRDefault="009E535E" w:rsidP="009E535E">
      <w:pPr>
        <w:pStyle w:val="Text"/>
      </w:pPr>
      <w:proofErr w:type="spellStart"/>
      <w:r w:rsidRPr="009E535E">
        <w:rPr>
          <w:color w:val="00B050"/>
        </w:rPr>
        <w:t>ubuntu@</w:t>
      </w:r>
      <w:proofErr w:type="gramStart"/>
      <w:r w:rsidRPr="009E535E">
        <w:rPr>
          <w:color w:val="00B050"/>
        </w:rPr>
        <w:t>ubuntu</w:t>
      </w:r>
      <w:proofErr w:type="spellEnd"/>
      <w:r w:rsidRPr="009E535E">
        <w:rPr>
          <w:color w:val="00B050"/>
        </w:rPr>
        <w:t>:</w:t>
      </w:r>
      <w:r>
        <w:t>~</w:t>
      </w:r>
      <w:proofErr w:type="gramEnd"/>
      <w:r>
        <w:t xml:space="preserve">$ </w:t>
      </w:r>
      <w:r w:rsidRPr="009E535E">
        <w:rPr>
          <w:b/>
          <w:bCs/>
        </w:rPr>
        <w:t>dig google.com</w:t>
      </w:r>
    </w:p>
    <w:p w14:paraId="52EA1D4B" w14:textId="77777777" w:rsidR="009E535E" w:rsidRPr="009E535E" w:rsidRDefault="009E535E" w:rsidP="009E535E">
      <w:pPr>
        <w:pStyle w:val="Text"/>
        <w:rPr>
          <w:i/>
          <w:iCs/>
        </w:rPr>
      </w:pPr>
    </w:p>
    <w:p w14:paraId="7A729D4F" w14:textId="77777777" w:rsidR="009E535E" w:rsidRPr="009E535E" w:rsidRDefault="009E535E" w:rsidP="009E535E">
      <w:pPr>
        <w:pStyle w:val="Text"/>
        <w:rPr>
          <w:i/>
          <w:iCs/>
        </w:rPr>
      </w:pPr>
      <w:r w:rsidRPr="009E535E">
        <w:rPr>
          <w:i/>
          <w:iCs/>
        </w:rPr>
        <w:t xml:space="preserve">; &lt;&lt;&gt;&gt; </w:t>
      </w:r>
      <w:proofErr w:type="spellStart"/>
      <w:r w:rsidRPr="009E535E">
        <w:rPr>
          <w:i/>
          <w:iCs/>
        </w:rPr>
        <w:t>DiG</w:t>
      </w:r>
      <w:proofErr w:type="spellEnd"/>
      <w:r w:rsidRPr="009E535E">
        <w:rPr>
          <w:i/>
          <w:iCs/>
        </w:rPr>
        <w:t xml:space="preserve"> 9.11.3-1ubuntu1.15-Ubuntu &lt;&lt;&gt;&gt; google.com</w:t>
      </w:r>
    </w:p>
    <w:p w14:paraId="1A09E274"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global options: +</w:t>
      </w:r>
      <w:proofErr w:type="spellStart"/>
      <w:r w:rsidRPr="009E535E">
        <w:rPr>
          <w:i/>
          <w:iCs/>
        </w:rPr>
        <w:t>cmd</w:t>
      </w:r>
      <w:proofErr w:type="spellEnd"/>
    </w:p>
    <w:p w14:paraId="08412E45"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Got answer:</w:t>
      </w:r>
    </w:p>
    <w:p w14:paraId="4798D466"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-&gt;&gt;HEADER&lt;&lt;- opcode: QUERY, status: NOERROR, id: 16376</w:t>
      </w:r>
    </w:p>
    <w:p w14:paraId="4D1923E5"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flags: </w:t>
      </w:r>
      <w:proofErr w:type="spellStart"/>
      <w:r w:rsidRPr="009E535E">
        <w:rPr>
          <w:i/>
          <w:iCs/>
        </w:rPr>
        <w:t>qr</w:t>
      </w:r>
      <w:proofErr w:type="spellEnd"/>
      <w:r w:rsidRPr="009E535E">
        <w:rPr>
          <w:i/>
          <w:iCs/>
        </w:rPr>
        <w:t xml:space="preserve"> </w:t>
      </w:r>
      <w:proofErr w:type="spellStart"/>
      <w:r w:rsidRPr="009E535E">
        <w:rPr>
          <w:i/>
          <w:iCs/>
        </w:rPr>
        <w:t>rd</w:t>
      </w:r>
      <w:proofErr w:type="spellEnd"/>
      <w:r w:rsidRPr="009E535E">
        <w:rPr>
          <w:i/>
          <w:iCs/>
        </w:rPr>
        <w:t xml:space="preserve"> ra; QUERY: 1, ANSWER: 1, AUTHORITY: 0, ADDITIONAL: 1</w:t>
      </w:r>
    </w:p>
    <w:p w14:paraId="5882F609" w14:textId="77777777" w:rsidR="009E535E" w:rsidRPr="009E535E" w:rsidRDefault="009E535E" w:rsidP="009E535E">
      <w:pPr>
        <w:pStyle w:val="Text"/>
        <w:rPr>
          <w:i/>
          <w:iCs/>
        </w:rPr>
      </w:pPr>
    </w:p>
    <w:p w14:paraId="33259C0D"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OPT PSEUDOSECTION:</w:t>
      </w:r>
    </w:p>
    <w:p w14:paraId="44E05DF6" w14:textId="77777777" w:rsidR="009E535E" w:rsidRPr="009E535E" w:rsidRDefault="009E535E" w:rsidP="009E535E">
      <w:pPr>
        <w:pStyle w:val="Text"/>
        <w:rPr>
          <w:i/>
          <w:iCs/>
        </w:rPr>
      </w:pPr>
      <w:r w:rsidRPr="009E535E">
        <w:rPr>
          <w:i/>
          <w:iCs/>
        </w:rPr>
        <w:t xml:space="preserve">; EDNS: version: 0, </w:t>
      </w:r>
      <w:proofErr w:type="gramStart"/>
      <w:r w:rsidRPr="009E535E">
        <w:rPr>
          <w:i/>
          <w:iCs/>
        </w:rPr>
        <w:t>flags:;</w:t>
      </w:r>
      <w:proofErr w:type="gramEnd"/>
      <w:r w:rsidRPr="009E535E">
        <w:rPr>
          <w:i/>
          <w:iCs/>
        </w:rPr>
        <w:t xml:space="preserve"> </w:t>
      </w:r>
      <w:proofErr w:type="spellStart"/>
      <w:r w:rsidRPr="009E535E">
        <w:rPr>
          <w:i/>
          <w:iCs/>
        </w:rPr>
        <w:t>udp</w:t>
      </w:r>
      <w:proofErr w:type="spellEnd"/>
      <w:r w:rsidRPr="009E535E">
        <w:rPr>
          <w:i/>
          <w:iCs/>
        </w:rPr>
        <w:t>: 65494</w:t>
      </w:r>
    </w:p>
    <w:p w14:paraId="6E818BE4"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QUESTION SECTION:</w:t>
      </w:r>
    </w:p>
    <w:p w14:paraId="7AE0AEBF" w14:textId="77777777" w:rsidR="009E535E" w:rsidRPr="009E535E" w:rsidRDefault="009E535E" w:rsidP="009E535E">
      <w:pPr>
        <w:pStyle w:val="Text"/>
        <w:rPr>
          <w:i/>
          <w:iCs/>
        </w:rPr>
      </w:pPr>
      <w:proofErr w:type="gramStart"/>
      <w:r w:rsidRPr="009E535E">
        <w:rPr>
          <w:i/>
          <w:iCs/>
        </w:rPr>
        <w:t>;google.com</w:t>
      </w:r>
      <w:proofErr w:type="gramEnd"/>
      <w:r w:rsidRPr="009E535E">
        <w:rPr>
          <w:i/>
          <w:iCs/>
        </w:rPr>
        <w:t>.</w:t>
      </w:r>
      <w:r w:rsidRPr="009E535E">
        <w:rPr>
          <w:i/>
          <w:iCs/>
        </w:rPr>
        <w:tab/>
      </w:r>
      <w:r w:rsidRPr="009E535E">
        <w:rPr>
          <w:i/>
          <w:iCs/>
        </w:rPr>
        <w:tab/>
      </w:r>
      <w:r w:rsidRPr="009E535E">
        <w:rPr>
          <w:i/>
          <w:iCs/>
        </w:rPr>
        <w:tab/>
        <w:t>IN</w:t>
      </w:r>
      <w:r w:rsidRPr="009E535E">
        <w:rPr>
          <w:i/>
          <w:iCs/>
        </w:rPr>
        <w:tab/>
        <w:t>A</w:t>
      </w:r>
    </w:p>
    <w:p w14:paraId="189CDE95" w14:textId="77777777" w:rsidR="009E535E" w:rsidRPr="009E535E" w:rsidRDefault="009E535E" w:rsidP="009E535E">
      <w:pPr>
        <w:pStyle w:val="Text"/>
        <w:rPr>
          <w:i/>
          <w:iCs/>
        </w:rPr>
      </w:pPr>
    </w:p>
    <w:p w14:paraId="5513C415"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ANSWER SECTION:</w:t>
      </w:r>
    </w:p>
    <w:p w14:paraId="72563E2E" w14:textId="77777777" w:rsidR="009E535E" w:rsidRPr="009E535E" w:rsidRDefault="009E535E" w:rsidP="009E535E">
      <w:pPr>
        <w:pStyle w:val="Text"/>
        <w:rPr>
          <w:i/>
          <w:iCs/>
        </w:rPr>
      </w:pPr>
      <w:r w:rsidRPr="009E535E">
        <w:rPr>
          <w:i/>
          <w:iCs/>
        </w:rPr>
        <w:t>google.com.</w:t>
      </w:r>
      <w:r w:rsidRPr="009E535E">
        <w:rPr>
          <w:i/>
          <w:iCs/>
        </w:rPr>
        <w:tab/>
      </w:r>
      <w:r w:rsidRPr="009E535E">
        <w:rPr>
          <w:i/>
          <w:iCs/>
        </w:rPr>
        <w:tab/>
        <w:t>108</w:t>
      </w:r>
      <w:r w:rsidRPr="009E535E">
        <w:rPr>
          <w:i/>
          <w:iCs/>
        </w:rPr>
        <w:tab/>
        <w:t>IN</w:t>
      </w:r>
      <w:r w:rsidRPr="009E535E">
        <w:rPr>
          <w:i/>
          <w:iCs/>
        </w:rPr>
        <w:tab/>
        <w:t>A</w:t>
      </w:r>
      <w:r w:rsidRPr="009E535E">
        <w:rPr>
          <w:i/>
          <w:iCs/>
        </w:rPr>
        <w:tab/>
        <w:t>216.58.206.78</w:t>
      </w:r>
    </w:p>
    <w:p w14:paraId="719C61C5" w14:textId="77777777" w:rsidR="009E535E" w:rsidRPr="009E535E" w:rsidRDefault="009E535E" w:rsidP="009E535E">
      <w:pPr>
        <w:pStyle w:val="Text"/>
        <w:rPr>
          <w:i/>
          <w:iCs/>
        </w:rPr>
      </w:pPr>
    </w:p>
    <w:p w14:paraId="175FB489"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Query time: 0 msec</w:t>
      </w:r>
    </w:p>
    <w:p w14:paraId="4D9DA9E2"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SERVER: 127.0.0.53#53(127.0.0.53)</w:t>
      </w:r>
    </w:p>
    <w:p w14:paraId="348B3332"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WHEN: Sat May 29 15:24:17 MST 2021</w:t>
      </w:r>
    </w:p>
    <w:p w14:paraId="5B37D4D0"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MSG SIZE  </w:t>
      </w:r>
      <w:proofErr w:type="spellStart"/>
      <w:r w:rsidRPr="009E535E">
        <w:rPr>
          <w:i/>
          <w:iCs/>
        </w:rPr>
        <w:t>rcvd</w:t>
      </w:r>
      <w:proofErr w:type="spellEnd"/>
      <w:r w:rsidRPr="009E535E">
        <w:rPr>
          <w:i/>
          <w:iCs/>
        </w:rPr>
        <w:t>: 55</w:t>
      </w:r>
    </w:p>
    <w:p w14:paraId="07EC0CA1" w14:textId="77777777" w:rsidR="009E535E" w:rsidRDefault="009E535E" w:rsidP="009E535E">
      <w:pPr>
        <w:pStyle w:val="Text"/>
      </w:pPr>
    </w:p>
    <w:p w14:paraId="21AD9AE0" w14:textId="05AD2088" w:rsidR="00236F1C" w:rsidRPr="00236F1C" w:rsidRDefault="009E535E" w:rsidP="009E535E">
      <w:pPr>
        <w:pStyle w:val="Text"/>
      </w:pPr>
      <w:proofErr w:type="spellStart"/>
      <w:r w:rsidRPr="009E535E">
        <w:rPr>
          <w:color w:val="00B050"/>
        </w:rPr>
        <w:t>ubuntu@</w:t>
      </w:r>
      <w:proofErr w:type="gramStart"/>
      <w:r w:rsidRPr="009E535E">
        <w:rPr>
          <w:color w:val="00B050"/>
        </w:rPr>
        <w:t>ubuntu</w:t>
      </w:r>
      <w:proofErr w:type="spellEnd"/>
      <w:r>
        <w:t>:~</w:t>
      </w:r>
      <w:proofErr w:type="gramEnd"/>
      <w:r>
        <w:t>$</w:t>
      </w:r>
    </w:p>
    <w:p w14:paraId="0ADDD1D5" w14:textId="77777777" w:rsidR="00190C57" w:rsidRDefault="00190C57" w:rsidP="00E97B99">
      <w:pPr>
        <w:pStyle w:val="Text"/>
      </w:pPr>
    </w:p>
    <w:p w14:paraId="142F8779" w14:textId="43872604" w:rsidR="009E535E" w:rsidRDefault="009E535E" w:rsidP="00E97B99">
      <w:pPr>
        <w:pStyle w:val="Text"/>
      </w:pPr>
      <w:r>
        <w:t>Please note that response times and latency will vary.</w:t>
      </w:r>
    </w:p>
    <w:p w14:paraId="32CA4018" w14:textId="1409ADFD" w:rsidR="00190C57" w:rsidRDefault="00190C57" w:rsidP="00E97B99">
      <w:pPr>
        <w:pStyle w:val="Text"/>
      </w:pPr>
    </w:p>
    <w:p w14:paraId="1D43D044" w14:textId="77777777" w:rsidR="00190C57" w:rsidRDefault="00190C57" w:rsidP="00190C57">
      <w:pPr>
        <w:pStyle w:val="Text"/>
        <w:keepNext/>
        <w:jc w:val="center"/>
      </w:pPr>
      <w:r>
        <w:rPr>
          <w:noProof/>
        </w:rPr>
        <w:lastRenderedPageBreak/>
        <w:drawing>
          <wp:inline distT="0" distB="0" distL="0" distR="0" wp14:anchorId="2E281F79" wp14:editId="3CBA295B">
            <wp:extent cx="4316463" cy="37719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071" cy="3777674"/>
                    </a:xfrm>
                    <a:prstGeom prst="rect">
                      <a:avLst/>
                    </a:prstGeom>
                  </pic:spPr>
                </pic:pic>
              </a:graphicData>
            </a:graphic>
          </wp:inline>
        </w:drawing>
      </w:r>
    </w:p>
    <w:p w14:paraId="52649182" w14:textId="73F65919" w:rsidR="00190C57" w:rsidRDefault="00190C57" w:rsidP="00190C57">
      <w:pPr>
        <w:pStyle w:val="Caption"/>
        <w:jc w:val="center"/>
      </w:pPr>
      <w:r>
        <w:t xml:space="preserve">Figure </w:t>
      </w:r>
      <w:r>
        <w:fldChar w:fldCharType="begin"/>
      </w:r>
      <w:r>
        <w:instrText xml:space="preserve"> SEQ Figure \* ARABIC </w:instrText>
      </w:r>
      <w:r>
        <w:fldChar w:fldCharType="separate"/>
      </w:r>
      <w:r w:rsidR="00A850CA">
        <w:rPr>
          <w:noProof/>
        </w:rPr>
        <w:t>16</w:t>
      </w:r>
      <w:r>
        <w:fldChar w:fldCharType="end"/>
      </w:r>
      <w:r>
        <w:t xml:space="preserve"> - Evidence of Gateway connectivity</w:t>
      </w:r>
    </w:p>
    <w:p w14:paraId="4D3253D1" w14:textId="6AC6CC4C" w:rsidR="004164DE" w:rsidRDefault="00190C57" w:rsidP="004164DE">
      <w:r w:rsidRPr="00190C57">
        <w:t>After</w:t>
      </w:r>
      <w:r>
        <w:t xml:space="preserve"> this test, verify that the Gateway has connectivity to the Client, issuing the command ping 10.0.2.2 (again, ping commands need to be manually interrupted with CTRL+C):</w:t>
      </w:r>
    </w:p>
    <w:p w14:paraId="0FAEB86A" w14:textId="3CE57327" w:rsidR="00190C57" w:rsidRDefault="00190C57" w:rsidP="004164DE"/>
    <w:p w14:paraId="1B73F47D" w14:textId="77777777" w:rsidR="00190C57" w:rsidRDefault="00190C57" w:rsidP="00190C57">
      <w:proofErr w:type="spellStart"/>
      <w:r w:rsidRPr="00190C57">
        <w:rPr>
          <w:color w:val="00B050"/>
        </w:rPr>
        <w:t>ubuntu@</w:t>
      </w:r>
      <w:proofErr w:type="gramStart"/>
      <w:r w:rsidRPr="00190C57">
        <w:rPr>
          <w:color w:val="00B050"/>
        </w:rPr>
        <w:t>ubuntu</w:t>
      </w:r>
      <w:proofErr w:type="spellEnd"/>
      <w:r w:rsidRPr="00190C57">
        <w:rPr>
          <w:color w:val="00B050"/>
        </w:rPr>
        <w:t>:~</w:t>
      </w:r>
      <w:proofErr w:type="gramEnd"/>
      <w:r w:rsidRPr="00190C57">
        <w:rPr>
          <w:color w:val="00B050"/>
        </w:rPr>
        <w:t xml:space="preserve">$ </w:t>
      </w:r>
      <w:r w:rsidRPr="00190C57">
        <w:rPr>
          <w:b/>
          <w:bCs/>
        </w:rPr>
        <w:t>ping 10.0.2.2</w:t>
      </w:r>
    </w:p>
    <w:p w14:paraId="4A771595" w14:textId="77777777" w:rsidR="00190C57" w:rsidRPr="00D139F7" w:rsidRDefault="00190C57" w:rsidP="00190C57">
      <w:pPr>
        <w:rPr>
          <w:i/>
          <w:iCs/>
        </w:rPr>
      </w:pPr>
      <w:r w:rsidRPr="00D139F7">
        <w:rPr>
          <w:i/>
          <w:iCs/>
        </w:rPr>
        <w:t>PING 10.0.2.2 (10.0.2.2) 56(84) bytes of data.</w:t>
      </w:r>
    </w:p>
    <w:p w14:paraId="5583DB7B" w14:textId="77777777" w:rsidR="00190C57" w:rsidRPr="00D139F7" w:rsidRDefault="00190C57" w:rsidP="00190C57">
      <w:pPr>
        <w:rPr>
          <w:i/>
          <w:iCs/>
        </w:rPr>
      </w:pPr>
      <w:r w:rsidRPr="00D139F7">
        <w:rPr>
          <w:i/>
          <w:iCs/>
        </w:rPr>
        <w:t xml:space="preserve">64 bytes from 10.0.2.2: </w:t>
      </w:r>
      <w:proofErr w:type="spellStart"/>
      <w:r w:rsidRPr="00D139F7">
        <w:rPr>
          <w:i/>
          <w:iCs/>
        </w:rPr>
        <w:t>icmp_seq</w:t>
      </w:r>
      <w:proofErr w:type="spellEnd"/>
      <w:r w:rsidRPr="00D139F7">
        <w:rPr>
          <w:i/>
          <w:iCs/>
        </w:rPr>
        <w:t xml:space="preserve">=1 </w:t>
      </w:r>
      <w:proofErr w:type="spellStart"/>
      <w:r w:rsidRPr="00D139F7">
        <w:rPr>
          <w:i/>
          <w:iCs/>
        </w:rPr>
        <w:t>ttl</w:t>
      </w:r>
      <w:proofErr w:type="spellEnd"/>
      <w:r w:rsidRPr="00D139F7">
        <w:rPr>
          <w:i/>
          <w:iCs/>
        </w:rPr>
        <w:t xml:space="preserve">=64 time=0.394 </w:t>
      </w:r>
      <w:proofErr w:type="spellStart"/>
      <w:r w:rsidRPr="00D139F7">
        <w:rPr>
          <w:i/>
          <w:iCs/>
        </w:rPr>
        <w:t>ms</w:t>
      </w:r>
      <w:proofErr w:type="spellEnd"/>
    </w:p>
    <w:p w14:paraId="3E87DC2B" w14:textId="77777777" w:rsidR="00190C57" w:rsidRPr="00D139F7" w:rsidRDefault="00190C57" w:rsidP="00190C57">
      <w:pPr>
        <w:rPr>
          <w:i/>
          <w:iCs/>
        </w:rPr>
      </w:pPr>
      <w:r w:rsidRPr="00D139F7">
        <w:rPr>
          <w:i/>
          <w:iCs/>
        </w:rPr>
        <w:t xml:space="preserve">64 bytes from 10.0.2.2: </w:t>
      </w:r>
      <w:proofErr w:type="spellStart"/>
      <w:r w:rsidRPr="00D139F7">
        <w:rPr>
          <w:i/>
          <w:iCs/>
        </w:rPr>
        <w:t>icmp_seq</w:t>
      </w:r>
      <w:proofErr w:type="spellEnd"/>
      <w:r w:rsidRPr="00D139F7">
        <w:rPr>
          <w:i/>
          <w:iCs/>
        </w:rPr>
        <w:t xml:space="preserve">=2 </w:t>
      </w:r>
      <w:proofErr w:type="spellStart"/>
      <w:r w:rsidRPr="00D139F7">
        <w:rPr>
          <w:i/>
          <w:iCs/>
        </w:rPr>
        <w:t>ttl</w:t>
      </w:r>
      <w:proofErr w:type="spellEnd"/>
      <w:r w:rsidRPr="00D139F7">
        <w:rPr>
          <w:i/>
          <w:iCs/>
        </w:rPr>
        <w:t xml:space="preserve">=64 time=0.373 </w:t>
      </w:r>
      <w:proofErr w:type="spellStart"/>
      <w:r w:rsidRPr="00D139F7">
        <w:rPr>
          <w:i/>
          <w:iCs/>
        </w:rPr>
        <w:t>ms</w:t>
      </w:r>
      <w:proofErr w:type="spellEnd"/>
    </w:p>
    <w:p w14:paraId="7D163954" w14:textId="77777777" w:rsidR="00190C57" w:rsidRPr="00D139F7" w:rsidRDefault="00190C57" w:rsidP="00190C57">
      <w:pPr>
        <w:rPr>
          <w:i/>
          <w:iCs/>
        </w:rPr>
      </w:pPr>
      <w:r w:rsidRPr="00D139F7">
        <w:rPr>
          <w:i/>
          <w:iCs/>
        </w:rPr>
        <w:t xml:space="preserve">64 bytes from 10.0.2.2: </w:t>
      </w:r>
      <w:proofErr w:type="spellStart"/>
      <w:r w:rsidRPr="00D139F7">
        <w:rPr>
          <w:i/>
          <w:iCs/>
        </w:rPr>
        <w:t>icmp_seq</w:t>
      </w:r>
      <w:proofErr w:type="spellEnd"/>
      <w:r w:rsidRPr="00D139F7">
        <w:rPr>
          <w:i/>
          <w:iCs/>
        </w:rPr>
        <w:t xml:space="preserve">=3 </w:t>
      </w:r>
      <w:proofErr w:type="spellStart"/>
      <w:r w:rsidRPr="00D139F7">
        <w:rPr>
          <w:i/>
          <w:iCs/>
        </w:rPr>
        <w:t>ttl</w:t>
      </w:r>
      <w:proofErr w:type="spellEnd"/>
      <w:r w:rsidRPr="00D139F7">
        <w:rPr>
          <w:i/>
          <w:iCs/>
        </w:rPr>
        <w:t xml:space="preserve">=64 time=0.433 </w:t>
      </w:r>
      <w:proofErr w:type="spellStart"/>
      <w:r w:rsidRPr="00D139F7">
        <w:rPr>
          <w:i/>
          <w:iCs/>
        </w:rPr>
        <w:t>ms</w:t>
      </w:r>
      <w:proofErr w:type="spellEnd"/>
    </w:p>
    <w:p w14:paraId="58A2584E" w14:textId="77777777" w:rsidR="00190C57" w:rsidRPr="00D139F7" w:rsidRDefault="00190C57" w:rsidP="00190C57">
      <w:pPr>
        <w:rPr>
          <w:b/>
          <w:bCs/>
        </w:rPr>
      </w:pPr>
      <w:r w:rsidRPr="00D139F7">
        <w:rPr>
          <w:b/>
          <w:bCs/>
        </w:rPr>
        <w:t>^C</w:t>
      </w:r>
    </w:p>
    <w:p w14:paraId="67228DDD" w14:textId="77777777" w:rsidR="00190C57" w:rsidRPr="00D139F7" w:rsidRDefault="00190C57" w:rsidP="00190C57">
      <w:pPr>
        <w:rPr>
          <w:i/>
          <w:iCs/>
        </w:rPr>
      </w:pPr>
      <w:r w:rsidRPr="00D139F7">
        <w:rPr>
          <w:i/>
          <w:iCs/>
        </w:rPr>
        <w:t>--- 10.0.2.2 ping statistics ---</w:t>
      </w:r>
    </w:p>
    <w:p w14:paraId="33A935D9" w14:textId="77777777" w:rsidR="00190C57" w:rsidRPr="00D139F7" w:rsidRDefault="00190C57" w:rsidP="00190C57">
      <w:pPr>
        <w:rPr>
          <w:i/>
          <w:iCs/>
        </w:rPr>
      </w:pPr>
      <w:r w:rsidRPr="00D139F7">
        <w:rPr>
          <w:i/>
          <w:iCs/>
        </w:rPr>
        <w:t>3 packets transmitted, 3 received, 0% packet loss, time 2052ms</w:t>
      </w:r>
    </w:p>
    <w:p w14:paraId="7D838225" w14:textId="77777777" w:rsidR="00190C57" w:rsidRPr="00D139F7" w:rsidRDefault="00190C57" w:rsidP="00190C57">
      <w:pPr>
        <w:rPr>
          <w:i/>
          <w:iCs/>
        </w:rPr>
      </w:pPr>
      <w:proofErr w:type="spellStart"/>
      <w:r w:rsidRPr="00D139F7">
        <w:rPr>
          <w:i/>
          <w:iCs/>
        </w:rPr>
        <w:t>rtt</w:t>
      </w:r>
      <w:proofErr w:type="spellEnd"/>
      <w:r w:rsidRPr="00D139F7">
        <w:rPr>
          <w:i/>
          <w:iCs/>
        </w:rPr>
        <w:t xml:space="preserve"> min/avg/max/</w:t>
      </w:r>
      <w:proofErr w:type="spellStart"/>
      <w:r w:rsidRPr="00D139F7">
        <w:rPr>
          <w:i/>
          <w:iCs/>
        </w:rPr>
        <w:t>mdev</w:t>
      </w:r>
      <w:proofErr w:type="spellEnd"/>
      <w:r w:rsidRPr="00D139F7">
        <w:rPr>
          <w:i/>
          <w:iCs/>
        </w:rPr>
        <w:t xml:space="preserve"> = 0.373/0.400/0.433/0.024 </w:t>
      </w:r>
      <w:proofErr w:type="spellStart"/>
      <w:r w:rsidRPr="00D139F7">
        <w:rPr>
          <w:i/>
          <w:iCs/>
        </w:rPr>
        <w:t>ms</w:t>
      </w:r>
      <w:proofErr w:type="spellEnd"/>
    </w:p>
    <w:p w14:paraId="497F854C" w14:textId="3924CE1D" w:rsidR="00190C57" w:rsidRPr="00190C57" w:rsidRDefault="00190C57" w:rsidP="00190C57">
      <w:proofErr w:type="spellStart"/>
      <w:r w:rsidRPr="00190C57">
        <w:rPr>
          <w:color w:val="00B050"/>
        </w:rPr>
        <w:t>ubuntu@</w:t>
      </w:r>
      <w:proofErr w:type="gramStart"/>
      <w:r w:rsidRPr="00190C57">
        <w:rPr>
          <w:color w:val="00B050"/>
        </w:rPr>
        <w:t>ubuntu</w:t>
      </w:r>
      <w:proofErr w:type="spellEnd"/>
      <w:r w:rsidRPr="00190C57">
        <w:rPr>
          <w:color w:val="00B050"/>
        </w:rPr>
        <w:t>:</w:t>
      </w:r>
      <w:r>
        <w:t>~</w:t>
      </w:r>
      <w:proofErr w:type="gramEnd"/>
      <w:r>
        <w:t>$</w:t>
      </w:r>
    </w:p>
    <w:p w14:paraId="3BE5DDE8" w14:textId="073895AB" w:rsidR="004164DE" w:rsidRDefault="004164DE" w:rsidP="004164DE"/>
    <w:p w14:paraId="20D2731A" w14:textId="5475FB2D" w:rsidR="00657E06" w:rsidRDefault="00657E06" w:rsidP="004164DE">
      <w:r>
        <w:t>We have already verified on the Network Setup chapter, that there is no forwarding nor iptables rules enabled on the Gateway right now.  No further demonstration is necessary, but at will, further commands can be run:</w:t>
      </w:r>
    </w:p>
    <w:p w14:paraId="4D31DE44" w14:textId="0D28A648" w:rsidR="00657E06" w:rsidRDefault="00657E06" w:rsidP="004164DE"/>
    <w:p w14:paraId="060E0AE0" w14:textId="77777777"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 xml:space="preserve">$ </w:t>
      </w:r>
      <w:proofErr w:type="spellStart"/>
      <w:r w:rsidRPr="00657E06">
        <w:rPr>
          <w:b/>
          <w:bCs/>
        </w:rPr>
        <w:t>sudo</w:t>
      </w:r>
      <w:proofErr w:type="spellEnd"/>
      <w:r w:rsidRPr="00657E06">
        <w:rPr>
          <w:b/>
          <w:bCs/>
        </w:rPr>
        <w:t xml:space="preserve"> iptables -L -v -n</w:t>
      </w:r>
    </w:p>
    <w:p w14:paraId="63C3F8FB" w14:textId="2EDD7C5D" w:rsidR="00657E06" w:rsidRPr="00657E06" w:rsidRDefault="00657E06" w:rsidP="00657E06">
      <w:pPr>
        <w:rPr>
          <w:i/>
          <w:iCs/>
        </w:rPr>
      </w:pPr>
      <w:r w:rsidRPr="00657E06">
        <w:rPr>
          <w:i/>
          <w:iCs/>
        </w:rPr>
        <w:t>[</w:t>
      </w:r>
      <w:proofErr w:type="spellStart"/>
      <w:r w:rsidRPr="00657E06">
        <w:rPr>
          <w:i/>
          <w:iCs/>
        </w:rPr>
        <w:t>sudo</w:t>
      </w:r>
      <w:proofErr w:type="spellEnd"/>
      <w:r w:rsidRPr="00657E06">
        <w:rPr>
          <w:i/>
          <w:iCs/>
        </w:rPr>
        <w:t xml:space="preserve">] password for ubuntu: </w:t>
      </w:r>
      <w:r w:rsidRPr="00657E06">
        <w:rPr>
          <w:b/>
          <w:bCs/>
        </w:rPr>
        <w:t>123456</w:t>
      </w:r>
    </w:p>
    <w:p w14:paraId="7033AB91" w14:textId="77777777" w:rsidR="00657E06" w:rsidRPr="00657E06" w:rsidRDefault="00657E06" w:rsidP="00657E06">
      <w:pPr>
        <w:rPr>
          <w:i/>
          <w:iCs/>
        </w:rPr>
      </w:pPr>
      <w:r w:rsidRPr="00657E06">
        <w:rPr>
          <w:i/>
          <w:iCs/>
        </w:rPr>
        <w:t>Chain INPUT (policy ACCEPT 256 packets, 24309 bytes)</w:t>
      </w:r>
    </w:p>
    <w:p w14:paraId="0949D995" w14:textId="77777777" w:rsidR="00657E06" w:rsidRPr="00657E06" w:rsidRDefault="00657E06" w:rsidP="00657E06">
      <w:pPr>
        <w:rPr>
          <w:i/>
          <w:iCs/>
        </w:rPr>
      </w:pPr>
      <w:r w:rsidRPr="00657E06">
        <w:rPr>
          <w:i/>
          <w:iCs/>
        </w:rPr>
        <w:t xml:space="preserve"> pkts bytes target     </w:t>
      </w:r>
      <w:proofErr w:type="spellStart"/>
      <w:r w:rsidRPr="00657E06">
        <w:rPr>
          <w:i/>
          <w:iCs/>
        </w:rPr>
        <w:t>prot</w:t>
      </w:r>
      <w:proofErr w:type="spellEnd"/>
      <w:r w:rsidRPr="00657E06">
        <w:rPr>
          <w:i/>
          <w:iCs/>
        </w:rPr>
        <w:t xml:space="preserve"> opt in     </w:t>
      </w:r>
      <w:proofErr w:type="spellStart"/>
      <w:proofErr w:type="gramStart"/>
      <w:r w:rsidRPr="00657E06">
        <w:rPr>
          <w:i/>
          <w:iCs/>
        </w:rPr>
        <w:t>out     source</w:t>
      </w:r>
      <w:proofErr w:type="spellEnd"/>
      <w:proofErr w:type="gramEnd"/>
      <w:r w:rsidRPr="00657E06">
        <w:rPr>
          <w:i/>
          <w:iCs/>
        </w:rPr>
        <w:t xml:space="preserve">               destination         </w:t>
      </w:r>
    </w:p>
    <w:p w14:paraId="712CDF00" w14:textId="77777777" w:rsidR="00657E06" w:rsidRPr="00657E06" w:rsidRDefault="00657E06" w:rsidP="00657E06">
      <w:pPr>
        <w:rPr>
          <w:i/>
          <w:iCs/>
        </w:rPr>
      </w:pPr>
    </w:p>
    <w:p w14:paraId="6173F3D7" w14:textId="77777777" w:rsidR="00657E06" w:rsidRPr="00657E06" w:rsidRDefault="00657E06" w:rsidP="00657E06">
      <w:pPr>
        <w:rPr>
          <w:i/>
          <w:iCs/>
        </w:rPr>
      </w:pPr>
      <w:r w:rsidRPr="00657E06">
        <w:rPr>
          <w:i/>
          <w:iCs/>
        </w:rPr>
        <w:t>Chain FORWARD (policy ACCEPT 0 packets, 0 bytes)</w:t>
      </w:r>
    </w:p>
    <w:p w14:paraId="385E6E3A" w14:textId="77777777" w:rsidR="00657E06" w:rsidRPr="00657E06" w:rsidRDefault="00657E06" w:rsidP="00657E06">
      <w:pPr>
        <w:rPr>
          <w:i/>
          <w:iCs/>
        </w:rPr>
      </w:pPr>
      <w:r w:rsidRPr="00657E06">
        <w:rPr>
          <w:i/>
          <w:iCs/>
        </w:rPr>
        <w:t xml:space="preserve"> pkts bytes target     </w:t>
      </w:r>
      <w:proofErr w:type="spellStart"/>
      <w:r w:rsidRPr="00657E06">
        <w:rPr>
          <w:i/>
          <w:iCs/>
        </w:rPr>
        <w:t>prot</w:t>
      </w:r>
      <w:proofErr w:type="spellEnd"/>
      <w:r w:rsidRPr="00657E06">
        <w:rPr>
          <w:i/>
          <w:iCs/>
        </w:rPr>
        <w:t xml:space="preserve"> opt in     </w:t>
      </w:r>
      <w:proofErr w:type="spellStart"/>
      <w:proofErr w:type="gramStart"/>
      <w:r w:rsidRPr="00657E06">
        <w:rPr>
          <w:i/>
          <w:iCs/>
        </w:rPr>
        <w:t>out     source</w:t>
      </w:r>
      <w:proofErr w:type="spellEnd"/>
      <w:proofErr w:type="gramEnd"/>
      <w:r w:rsidRPr="00657E06">
        <w:rPr>
          <w:i/>
          <w:iCs/>
        </w:rPr>
        <w:t xml:space="preserve">               destination         </w:t>
      </w:r>
    </w:p>
    <w:p w14:paraId="19B768DC" w14:textId="77777777" w:rsidR="00657E06" w:rsidRPr="00657E06" w:rsidRDefault="00657E06" w:rsidP="00657E06">
      <w:pPr>
        <w:rPr>
          <w:i/>
          <w:iCs/>
        </w:rPr>
      </w:pPr>
    </w:p>
    <w:p w14:paraId="2C3E85D5" w14:textId="77777777" w:rsidR="00657E06" w:rsidRPr="00657E06" w:rsidRDefault="00657E06" w:rsidP="00657E06">
      <w:pPr>
        <w:rPr>
          <w:i/>
          <w:iCs/>
        </w:rPr>
      </w:pPr>
      <w:r w:rsidRPr="00657E06">
        <w:rPr>
          <w:i/>
          <w:iCs/>
        </w:rPr>
        <w:t>Chain OUTPUT (policy ACCEPT 435 packets, 30539 bytes)</w:t>
      </w:r>
    </w:p>
    <w:p w14:paraId="75A101E9" w14:textId="77777777" w:rsidR="00657E06" w:rsidRPr="00657E06" w:rsidRDefault="00657E06" w:rsidP="00657E06">
      <w:pPr>
        <w:rPr>
          <w:i/>
          <w:iCs/>
        </w:rPr>
      </w:pPr>
      <w:r w:rsidRPr="00657E06">
        <w:rPr>
          <w:i/>
          <w:iCs/>
        </w:rPr>
        <w:t xml:space="preserve"> pkts bytes target     </w:t>
      </w:r>
      <w:proofErr w:type="spellStart"/>
      <w:r w:rsidRPr="00657E06">
        <w:rPr>
          <w:i/>
          <w:iCs/>
        </w:rPr>
        <w:t>prot</w:t>
      </w:r>
      <w:proofErr w:type="spellEnd"/>
      <w:r w:rsidRPr="00657E06">
        <w:rPr>
          <w:i/>
          <w:iCs/>
        </w:rPr>
        <w:t xml:space="preserve"> opt in     </w:t>
      </w:r>
      <w:proofErr w:type="spellStart"/>
      <w:proofErr w:type="gramStart"/>
      <w:r w:rsidRPr="00657E06">
        <w:rPr>
          <w:i/>
          <w:iCs/>
        </w:rPr>
        <w:t>out     source</w:t>
      </w:r>
      <w:proofErr w:type="spellEnd"/>
      <w:proofErr w:type="gramEnd"/>
      <w:r w:rsidRPr="00657E06">
        <w:rPr>
          <w:i/>
          <w:iCs/>
        </w:rPr>
        <w:t xml:space="preserve">               destination         </w:t>
      </w:r>
    </w:p>
    <w:p w14:paraId="3CD33710" w14:textId="77777777"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 xml:space="preserve">$ </w:t>
      </w:r>
      <w:r w:rsidRPr="00657E06">
        <w:rPr>
          <w:b/>
          <w:bCs/>
        </w:rPr>
        <w:t>route -</w:t>
      </w:r>
      <w:proofErr w:type="spellStart"/>
      <w:r w:rsidRPr="00657E06">
        <w:rPr>
          <w:b/>
          <w:bCs/>
        </w:rPr>
        <w:t>nv</w:t>
      </w:r>
      <w:proofErr w:type="spellEnd"/>
    </w:p>
    <w:p w14:paraId="0DF43E8D" w14:textId="77777777" w:rsidR="00657E06" w:rsidRPr="00657E06" w:rsidRDefault="00657E06" w:rsidP="00657E06">
      <w:pPr>
        <w:rPr>
          <w:i/>
          <w:iCs/>
        </w:rPr>
      </w:pPr>
      <w:r w:rsidRPr="00657E06">
        <w:rPr>
          <w:i/>
          <w:iCs/>
        </w:rPr>
        <w:t>Kernel IP routing table</w:t>
      </w:r>
    </w:p>
    <w:p w14:paraId="6E10639D" w14:textId="77777777" w:rsidR="00657E06" w:rsidRPr="00657E06" w:rsidRDefault="00657E06" w:rsidP="00657E06">
      <w:pPr>
        <w:rPr>
          <w:i/>
          <w:iCs/>
        </w:rPr>
      </w:pPr>
      <w:r w:rsidRPr="00657E06">
        <w:rPr>
          <w:i/>
          <w:iCs/>
        </w:rPr>
        <w:t xml:space="preserve">Destination     Gateway         </w:t>
      </w:r>
      <w:proofErr w:type="spellStart"/>
      <w:r w:rsidRPr="00657E06">
        <w:rPr>
          <w:i/>
          <w:iCs/>
        </w:rPr>
        <w:t>Genmask</w:t>
      </w:r>
      <w:proofErr w:type="spellEnd"/>
      <w:r w:rsidRPr="00657E06">
        <w:rPr>
          <w:i/>
          <w:iCs/>
        </w:rPr>
        <w:t xml:space="preserve">         Flags Metric Ref    Use </w:t>
      </w:r>
      <w:proofErr w:type="spellStart"/>
      <w:r w:rsidRPr="00657E06">
        <w:rPr>
          <w:i/>
          <w:iCs/>
        </w:rPr>
        <w:t>Iface</w:t>
      </w:r>
      <w:proofErr w:type="spellEnd"/>
    </w:p>
    <w:p w14:paraId="05CA6750" w14:textId="77777777" w:rsidR="00657E06" w:rsidRPr="00657E06" w:rsidRDefault="00657E06" w:rsidP="00657E06">
      <w:pPr>
        <w:rPr>
          <w:i/>
          <w:iCs/>
        </w:rPr>
      </w:pPr>
      <w:r w:rsidRPr="00657E06">
        <w:rPr>
          <w:i/>
          <w:iCs/>
        </w:rPr>
        <w:t>0.0.0.0         10.0.1.1        0.0.0.0         UG    100    0        0 enp0s8</w:t>
      </w:r>
    </w:p>
    <w:p w14:paraId="40EA237B" w14:textId="77777777" w:rsidR="00657E06" w:rsidRPr="00657E06" w:rsidRDefault="00657E06" w:rsidP="00657E06">
      <w:pPr>
        <w:rPr>
          <w:i/>
          <w:iCs/>
        </w:rPr>
      </w:pPr>
      <w:r w:rsidRPr="00657E06">
        <w:rPr>
          <w:i/>
          <w:iCs/>
        </w:rPr>
        <w:t>10.0.1.0        0.0.0.0         255.255.255.0   U     0      0        0 enp0s8</w:t>
      </w:r>
    </w:p>
    <w:p w14:paraId="71600118" w14:textId="77777777" w:rsidR="00657E06" w:rsidRPr="00657E06" w:rsidRDefault="00657E06" w:rsidP="00657E06">
      <w:pPr>
        <w:rPr>
          <w:i/>
          <w:iCs/>
        </w:rPr>
      </w:pPr>
      <w:r w:rsidRPr="00657E06">
        <w:rPr>
          <w:i/>
          <w:iCs/>
        </w:rPr>
        <w:lastRenderedPageBreak/>
        <w:t>10.0.1.1        0.0.0.0         255.255.255.255 UH    100    0        0 enp0s8</w:t>
      </w:r>
    </w:p>
    <w:p w14:paraId="0B16E6A4" w14:textId="77777777" w:rsidR="00657E06" w:rsidRPr="00657E06" w:rsidRDefault="00657E06" w:rsidP="00657E06">
      <w:pPr>
        <w:rPr>
          <w:i/>
          <w:iCs/>
        </w:rPr>
      </w:pPr>
      <w:r w:rsidRPr="00657E06">
        <w:rPr>
          <w:i/>
          <w:iCs/>
        </w:rPr>
        <w:t>10.0.2.0        0.0.0.0         255.255.255.0   U     0      0        0 enp0s3</w:t>
      </w:r>
    </w:p>
    <w:p w14:paraId="089ACADE" w14:textId="248CD316"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 xml:space="preserve">$ </w:t>
      </w:r>
      <w:proofErr w:type="spellStart"/>
      <w:r>
        <w:rPr>
          <w:b/>
          <w:bCs/>
        </w:rPr>
        <w:t>ip</w:t>
      </w:r>
      <w:proofErr w:type="spellEnd"/>
      <w:r>
        <w:rPr>
          <w:b/>
          <w:bCs/>
        </w:rPr>
        <w:t xml:space="preserve"> </w:t>
      </w:r>
      <w:proofErr w:type="spellStart"/>
      <w:r>
        <w:rPr>
          <w:b/>
          <w:bCs/>
        </w:rPr>
        <w:t>addr</w:t>
      </w:r>
      <w:proofErr w:type="spellEnd"/>
    </w:p>
    <w:p w14:paraId="5A613D0E" w14:textId="77777777" w:rsidR="00657E06" w:rsidRPr="00657E06" w:rsidRDefault="00657E06" w:rsidP="00657E06">
      <w:pPr>
        <w:rPr>
          <w:i/>
          <w:iCs/>
        </w:rPr>
      </w:pPr>
      <w:r w:rsidRPr="00657E06">
        <w:rPr>
          <w:i/>
          <w:iCs/>
        </w:rPr>
        <w:t>1: lo: &lt;</w:t>
      </w:r>
      <w:proofErr w:type="gramStart"/>
      <w:r w:rsidRPr="00657E06">
        <w:rPr>
          <w:i/>
          <w:iCs/>
        </w:rPr>
        <w:t>LOOPBACK,UP</w:t>
      </w:r>
      <w:proofErr w:type="gramEnd"/>
      <w:r w:rsidRPr="00657E06">
        <w:rPr>
          <w:i/>
          <w:iCs/>
        </w:rPr>
        <w:t xml:space="preserve">,LOWER_UP&gt; </w:t>
      </w:r>
      <w:proofErr w:type="spellStart"/>
      <w:r w:rsidRPr="00657E06">
        <w:rPr>
          <w:i/>
          <w:iCs/>
        </w:rPr>
        <w:t>mtu</w:t>
      </w:r>
      <w:proofErr w:type="spellEnd"/>
      <w:r w:rsidRPr="00657E06">
        <w:rPr>
          <w:i/>
          <w:iCs/>
        </w:rPr>
        <w:t xml:space="preserve"> 65536 </w:t>
      </w:r>
      <w:proofErr w:type="spellStart"/>
      <w:r w:rsidRPr="00657E06">
        <w:rPr>
          <w:i/>
          <w:iCs/>
        </w:rPr>
        <w:t>qdisc</w:t>
      </w:r>
      <w:proofErr w:type="spellEnd"/>
      <w:r w:rsidRPr="00657E06">
        <w:rPr>
          <w:i/>
          <w:iCs/>
        </w:rPr>
        <w:t xml:space="preserve"> </w:t>
      </w:r>
      <w:proofErr w:type="spellStart"/>
      <w:r w:rsidRPr="00657E06">
        <w:rPr>
          <w:i/>
          <w:iCs/>
        </w:rPr>
        <w:t>noqueue</w:t>
      </w:r>
      <w:proofErr w:type="spellEnd"/>
      <w:r w:rsidRPr="00657E06">
        <w:rPr>
          <w:i/>
          <w:iCs/>
        </w:rPr>
        <w:t xml:space="preserve"> state UNKNOWN group default </w:t>
      </w:r>
      <w:proofErr w:type="spellStart"/>
      <w:r w:rsidRPr="00657E06">
        <w:rPr>
          <w:i/>
          <w:iCs/>
        </w:rPr>
        <w:t>qlen</w:t>
      </w:r>
      <w:proofErr w:type="spellEnd"/>
      <w:r w:rsidRPr="00657E06">
        <w:rPr>
          <w:i/>
          <w:iCs/>
        </w:rPr>
        <w:t xml:space="preserve"> 1000</w:t>
      </w:r>
    </w:p>
    <w:p w14:paraId="5F703759" w14:textId="77777777" w:rsidR="00657E06" w:rsidRPr="00657E06" w:rsidRDefault="00657E06" w:rsidP="00657E06">
      <w:pPr>
        <w:rPr>
          <w:i/>
          <w:iCs/>
        </w:rPr>
      </w:pPr>
      <w:r w:rsidRPr="00657E06">
        <w:rPr>
          <w:i/>
          <w:iCs/>
        </w:rPr>
        <w:t xml:space="preserve">    link/loopback </w:t>
      </w:r>
      <w:proofErr w:type="gramStart"/>
      <w:r w:rsidRPr="00657E06">
        <w:rPr>
          <w:i/>
          <w:iCs/>
        </w:rPr>
        <w:t>00:00:00:00:00:00</w:t>
      </w:r>
      <w:proofErr w:type="gramEnd"/>
      <w:r w:rsidRPr="00657E06">
        <w:rPr>
          <w:i/>
          <w:iCs/>
        </w:rPr>
        <w:t xml:space="preserve"> </w:t>
      </w:r>
      <w:proofErr w:type="spellStart"/>
      <w:r w:rsidRPr="00657E06">
        <w:rPr>
          <w:i/>
          <w:iCs/>
        </w:rPr>
        <w:t>brd</w:t>
      </w:r>
      <w:proofErr w:type="spellEnd"/>
      <w:r w:rsidRPr="00657E06">
        <w:rPr>
          <w:i/>
          <w:iCs/>
        </w:rPr>
        <w:t xml:space="preserve"> 00:00:00:00:00:00</w:t>
      </w:r>
    </w:p>
    <w:p w14:paraId="6F08356F" w14:textId="77777777" w:rsidR="00657E06" w:rsidRPr="00657E06" w:rsidRDefault="00657E06" w:rsidP="00657E06">
      <w:pPr>
        <w:rPr>
          <w:i/>
          <w:iCs/>
        </w:rPr>
      </w:pPr>
      <w:r w:rsidRPr="00657E06">
        <w:rPr>
          <w:i/>
          <w:iCs/>
        </w:rPr>
        <w:t xml:space="preserve">    </w:t>
      </w:r>
      <w:proofErr w:type="spellStart"/>
      <w:r w:rsidRPr="00657E06">
        <w:rPr>
          <w:i/>
          <w:iCs/>
        </w:rPr>
        <w:t>inet</w:t>
      </w:r>
      <w:proofErr w:type="spellEnd"/>
      <w:r w:rsidRPr="00657E06">
        <w:rPr>
          <w:i/>
          <w:iCs/>
        </w:rPr>
        <w:t xml:space="preserve"> 127.0.0.1/8 scope host lo</w:t>
      </w:r>
    </w:p>
    <w:p w14:paraId="28F6D6F1"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20A09985" w14:textId="77777777" w:rsidR="00657E06" w:rsidRPr="00657E06" w:rsidRDefault="00657E06" w:rsidP="00657E06">
      <w:pPr>
        <w:rPr>
          <w:i/>
          <w:iCs/>
        </w:rPr>
      </w:pPr>
      <w:r w:rsidRPr="00657E06">
        <w:rPr>
          <w:i/>
          <w:iCs/>
        </w:rPr>
        <w:t xml:space="preserve">    inet</w:t>
      </w:r>
      <w:proofErr w:type="gramStart"/>
      <w:r w:rsidRPr="00657E06">
        <w:rPr>
          <w:i/>
          <w:iCs/>
        </w:rPr>
        <w:t>6 :</w:t>
      </w:r>
      <w:proofErr w:type="gramEnd"/>
      <w:r w:rsidRPr="00657E06">
        <w:rPr>
          <w:i/>
          <w:iCs/>
        </w:rPr>
        <w:t xml:space="preserve">:1/128 scope host </w:t>
      </w:r>
    </w:p>
    <w:p w14:paraId="4C2E3F1C"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2537ED11" w14:textId="77777777" w:rsidR="00657E06" w:rsidRPr="00657E06" w:rsidRDefault="00657E06" w:rsidP="00657E06">
      <w:pPr>
        <w:rPr>
          <w:i/>
          <w:iCs/>
        </w:rPr>
      </w:pPr>
      <w:r w:rsidRPr="00657E06">
        <w:rPr>
          <w:i/>
          <w:iCs/>
        </w:rPr>
        <w:t>2: enp0s3: &lt;</w:t>
      </w:r>
      <w:proofErr w:type="gramStart"/>
      <w:r w:rsidRPr="00657E06">
        <w:rPr>
          <w:i/>
          <w:iCs/>
        </w:rPr>
        <w:t>BROADCAST,MULTICAST</w:t>
      </w:r>
      <w:proofErr w:type="gramEnd"/>
      <w:r w:rsidRPr="00657E06">
        <w:rPr>
          <w:i/>
          <w:iCs/>
        </w:rPr>
        <w:t xml:space="preserve">,UP,LOWER_UP&gt; </w:t>
      </w:r>
      <w:proofErr w:type="spellStart"/>
      <w:r w:rsidRPr="00657E06">
        <w:rPr>
          <w:i/>
          <w:iCs/>
        </w:rPr>
        <w:t>mtu</w:t>
      </w:r>
      <w:proofErr w:type="spellEnd"/>
      <w:r w:rsidRPr="00657E06">
        <w:rPr>
          <w:i/>
          <w:iCs/>
        </w:rPr>
        <w:t xml:space="preserve"> 1500 </w:t>
      </w:r>
      <w:proofErr w:type="spellStart"/>
      <w:r w:rsidRPr="00657E06">
        <w:rPr>
          <w:i/>
          <w:iCs/>
        </w:rPr>
        <w:t>qdisc</w:t>
      </w:r>
      <w:proofErr w:type="spellEnd"/>
      <w:r w:rsidRPr="00657E06">
        <w:rPr>
          <w:i/>
          <w:iCs/>
        </w:rPr>
        <w:t xml:space="preserve"> </w:t>
      </w:r>
      <w:proofErr w:type="spellStart"/>
      <w:r w:rsidRPr="00657E06">
        <w:rPr>
          <w:i/>
          <w:iCs/>
        </w:rPr>
        <w:t>fq_codel</w:t>
      </w:r>
      <w:proofErr w:type="spellEnd"/>
      <w:r w:rsidRPr="00657E06">
        <w:rPr>
          <w:i/>
          <w:iCs/>
        </w:rPr>
        <w:t xml:space="preserve"> state UP group default </w:t>
      </w:r>
      <w:proofErr w:type="spellStart"/>
      <w:r w:rsidRPr="00657E06">
        <w:rPr>
          <w:i/>
          <w:iCs/>
        </w:rPr>
        <w:t>qlen</w:t>
      </w:r>
      <w:proofErr w:type="spellEnd"/>
      <w:r w:rsidRPr="00657E06">
        <w:rPr>
          <w:i/>
          <w:iCs/>
        </w:rPr>
        <w:t xml:space="preserve"> 1000</w:t>
      </w:r>
    </w:p>
    <w:p w14:paraId="6D8E5B1F" w14:textId="77777777" w:rsidR="00657E06" w:rsidRPr="00657E06" w:rsidRDefault="00657E06" w:rsidP="00657E06">
      <w:pPr>
        <w:rPr>
          <w:i/>
          <w:iCs/>
        </w:rPr>
      </w:pPr>
      <w:r w:rsidRPr="00657E06">
        <w:rPr>
          <w:i/>
          <w:iCs/>
        </w:rPr>
        <w:t xml:space="preserve">    link/ether 08:00:27:6</w:t>
      </w:r>
      <w:proofErr w:type="gramStart"/>
      <w:r w:rsidRPr="00657E06">
        <w:rPr>
          <w:i/>
          <w:iCs/>
        </w:rPr>
        <w:t>d:f</w:t>
      </w:r>
      <w:proofErr w:type="gramEnd"/>
      <w:r w:rsidRPr="00657E06">
        <w:rPr>
          <w:i/>
          <w:iCs/>
        </w:rPr>
        <w:t xml:space="preserve">6:f9 </w:t>
      </w:r>
      <w:proofErr w:type="spellStart"/>
      <w:r w:rsidRPr="00657E06">
        <w:rPr>
          <w:i/>
          <w:iCs/>
        </w:rPr>
        <w:t>brd</w:t>
      </w:r>
      <w:proofErr w:type="spellEnd"/>
      <w:r w:rsidRPr="00657E06">
        <w:rPr>
          <w:i/>
          <w:iCs/>
        </w:rPr>
        <w:t xml:space="preserve"> </w:t>
      </w:r>
      <w:proofErr w:type="spellStart"/>
      <w:r w:rsidRPr="00657E06">
        <w:rPr>
          <w:i/>
          <w:iCs/>
        </w:rPr>
        <w:t>ff:ff:ff:ff:ff:ff</w:t>
      </w:r>
      <w:proofErr w:type="spellEnd"/>
    </w:p>
    <w:p w14:paraId="094AAC13" w14:textId="77777777" w:rsidR="00657E06" w:rsidRPr="00657E06" w:rsidRDefault="00657E06" w:rsidP="00657E06">
      <w:pPr>
        <w:rPr>
          <w:i/>
          <w:iCs/>
        </w:rPr>
      </w:pPr>
      <w:r w:rsidRPr="00657E06">
        <w:rPr>
          <w:i/>
          <w:iCs/>
        </w:rPr>
        <w:t xml:space="preserve">    </w:t>
      </w:r>
      <w:proofErr w:type="spellStart"/>
      <w:r w:rsidRPr="00657E06">
        <w:rPr>
          <w:i/>
          <w:iCs/>
        </w:rPr>
        <w:t>inet</w:t>
      </w:r>
      <w:proofErr w:type="spellEnd"/>
      <w:r w:rsidRPr="00657E06">
        <w:rPr>
          <w:i/>
          <w:iCs/>
        </w:rPr>
        <w:t xml:space="preserve"> 10.0.2.1/24 </w:t>
      </w:r>
      <w:proofErr w:type="spellStart"/>
      <w:r w:rsidRPr="00657E06">
        <w:rPr>
          <w:i/>
          <w:iCs/>
        </w:rPr>
        <w:t>brd</w:t>
      </w:r>
      <w:proofErr w:type="spellEnd"/>
      <w:r w:rsidRPr="00657E06">
        <w:rPr>
          <w:i/>
          <w:iCs/>
        </w:rPr>
        <w:t xml:space="preserve"> 10.0.2.255 scope global enp0s3</w:t>
      </w:r>
    </w:p>
    <w:p w14:paraId="10B81977"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01B5A56E" w14:textId="77777777" w:rsidR="00657E06" w:rsidRPr="00657E06" w:rsidRDefault="00657E06" w:rsidP="00657E06">
      <w:pPr>
        <w:rPr>
          <w:i/>
          <w:iCs/>
        </w:rPr>
      </w:pPr>
      <w:r w:rsidRPr="00657E06">
        <w:rPr>
          <w:i/>
          <w:iCs/>
        </w:rPr>
        <w:t xml:space="preserve">    inet6 fe</w:t>
      </w:r>
      <w:proofErr w:type="gramStart"/>
      <w:r w:rsidRPr="00657E06">
        <w:rPr>
          <w:i/>
          <w:iCs/>
        </w:rPr>
        <w:t>80::</w:t>
      </w:r>
      <w:proofErr w:type="gramEnd"/>
      <w:r w:rsidRPr="00657E06">
        <w:rPr>
          <w:i/>
          <w:iCs/>
        </w:rPr>
        <w:t xml:space="preserve">bb19:9ce2:253b:7920/64 scope link </w:t>
      </w:r>
      <w:proofErr w:type="spellStart"/>
      <w:r w:rsidRPr="00657E06">
        <w:rPr>
          <w:i/>
          <w:iCs/>
        </w:rPr>
        <w:t>noprefixroute</w:t>
      </w:r>
      <w:proofErr w:type="spellEnd"/>
      <w:r w:rsidRPr="00657E06">
        <w:rPr>
          <w:i/>
          <w:iCs/>
        </w:rPr>
        <w:t xml:space="preserve"> </w:t>
      </w:r>
    </w:p>
    <w:p w14:paraId="30980D1B"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543B9BBA" w14:textId="77777777" w:rsidR="00657E06" w:rsidRPr="00657E06" w:rsidRDefault="00657E06" w:rsidP="00657E06">
      <w:pPr>
        <w:rPr>
          <w:i/>
          <w:iCs/>
        </w:rPr>
      </w:pPr>
      <w:r w:rsidRPr="00657E06">
        <w:rPr>
          <w:i/>
          <w:iCs/>
        </w:rPr>
        <w:t>3: enp0s8: &lt;</w:t>
      </w:r>
      <w:proofErr w:type="gramStart"/>
      <w:r w:rsidRPr="00657E06">
        <w:rPr>
          <w:i/>
          <w:iCs/>
        </w:rPr>
        <w:t>BROADCAST,MULTICAST</w:t>
      </w:r>
      <w:proofErr w:type="gramEnd"/>
      <w:r w:rsidRPr="00657E06">
        <w:rPr>
          <w:i/>
          <w:iCs/>
        </w:rPr>
        <w:t xml:space="preserve">,UP,LOWER_UP&gt; </w:t>
      </w:r>
      <w:proofErr w:type="spellStart"/>
      <w:r w:rsidRPr="00657E06">
        <w:rPr>
          <w:i/>
          <w:iCs/>
        </w:rPr>
        <w:t>mtu</w:t>
      </w:r>
      <w:proofErr w:type="spellEnd"/>
      <w:r w:rsidRPr="00657E06">
        <w:rPr>
          <w:i/>
          <w:iCs/>
        </w:rPr>
        <w:t xml:space="preserve"> 1500 </w:t>
      </w:r>
      <w:proofErr w:type="spellStart"/>
      <w:r w:rsidRPr="00657E06">
        <w:rPr>
          <w:i/>
          <w:iCs/>
        </w:rPr>
        <w:t>qdisc</w:t>
      </w:r>
      <w:proofErr w:type="spellEnd"/>
      <w:r w:rsidRPr="00657E06">
        <w:rPr>
          <w:i/>
          <w:iCs/>
        </w:rPr>
        <w:t xml:space="preserve"> </w:t>
      </w:r>
      <w:proofErr w:type="spellStart"/>
      <w:r w:rsidRPr="00657E06">
        <w:rPr>
          <w:i/>
          <w:iCs/>
        </w:rPr>
        <w:t>fq_codel</w:t>
      </w:r>
      <w:proofErr w:type="spellEnd"/>
      <w:r w:rsidRPr="00657E06">
        <w:rPr>
          <w:i/>
          <w:iCs/>
        </w:rPr>
        <w:t xml:space="preserve"> state UP group default </w:t>
      </w:r>
      <w:proofErr w:type="spellStart"/>
      <w:r w:rsidRPr="00657E06">
        <w:rPr>
          <w:i/>
          <w:iCs/>
        </w:rPr>
        <w:t>qlen</w:t>
      </w:r>
      <w:proofErr w:type="spellEnd"/>
      <w:r w:rsidRPr="00657E06">
        <w:rPr>
          <w:i/>
          <w:iCs/>
        </w:rPr>
        <w:t xml:space="preserve"> 1000</w:t>
      </w:r>
    </w:p>
    <w:p w14:paraId="0DD21407" w14:textId="77777777" w:rsidR="00657E06" w:rsidRPr="00657E06" w:rsidRDefault="00657E06" w:rsidP="00657E06">
      <w:pPr>
        <w:rPr>
          <w:i/>
          <w:iCs/>
        </w:rPr>
      </w:pPr>
      <w:r w:rsidRPr="00657E06">
        <w:rPr>
          <w:i/>
          <w:iCs/>
        </w:rPr>
        <w:t xml:space="preserve">    link/ether 08:00:27:82:de:07 </w:t>
      </w:r>
      <w:proofErr w:type="spellStart"/>
      <w:r w:rsidRPr="00657E06">
        <w:rPr>
          <w:i/>
          <w:iCs/>
        </w:rPr>
        <w:t>brd</w:t>
      </w:r>
      <w:proofErr w:type="spellEnd"/>
      <w:r w:rsidRPr="00657E06">
        <w:rPr>
          <w:i/>
          <w:iCs/>
        </w:rPr>
        <w:t xml:space="preserve"> </w:t>
      </w:r>
      <w:proofErr w:type="spellStart"/>
      <w:proofErr w:type="gramStart"/>
      <w:r w:rsidRPr="00657E06">
        <w:rPr>
          <w:i/>
          <w:iCs/>
        </w:rPr>
        <w:t>ff:ff</w:t>
      </w:r>
      <w:proofErr w:type="gramEnd"/>
      <w:r w:rsidRPr="00657E06">
        <w:rPr>
          <w:i/>
          <w:iCs/>
        </w:rPr>
        <w:t>:ff:ff:ff:ff</w:t>
      </w:r>
      <w:proofErr w:type="spellEnd"/>
    </w:p>
    <w:p w14:paraId="4F5701C5" w14:textId="77777777" w:rsidR="00657E06" w:rsidRPr="00657E06" w:rsidRDefault="00657E06" w:rsidP="00657E06">
      <w:pPr>
        <w:rPr>
          <w:i/>
          <w:iCs/>
        </w:rPr>
      </w:pPr>
      <w:r w:rsidRPr="00657E06">
        <w:rPr>
          <w:i/>
          <w:iCs/>
        </w:rPr>
        <w:t xml:space="preserve">    </w:t>
      </w:r>
      <w:proofErr w:type="spellStart"/>
      <w:r w:rsidRPr="00657E06">
        <w:rPr>
          <w:i/>
          <w:iCs/>
        </w:rPr>
        <w:t>inet</w:t>
      </w:r>
      <w:proofErr w:type="spellEnd"/>
      <w:r w:rsidRPr="00657E06">
        <w:rPr>
          <w:i/>
          <w:iCs/>
        </w:rPr>
        <w:t xml:space="preserve"> 10.0.1.5/24 </w:t>
      </w:r>
      <w:proofErr w:type="spellStart"/>
      <w:r w:rsidRPr="00657E06">
        <w:rPr>
          <w:i/>
          <w:iCs/>
        </w:rPr>
        <w:t>brd</w:t>
      </w:r>
      <w:proofErr w:type="spellEnd"/>
      <w:r w:rsidRPr="00657E06">
        <w:rPr>
          <w:i/>
          <w:iCs/>
        </w:rPr>
        <w:t xml:space="preserve"> 10.0.1.255 scope global dynamic enp0s8</w:t>
      </w:r>
    </w:p>
    <w:p w14:paraId="57EBC95E"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514sec </w:t>
      </w:r>
      <w:proofErr w:type="spellStart"/>
      <w:r w:rsidRPr="00657E06">
        <w:rPr>
          <w:i/>
          <w:iCs/>
        </w:rPr>
        <w:t>preferred_lft</w:t>
      </w:r>
      <w:proofErr w:type="spellEnd"/>
      <w:r w:rsidRPr="00657E06">
        <w:rPr>
          <w:i/>
          <w:iCs/>
        </w:rPr>
        <w:t xml:space="preserve"> 514sec</w:t>
      </w:r>
    </w:p>
    <w:p w14:paraId="0B98FD15" w14:textId="77777777" w:rsidR="00657E06" w:rsidRPr="00657E06" w:rsidRDefault="00657E06" w:rsidP="00657E06">
      <w:pPr>
        <w:rPr>
          <w:i/>
          <w:iCs/>
        </w:rPr>
      </w:pPr>
      <w:r w:rsidRPr="00657E06">
        <w:rPr>
          <w:i/>
          <w:iCs/>
        </w:rPr>
        <w:t xml:space="preserve">    inet6 fe</w:t>
      </w:r>
      <w:proofErr w:type="gramStart"/>
      <w:r w:rsidRPr="00657E06">
        <w:rPr>
          <w:i/>
          <w:iCs/>
        </w:rPr>
        <w:t>80::</w:t>
      </w:r>
      <w:proofErr w:type="gramEnd"/>
      <w:r w:rsidRPr="00657E06">
        <w:rPr>
          <w:i/>
          <w:iCs/>
        </w:rPr>
        <w:t xml:space="preserve">b93e:c713:21d2:5726/64 scope link </w:t>
      </w:r>
      <w:proofErr w:type="spellStart"/>
      <w:r w:rsidRPr="00657E06">
        <w:rPr>
          <w:i/>
          <w:iCs/>
        </w:rPr>
        <w:t>noprefixroute</w:t>
      </w:r>
      <w:proofErr w:type="spellEnd"/>
      <w:r w:rsidRPr="00657E06">
        <w:rPr>
          <w:i/>
          <w:iCs/>
        </w:rPr>
        <w:t xml:space="preserve"> </w:t>
      </w:r>
    </w:p>
    <w:p w14:paraId="1EC043EC" w14:textId="0731D19E"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6B7FC7E2" w14:textId="50FA8A14"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w:t>
      </w:r>
    </w:p>
    <w:p w14:paraId="5D94E11A" w14:textId="0833D013" w:rsidR="00190C57" w:rsidRDefault="00190C57" w:rsidP="004164DE"/>
    <w:p w14:paraId="46C21483" w14:textId="72D75387" w:rsidR="007E305C" w:rsidRDefault="007E305C" w:rsidP="007E305C">
      <w:pPr>
        <w:pStyle w:val="Heading2"/>
      </w:pPr>
      <w:r w:rsidRPr="007E305C">
        <w:t>Enable Packet forwarding on Gateway</w:t>
      </w:r>
    </w:p>
    <w:p w14:paraId="09AE0385" w14:textId="35771901" w:rsidR="007E305C" w:rsidRDefault="007E305C" w:rsidP="004164DE"/>
    <w:p w14:paraId="3506F92E" w14:textId="1754FD5F" w:rsidR="007E305C" w:rsidRDefault="007E305C" w:rsidP="004164DE">
      <w:r>
        <w:t xml:space="preserve">To enable Linux kernel’s packet forwarding engine, it is necessary </w:t>
      </w:r>
      <w:r w:rsidR="00423075">
        <w:t>to flip a configuration parameter in a system table.  This is done by one of the two commands:</w:t>
      </w:r>
    </w:p>
    <w:p w14:paraId="3288DEE8" w14:textId="47DC495D" w:rsidR="00423075" w:rsidRDefault="00423075" w:rsidP="004164DE"/>
    <w:p w14:paraId="281C5825" w14:textId="77777777" w:rsidR="00685E4D" w:rsidRDefault="00423075" w:rsidP="004164DE">
      <w:r>
        <w:t xml:space="preserve">$ </w:t>
      </w:r>
      <w:proofErr w:type="spellStart"/>
      <w:r w:rsidRPr="00423075">
        <w:rPr>
          <w:b/>
          <w:bCs/>
        </w:rPr>
        <w:t>sudo</w:t>
      </w:r>
      <w:proofErr w:type="spellEnd"/>
      <w:r w:rsidRPr="00423075">
        <w:rPr>
          <w:b/>
          <w:bCs/>
        </w:rPr>
        <w:t xml:space="preserve"> </w:t>
      </w:r>
      <w:proofErr w:type="spellStart"/>
      <w:r w:rsidRPr="00423075">
        <w:rPr>
          <w:b/>
          <w:bCs/>
        </w:rPr>
        <w:t>sysctl</w:t>
      </w:r>
      <w:proofErr w:type="spellEnd"/>
      <w:r w:rsidRPr="00423075">
        <w:rPr>
          <w:b/>
          <w:bCs/>
        </w:rPr>
        <w:t xml:space="preserve"> -w </w:t>
      </w:r>
      <w:proofErr w:type="gramStart"/>
      <w:r w:rsidRPr="00423075">
        <w:rPr>
          <w:b/>
          <w:bCs/>
        </w:rPr>
        <w:t>net.ipv4.ip</w:t>
      </w:r>
      <w:proofErr w:type="gramEnd"/>
      <w:r w:rsidRPr="00423075">
        <w:rPr>
          <w:b/>
          <w:bCs/>
        </w:rPr>
        <w:t>_forward=1</w:t>
      </w:r>
    </w:p>
    <w:p w14:paraId="67AD5769" w14:textId="626E471A" w:rsidR="00685E4D" w:rsidRDefault="00423075" w:rsidP="004164DE">
      <w:r>
        <w:t>or</w:t>
      </w:r>
    </w:p>
    <w:p w14:paraId="1F7B4882" w14:textId="620EAA6F" w:rsidR="00423075" w:rsidRDefault="00423075" w:rsidP="004164DE">
      <w:r>
        <w:t xml:space="preserve">$ </w:t>
      </w:r>
      <w:r w:rsidRPr="00423075">
        <w:rPr>
          <w:b/>
          <w:bCs/>
        </w:rPr>
        <w:t xml:space="preserve">echo 1 | </w:t>
      </w:r>
      <w:proofErr w:type="spellStart"/>
      <w:r w:rsidRPr="00423075">
        <w:rPr>
          <w:b/>
          <w:bCs/>
        </w:rPr>
        <w:t>sudo</w:t>
      </w:r>
      <w:proofErr w:type="spellEnd"/>
      <w:r w:rsidRPr="00423075">
        <w:rPr>
          <w:b/>
          <w:bCs/>
        </w:rPr>
        <w:t xml:space="preserve"> tee /proc/sys/net/ipv4/</w:t>
      </w:r>
      <w:proofErr w:type="spellStart"/>
      <w:r w:rsidRPr="00423075">
        <w:rPr>
          <w:b/>
          <w:bCs/>
        </w:rPr>
        <w:t>ip_forward</w:t>
      </w:r>
      <w:proofErr w:type="spellEnd"/>
    </w:p>
    <w:p w14:paraId="4E1A675A" w14:textId="2797CCE8" w:rsidR="007E305C" w:rsidRDefault="007E305C" w:rsidP="004164DE"/>
    <w:p w14:paraId="059C9A81" w14:textId="757B87EE" w:rsidR="00423075" w:rsidRDefault="00423075" w:rsidP="004164DE">
      <w:r>
        <w:t>Using “</w:t>
      </w:r>
      <w:r w:rsidR="005D1751">
        <w:t>cat</w:t>
      </w:r>
      <w:r>
        <w:t>” to print the value of the parameter will verify it is set correctly.</w:t>
      </w:r>
    </w:p>
    <w:p w14:paraId="3FD2AC9B" w14:textId="10349745" w:rsidR="00423075" w:rsidRDefault="00423075" w:rsidP="004164DE"/>
    <w:p w14:paraId="6A8CE637" w14:textId="4FD59FB7" w:rsidR="00423075" w:rsidRDefault="00423075" w:rsidP="00423075">
      <w:proofErr w:type="spellStart"/>
      <w:r w:rsidRPr="00423075">
        <w:rPr>
          <w:color w:val="00B050"/>
        </w:rPr>
        <w:t>ubuntu@</w:t>
      </w:r>
      <w:proofErr w:type="gramStart"/>
      <w:r w:rsidRPr="00423075">
        <w:rPr>
          <w:color w:val="00B050"/>
        </w:rPr>
        <w:t>ubuntu</w:t>
      </w:r>
      <w:proofErr w:type="spellEnd"/>
      <w:r>
        <w:t>:~</w:t>
      </w:r>
      <w:proofErr w:type="gramEnd"/>
      <w:r>
        <w:t xml:space="preserve">$ </w:t>
      </w:r>
      <w:r w:rsidR="005D1751">
        <w:rPr>
          <w:b/>
          <w:bCs/>
        </w:rPr>
        <w:t xml:space="preserve">cat </w:t>
      </w:r>
      <w:r w:rsidRPr="00423075">
        <w:rPr>
          <w:b/>
          <w:bCs/>
        </w:rPr>
        <w:t>/proc/sys/net/ipv4/</w:t>
      </w:r>
      <w:proofErr w:type="spellStart"/>
      <w:r w:rsidRPr="00423075">
        <w:rPr>
          <w:b/>
          <w:bCs/>
        </w:rPr>
        <w:t>ip_forward</w:t>
      </w:r>
      <w:proofErr w:type="spellEnd"/>
    </w:p>
    <w:p w14:paraId="3A68C31E" w14:textId="77777777" w:rsidR="00423075" w:rsidRPr="00423075" w:rsidRDefault="00423075" w:rsidP="00423075">
      <w:pPr>
        <w:rPr>
          <w:i/>
          <w:iCs/>
        </w:rPr>
      </w:pPr>
      <w:r w:rsidRPr="00423075">
        <w:rPr>
          <w:i/>
          <w:iCs/>
        </w:rPr>
        <w:t>1</w:t>
      </w:r>
    </w:p>
    <w:p w14:paraId="06AC9167" w14:textId="2552C82E" w:rsidR="007E305C" w:rsidRDefault="007E305C" w:rsidP="004164DE"/>
    <w:p w14:paraId="19B63CB4" w14:textId="77777777" w:rsidR="002C70D6" w:rsidRDefault="00423075" w:rsidP="002C70D6">
      <w:pPr>
        <w:keepNext/>
        <w:jc w:val="center"/>
      </w:pPr>
      <w:r>
        <w:rPr>
          <w:noProof/>
        </w:rPr>
        <w:drawing>
          <wp:inline distT="0" distB="0" distL="0" distR="0" wp14:anchorId="1AD3F0C8" wp14:editId="4FC8F84E">
            <wp:extent cx="3933825" cy="1009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1009650"/>
                    </a:xfrm>
                    <a:prstGeom prst="rect">
                      <a:avLst/>
                    </a:prstGeom>
                  </pic:spPr>
                </pic:pic>
              </a:graphicData>
            </a:graphic>
          </wp:inline>
        </w:drawing>
      </w:r>
    </w:p>
    <w:p w14:paraId="73D6432E" w14:textId="2F742D10" w:rsidR="007E305C" w:rsidRDefault="002C70D6" w:rsidP="002C70D6">
      <w:pPr>
        <w:pStyle w:val="Caption"/>
        <w:jc w:val="center"/>
      </w:pPr>
      <w:r>
        <w:t xml:space="preserve">Figure </w:t>
      </w:r>
      <w:r>
        <w:fldChar w:fldCharType="begin"/>
      </w:r>
      <w:r>
        <w:instrText xml:space="preserve"> SEQ Figure \* ARABIC </w:instrText>
      </w:r>
      <w:r>
        <w:fldChar w:fldCharType="separate"/>
      </w:r>
      <w:r w:rsidR="00A850CA">
        <w:rPr>
          <w:noProof/>
        </w:rPr>
        <w:t>17</w:t>
      </w:r>
      <w:r>
        <w:fldChar w:fldCharType="end"/>
      </w:r>
      <w:r>
        <w:t xml:space="preserve"> - Kernel routing on the Gateway</w:t>
      </w:r>
    </w:p>
    <w:p w14:paraId="74A2520D" w14:textId="49AC55F5" w:rsidR="007E305C" w:rsidRDefault="00CC733E" w:rsidP="00CC733E">
      <w:pPr>
        <w:pStyle w:val="Heading2"/>
      </w:pPr>
      <w:r w:rsidRPr="00CC733E">
        <w:t>Configure default routes</w:t>
      </w:r>
    </w:p>
    <w:p w14:paraId="3BB54DD1" w14:textId="02DA0A2B" w:rsidR="007E305C" w:rsidRDefault="007E305C" w:rsidP="004164DE"/>
    <w:p w14:paraId="01C4D783" w14:textId="6C61B1F7" w:rsidR="00CC733E" w:rsidRDefault="00CC733E" w:rsidP="004164DE">
      <w:r>
        <w:t>Because of our set up, there is no need to configure default routes – they are automatic.  We may want to test that the Client is able to reach the Gateway.</w:t>
      </w:r>
    </w:p>
    <w:p w14:paraId="5F36018E" w14:textId="7AF53BE0" w:rsidR="00CC733E" w:rsidRDefault="00CC733E" w:rsidP="004164DE"/>
    <w:p w14:paraId="2D06F6FD" w14:textId="4369A203" w:rsidR="00CC733E" w:rsidRDefault="00CC733E" w:rsidP="004164DE">
      <w:r>
        <w:t>On the Client, type the followings:</w:t>
      </w:r>
    </w:p>
    <w:p w14:paraId="5F6FC9A2" w14:textId="77777777" w:rsidR="00CC733E" w:rsidRDefault="00CC733E" w:rsidP="00CC733E">
      <w:proofErr w:type="spellStart"/>
      <w:r w:rsidRPr="00CC733E">
        <w:rPr>
          <w:color w:val="00B050"/>
        </w:rPr>
        <w:t>ubuntu@</w:t>
      </w:r>
      <w:proofErr w:type="gramStart"/>
      <w:r w:rsidRPr="00CC733E">
        <w:rPr>
          <w:color w:val="00B050"/>
        </w:rPr>
        <w:t>ubuntu</w:t>
      </w:r>
      <w:proofErr w:type="spellEnd"/>
      <w:r>
        <w:t>:~</w:t>
      </w:r>
      <w:proofErr w:type="gramEnd"/>
      <w:r>
        <w:t xml:space="preserve">$ </w:t>
      </w:r>
      <w:r w:rsidRPr="00CC733E">
        <w:rPr>
          <w:b/>
          <w:bCs/>
        </w:rPr>
        <w:t>route -</w:t>
      </w:r>
      <w:proofErr w:type="spellStart"/>
      <w:r w:rsidRPr="00CC733E">
        <w:rPr>
          <w:b/>
          <w:bCs/>
        </w:rPr>
        <w:t>nv</w:t>
      </w:r>
      <w:proofErr w:type="spellEnd"/>
    </w:p>
    <w:p w14:paraId="5E97362C" w14:textId="77777777" w:rsidR="00CC733E" w:rsidRPr="00CC733E" w:rsidRDefault="00CC733E" w:rsidP="00CC733E">
      <w:pPr>
        <w:rPr>
          <w:i/>
          <w:iCs/>
        </w:rPr>
      </w:pPr>
      <w:r w:rsidRPr="00CC733E">
        <w:rPr>
          <w:i/>
          <w:iCs/>
        </w:rPr>
        <w:t>Kernel IP routing table</w:t>
      </w:r>
    </w:p>
    <w:p w14:paraId="6A062C85" w14:textId="77777777" w:rsidR="00CC733E" w:rsidRPr="00CC733E" w:rsidRDefault="00CC733E" w:rsidP="00CC733E">
      <w:pPr>
        <w:rPr>
          <w:i/>
          <w:iCs/>
        </w:rPr>
      </w:pPr>
      <w:r w:rsidRPr="00CC733E">
        <w:rPr>
          <w:i/>
          <w:iCs/>
        </w:rPr>
        <w:t xml:space="preserve">Destination     Gateway         </w:t>
      </w:r>
      <w:proofErr w:type="spellStart"/>
      <w:r w:rsidRPr="00CC733E">
        <w:rPr>
          <w:i/>
          <w:iCs/>
        </w:rPr>
        <w:t>Genmask</w:t>
      </w:r>
      <w:proofErr w:type="spellEnd"/>
      <w:r w:rsidRPr="00CC733E">
        <w:rPr>
          <w:i/>
          <w:iCs/>
        </w:rPr>
        <w:t xml:space="preserve">         Flags Metric Ref    Use </w:t>
      </w:r>
      <w:proofErr w:type="spellStart"/>
      <w:r w:rsidRPr="00CC733E">
        <w:rPr>
          <w:i/>
          <w:iCs/>
        </w:rPr>
        <w:t>Iface</w:t>
      </w:r>
      <w:proofErr w:type="spellEnd"/>
    </w:p>
    <w:p w14:paraId="09E6D1CC" w14:textId="77777777" w:rsidR="00CC733E" w:rsidRPr="00CC733E" w:rsidRDefault="00CC733E" w:rsidP="00CC733E">
      <w:pPr>
        <w:rPr>
          <w:i/>
          <w:iCs/>
        </w:rPr>
      </w:pPr>
      <w:r w:rsidRPr="00CC733E">
        <w:rPr>
          <w:i/>
          <w:iCs/>
        </w:rPr>
        <w:t>0.0.0.0         10.0.2.1        0.0.0.0         UG    0      0        0 enp0s3</w:t>
      </w:r>
    </w:p>
    <w:p w14:paraId="770B2CAA" w14:textId="77777777" w:rsidR="00CC733E" w:rsidRPr="00CC733E" w:rsidRDefault="00CC733E" w:rsidP="00CC733E">
      <w:pPr>
        <w:rPr>
          <w:i/>
          <w:iCs/>
        </w:rPr>
      </w:pPr>
      <w:r w:rsidRPr="00CC733E">
        <w:rPr>
          <w:i/>
          <w:iCs/>
        </w:rPr>
        <w:t>10.0.2.0        0.0.0.0         255.255.255.0   U     0      0        0 enp0s3</w:t>
      </w:r>
    </w:p>
    <w:p w14:paraId="2541E031" w14:textId="77777777" w:rsidR="00CC733E" w:rsidRDefault="00CC733E" w:rsidP="00CC733E">
      <w:proofErr w:type="spellStart"/>
      <w:r w:rsidRPr="00CC733E">
        <w:rPr>
          <w:color w:val="00B050"/>
        </w:rPr>
        <w:t>ubuntu@</w:t>
      </w:r>
      <w:proofErr w:type="gramStart"/>
      <w:r w:rsidRPr="00CC733E">
        <w:rPr>
          <w:color w:val="00B050"/>
        </w:rPr>
        <w:t>ubuntu</w:t>
      </w:r>
      <w:proofErr w:type="spellEnd"/>
      <w:r>
        <w:t>:~</w:t>
      </w:r>
      <w:proofErr w:type="gramEnd"/>
      <w:r>
        <w:t xml:space="preserve">$ </w:t>
      </w:r>
      <w:r w:rsidRPr="00CC733E">
        <w:rPr>
          <w:b/>
          <w:bCs/>
        </w:rPr>
        <w:t>ping 10.0.2.1</w:t>
      </w:r>
    </w:p>
    <w:p w14:paraId="6B427DDB" w14:textId="77777777" w:rsidR="00CC733E" w:rsidRPr="00CC733E" w:rsidRDefault="00CC733E" w:rsidP="00CC733E">
      <w:pPr>
        <w:rPr>
          <w:i/>
          <w:iCs/>
        </w:rPr>
      </w:pPr>
      <w:r w:rsidRPr="00CC733E">
        <w:rPr>
          <w:i/>
          <w:iCs/>
        </w:rPr>
        <w:t>PING 10.0.2.1 (10.0.2.1) 56(84) bytes of data.</w:t>
      </w:r>
    </w:p>
    <w:p w14:paraId="70E33464" w14:textId="77777777" w:rsidR="00CC733E" w:rsidRPr="00CC733E" w:rsidRDefault="00CC733E" w:rsidP="00CC733E">
      <w:pPr>
        <w:rPr>
          <w:i/>
          <w:iCs/>
        </w:rPr>
      </w:pPr>
      <w:r w:rsidRPr="00CC733E">
        <w:rPr>
          <w:i/>
          <w:iCs/>
        </w:rPr>
        <w:lastRenderedPageBreak/>
        <w:t xml:space="preserve">64 bytes from 10.0.2.1: </w:t>
      </w:r>
      <w:proofErr w:type="spellStart"/>
      <w:r w:rsidRPr="00CC733E">
        <w:rPr>
          <w:i/>
          <w:iCs/>
        </w:rPr>
        <w:t>icmp_seq</w:t>
      </w:r>
      <w:proofErr w:type="spellEnd"/>
      <w:r w:rsidRPr="00CC733E">
        <w:rPr>
          <w:i/>
          <w:iCs/>
        </w:rPr>
        <w:t xml:space="preserve">=1 </w:t>
      </w:r>
      <w:proofErr w:type="spellStart"/>
      <w:r w:rsidRPr="00CC733E">
        <w:rPr>
          <w:i/>
          <w:iCs/>
        </w:rPr>
        <w:t>ttl</w:t>
      </w:r>
      <w:proofErr w:type="spellEnd"/>
      <w:r w:rsidRPr="00CC733E">
        <w:rPr>
          <w:i/>
          <w:iCs/>
        </w:rPr>
        <w:t xml:space="preserve">=64 time=0.427 </w:t>
      </w:r>
      <w:proofErr w:type="spellStart"/>
      <w:r w:rsidRPr="00CC733E">
        <w:rPr>
          <w:i/>
          <w:iCs/>
        </w:rPr>
        <w:t>ms</w:t>
      </w:r>
      <w:proofErr w:type="spellEnd"/>
    </w:p>
    <w:p w14:paraId="575DC7A7" w14:textId="77777777" w:rsidR="00CC733E" w:rsidRPr="00CC733E" w:rsidRDefault="00CC733E" w:rsidP="00CC733E">
      <w:pPr>
        <w:rPr>
          <w:i/>
          <w:iCs/>
        </w:rPr>
      </w:pPr>
      <w:r w:rsidRPr="00CC733E">
        <w:rPr>
          <w:i/>
          <w:iCs/>
        </w:rPr>
        <w:t xml:space="preserve">64 bytes from 10.0.2.1: </w:t>
      </w:r>
      <w:proofErr w:type="spellStart"/>
      <w:r w:rsidRPr="00CC733E">
        <w:rPr>
          <w:i/>
          <w:iCs/>
        </w:rPr>
        <w:t>icmp_seq</w:t>
      </w:r>
      <w:proofErr w:type="spellEnd"/>
      <w:r w:rsidRPr="00CC733E">
        <w:rPr>
          <w:i/>
          <w:iCs/>
        </w:rPr>
        <w:t xml:space="preserve">=2 </w:t>
      </w:r>
      <w:proofErr w:type="spellStart"/>
      <w:r w:rsidRPr="00CC733E">
        <w:rPr>
          <w:i/>
          <w:iCs/>
        </w:rPr>
        <w:t>ttl</w:t>
      </w:r>
      <w:proofErr w:type="spellEnd"/>
      <w:r w:rsidRPr="00CC733E">
        <w:rPr>
          <w:i/>
          <w:iCs/>
        </w:rPr>
        <w:t xml:space="preserve">=64 time=0.400 </w:t>
      </w:r>
      <w:proofErr w:type="spellStart"/>
      <w:r w:rsidRPr="00CC733E">
        <w:rPr>
          <w:i/>
          <w:iCs/>
        </w:rPr>
        <w:t>ms</w:t>
      </w:r>
      <w:proofErr w:type="spellEnd"/>
    </w:p>
    <w:p w14:paraId="43C13E17" w14:textId="77777777" w:rsidR="00CC733E" w:rsidRPr="00CC733E" w:rsidRDefault="00CC733E" w:rsidP="00CC733E">
      <w:pPr>
        <w:rPr>
          <w:i/>
          <w:iCs/>
        </w:rPr>
      </w:pPr>
      <w:r w:rsidRPr="00CC733E">
        <w:rPr>
          <w:i/>
          <w:iCs/>
        </w:rPr>
        <w:t xml:space="preserve">64 bytes from 10.0.2.1: </w:t>
      </w:r>
      <w:proofErr w:type="spellStart"/>
      <w:r w:rsidRPr="00CC733E">
        <w:rPr>
          <w:i/>
          <w:iCs/>
        </w:rPr>
        <w:t>icmp_seq</w:t>
      </w:r>
      <w:proofErr w:type="spellEnd"/>
      <w:r w:rsidRPr="00CC733E">
        <w:rPr>
          <w:i/>
          <w:iCs/>
        </w:rPr>
        <w:t xml:space="preserve">=3 </w:t>
      </w:r>
      <w:proofErr w:type="spellStart"/>
      <w:r w:rsidRPr="00CC733E">
        <w:rPr>
          <w:i/>
          <w:iCs/>
        </w:rPr>
        <w:t>ttl</w:t>
      </w:r>
      <w:proofErr w:type="spellEnd"/>
      <w:r w:rsidRPr="00CC733E">
        <w:rPr>
          <w:i/>
          <w:iCs/>
        </w:rPr>
        <w:t xml:space="preserve">=64 time=0.379 </w:t>
      </w:r>
      <w:proofErr w:type="spellStart"/>
      <w:r w:rsidRPr="00CC733E">
        <w:rPr>
          <w:i/>
          <w:iCs/>
        </w:rPr>
        <w:t>ms</w:t>
      </w:r>
      <w:proofErr w:type="spellEnd"/>
    </w:p>
    <w:p w14:paraId="6777CBD3" w14:textId="77777777" w:rsidR="00CC733E" w:rsidRPr="00CC733E" w:rsidRDefault="00CC733E" w:rsidP="00CC733E">
      <w:pPr>
        <w:rPr>
          <w:i/>
          <w:iCs/>
        </w:rPr>
      </w:pPr>
      <w:r w:rsidRPr="00CC733E">
        <w:rPr>
          <w:i/>
          <w:iCs/>
        </w:rPr>
        <w:t>^C</w:t>
      </w:r>
    </w:p>
    <w:p w14:paraId="79D344D3" w14:textId="77777777" w:rsidR="00CC733E" w:rsidRPr="00CC733E" w:rsidRDefault="00CC733E" w:rsidP="00CC733E">
      <w:pPr>
        <w:rPr>
          <w:i/>
          <w:iCs/>
        </w:rPr>
      </w:pPr>
      <w:r w:rsidRPr="00CC733E">
        <w:rPr>
          <w:i/>
          <w:iCs/>
        </w:rPr>
        <w:t>--- 10.0.2.1 ping statistics ---</w:t>
      </w:r>
    </w:p>
    <w:p w14:paraId="3904576D" w14:textId="77777777" w:rsidR="00CC733E" w:rsidRPr="00CC733E" w:rsidRDefault="00CC733E" w:rsidP="00CC733E">
      <w:pPr>
        <w:rPr>
          <w:i/>
          <w:iCs/>
        </w:rPr>
      </w:pPr>
      <w:r w:rsidRPr="00CC733E">
        <w:rPr>
          <w:i/>
          <w:iCs/>
        </w:rPr>
        <w:t>3 packets transmitted, 3 received, 0% packet loss, time 2028ms</w:t>
      </w:r>
    </w:p>
    <w:p w14:paraId="769AC557" w14:textId="77777777" w:rsidR="00CC733E" w:rsidRPr="00CC733E" w:rsidRDefault="00CC733E" w:rsidP="00CC733E">
      <w:pPr>
        <w:rPr>
          <w:i/>
          <w:iCs/>
        </w:rPr>
      </w:pPr>
      <w:proofErr w:type="spellStart"/>
      <w:r w:rsidRPr="00CC733E">
        <w:rPr>
          <w:i/>
          <w:iCs/>
        </w:rPr>
        <w:t>rtt</w:t>
      </w:r>
      <w:proofErr w:type="spellEnd"/>
      <w:r w:rsidRPr="00CC733E">
        <w:rPr>
          <w:i/>
          <w:iCs/>
        </w:rPr>
        <w:t xml:space="preserve"> min/avg/max/</w:t>
      </w:r>
      <w:proofErr w:type="spellStart"/>
      <w:r w:rsidRPr="00CC733E">
        <w:rPr>
          <w:i/>
          <w:iCs/>
        </w:rPr>
        <w:t>mdev</w:t>
      </w:r>
      <w:proofErr w:type="spellEnd"/>
      <w:r w:rsidRPr="00CC733E">
        <w:rPr>
          <w:i/>
          <w:iCs/>
        </w:rPr>
        <w:t xml:space="preserve"> = 0.379/0.402/0.427/0.019 </w:t>
      </w:r>
      <w:proofErr w:type="spellStart"/>
      <w:r w:rsidRPr="00CC733E">
        <w:rPr>
          <w:i/>
          <w:iCs/>
        </w:rPr>
        <w:t>ms</w:t>
      </w:r>
      <w:proofErr w:type="spellEnd"/>
    </w:p>
    <w:p w14:paraId="46792954" w14:textId="2A918528" w:rsidR="00CC733E" w:rsidRDefault="00CC733E" w:rsidP="00CC733E">
      <w:proofErr w:type="spellStart"/>
      <w:r w:rsidRPr="00CC733E">
        <w:rPr>
          <w:color w:val="00B050"/>
        </w:rPr>
        <w:t>ubuntu@</w:t>
      </w:r>
      <w:proofErr w:type="gramStart"/>
      <w:r w:rsidRPr="00CC733E">
        <w:rPr>
          <w:color w:val="00B050"/>
        </w:rPr>
        <w:t>ubuntu</w:t>
      </w:r>
      <w:proofErr w:type="spellEnd"/>
      <w:r>
        <w:t>:~</w:t>
      </w:r>
      <w:proofErr w:type="gramEnd"/>
      <w:r>
        <w:t>$</w:t>
      </w:r>
    </w:p>
    <w:p w14:paraId="1E028863" w14:textId="6236FFE6" w:rsidR="00CC733E" w:rsidRDefault="00CC733E" w:rsidP="00CC733E"/>
    <w:p w14:paraId="792C56AD" w14:textId="77777777" w:rsidR="002C70D6" w:rsidRDefault="002C70D6" w:rsidP="002C70D6">
      <w:pPr>
        <w:keepNext/>
        <w:jc w:val="center"/>
      </w:pPr>
      <w:r>
        <w:rPr>
          <w:noProof/>
        </w:rPr>
        <w:drawing>
          <wp:inline distT="0" distB="0" distL="0" distR="0" wp14:anchorId="55100168" wp14:editId="0A0AA586">
            <wp:extent cx="5029200" cy="21202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928" cy="2124340"/>
                    </a:xfrm>
                    <a:prstGeom prst="rect">
                      <a:avLst/>
                    </a:prstGeom>
                  </pic:spPr>
                </pic:pic>
              </a:graphicData>
            </a:graphic>
          </wp:inline>
        </w:drawing>
      </w:r>
    </w:p>
    <w:p w14:paraId="730414C3" w14:textId="004083EF" w:rsidR="00CC733E" w:rsidRDefault="002C70D6" w:rsidP="002C70D6">
      <w:pPr>
        <w:pStyle w:val="Caption"/>
        <w:jc w:val="center"/>
      </w:pPr>
      <w:r>
        <w:t xml:space="preserve">Figure </w:t>
      </w:r>
      <w:r>
        <w:fldChar w:fldCharType="begin"/>
      </w:r>
      <w:r>
        <w:instrText xml:space="preserve"> SEQ Figure \* ARABIC </w:instrText>
      </w:r>
      <w:r>
        <w:fldChar w:fldCharType="separate"/>
      </w:r>
      <w:r w:rsidR="00A850CA">
        <w:rPr>
          <w:noProof/>
        </w:rPr>
        <w:t>18</w:t>
      </w:r>
      <w:r>
        <w:fldChar w:fldCharType="end"/>
      </w:r>
      <w:r>
        <w:t xml:space="preserve"> - Routing on the Client</w:t>
      </w:r>
    </w:p>
    <w:p w14:paraId="18BB0F52" w14:textId="77777777" w:rsidR="00095C07" w:rsidRDefault="00095C07" w:rsidP="00CC733E">
      <w:r>
        <w:t xml:space="preserve">However, trying to ping anything beyond the Gateway is hopeless </w:t>
      </w:r>
      <w:proofErr w:type="gramStart"/>
      <w:r>
        <w:t>at the moment</w:t>
      </w:r>
      <w:proofErr w:type="gramEnd"/>
      <w:r>
        <w:t>, and it will fail.</w:t>
      </w:r>
    </w:p>
    <w:p w14:paraId="5DFE3A22" w14:textId="77777777" w:rsidR="00095C07" w:rsidRDefault="00095C07" w:rsidP="00CC733E"/>
    <w:p w14:paraId="202715AD" w14:textId="77777777" w:rsidR="00095C07" w:rsidRDefault="00095C07" w:rsidP="00095C07">
      <w:proofErr w:type="spellStart"/>
      <w:r w:rsidRPr="00095C07">
        <w:rPr>
          <w:color w:val="00B050"/>
        </w:rPr>
        <w:t>ubuntu@</w:t>
      </w:r>
      <w:proofErr w:type="gramStart"/>
      <w:r w:rsidRPr="00095C07">
        <w:rPr>
          <w:color w:val="00B050"/>
        </w:rPr>
        <w:t>ubuntu</w:t>
      </w:r>
      <w:proofErr w:type="spellEnd"/>
      <w:r>
        <w:t>:~</w:t>
      </w:r>
      <w:proofErr w:type="gramEnd"/>
      <w:r>
        <w:t xml:space="preserve">$ </w:t>
      </w:r>
      <w:r w:rsidRPr="00095C07">
        <w:rPr>
          <w:b/>
          <w:bCs/>
        </w:rPr>
        <w:t>ping 8.8.8.8</w:t>
      </w:r>
    </w:p>
    <w:p w14:paraId="16775CFA" w14:textId="77777777" w:rsidR="00095C07" w:rsidRPr="00095C07" w:rsidRDefault="00095C07" w:rsidP="00095C07">
      <w:pPr>
        <w:rPr>
          <w:i/>
          <w:iCs/>
        </w:rPr>
      </w:pPr>
      <w:r w:rsidRPr="00095C07">
        <w:rPr>
          <w:i/>
          <w:iCs/>
        </w:rPr>
        <w:t>PING 8.8.8.8 (8.8.8.8) 56(84) bytes of data.</w:t>
      </w:r>
    </w:p>
    <w:p w14:paraId="0EC7E983" w14:textId="135EAA37" w:rsidR="00095C07" w:rsidRDefault="00095C07" w:rsidP="00095C07"/>
    <w:p w14:paraId="31B4AE10" w14:textId="15212930" w:rsidR="00095C07" w:rsidRDefault="00095C07" w:rsidP="00095C07">
      <w:r>
        <w:t>(after circa four seconds…)</w:t>
      </w:r>
    </w:p>
    <w:p w14:paraId="4CBD4075" w14:textId="77777777" w:rsidR="00095C07" w:rsidRDefault="00095C07" w:rsidP="00095C07"/>
    <w:p w14:paraId="7C368F19" w14:textId="265602FC" w:rsidR="00095C07" w:rsidRPr="00095C07" w:rsidRDefault="00095C07" w:rsidP="00095C07">
      <w:pPr>
        <w:rPr>
          <w:b/>
          <w:bCs/>
        </w:rPr>
      </w:pPr>
      <w:r w:rsidRPr="00095C07">
        <w:rPr>
          <w:b/>
          <w:bCs/>
        </w:rPr>
        <w:t>^C</w:t>
      </w:r>
    </w:p>
    <w:p w14:paraId="541CBFB2" w14:textId="77777777" w:rsidR="00095C07" w:rsidRPr="00095C07" w:rsidRDefault="00095C07" w:rsidP="00095C07">
      <w:pPr>
        <w:rPr>
          <w:i/>
          <w:iCs/>
        </w:rPr>
      </w:pPr>
      <w:r w:rsidRPr="00095C07">
        <w:rPr>
          <w:i/>
          <w:iCs/>
        </w:rPr>
        <w:t>--- 8.8.8.8 ping statistics ---</w:t>
      </w:r>
    </w:p>
    <w:p w14:paraId="6DF2F530" w14:textId="77777777" w:rsidR="00095C07" w:rsidRPr="00095C07" w:rsidRDefault="00095C07" w:rsidP="00095C07">
      <w:pPr>
        <w:rPr>
          <w:i/>
          <w:iCs/>
        </w:rPr>
      </w:pPr>
      <w:r w:rsidRPr="00095C07">
        <w:rPr>
          <w:i/>
          <w:iCs/>
        </w:rPr>
        <w:t>5 packets transmitted, 0 received, 100% packet loss, time 4085ms</w:t>
      </w:r>
    </w:p>
    <w:p w14:paraId="1CB5375D" w14:textId="77777777" w:rsidR="00095C07" w:rsidRDefault="00095C07" w:rsidP="00095C07"/>
    <w:p w14:paraId="6070C0C3" w14:textId="6F19A740" w:rsidR="00095C07" w:rsidRDefault="00095C07" w:rsidP="00095C07">
      <w:proofErr w:type="spellStart"/>
      <w:r w:rsidRPr="00095C07">
        <w:rPr>
          <w:color w:val="00B050"/>
        </w:rPr>
        <w:t>ubuntu@</w:t>
      </w:r>
      <w:proofErr w:type="gramStart"/>
      <w:r w:rsidRPr="00095C07">
        <w:rPr>
          <w:color w:val="00B050"/>
        </w:rPr>
        <w:t>ubuntu</w:t>
      </w:r>
      <w:proofErr w:type="spellEnd"/>
      <w:r>
        <w:t>:~</w:t>
      </w:r>
      <w:proofErr w:type="gramEnd"/>
      <w:r>
        <w:t>$</w:t>
      </w:r>
    </w:p>
    <w:p w14:paraId="6F312592" w14:textId="77777777" w:rsidR="00095C07" w:rsidRDefault="00095C07" w:rsidP="00CC733E"/>
    <w:p w14:paraId="768BB217" w14:textId="0246355E" w:rsidR="00CC733E" w:rsidRDefault="00095C07" w:rsidP="00CC733E">
      <w:r>
        <w:t xml:space="preserve">This is because the Gateway does </w:t>
      </w:r>
      <w:r w:rsidR="00D3348E">
        <w:t xml:space="preserve">not know yet </w:t>
      </w:r>
      <w:r w:rsidR="00763A37">
        <w:t>how to process those packets – we will need NAT rules with iptables to accomplish that.</w:t>
      </w:r>
      <w:r w:rsidR="0095416D">
        <w:t xml:space="preserve">  Anyway, </w:t>
      </w:r>
      <w:proofErr w:type="gramStart"/>
      <w:r w:rsidR="0095416D">
        <w:t>at the moment</w:t>
      </w:r>
      <w:proofErr w:type="gramEnd"/>
      <w:r w:rsidR="0095416D">
        <w:t>, routes are working correctly.</w:t>
      </w:r>
    </w:p>
    <w:p w14:paraId="60FE9B49" w14:textId="22983443" w:rsidR="00CC733E" w:rsidRDefault="00CC733E" w:rsidP="00CC733E"/>
    <w:p w14:paraId="4419A1AA" w14:textId="736A71D7" w:rsidR="00CC733E" w:rsidRDefault="0095416D" w:rsidP="0095416D">
      <w:pPr>
        <w:pStyle w:val="Heading2"/>
      </w:pPr>
      <w:r w:rsidRPr="0095416D">
        <w:t>Enable network traffic to Internet</w:t>
      </w:r>
    </w:p>
    <w:p w14:paraId="2DCE1331" w14:textId="57172D84" w:rsidR="00CC733E" w:rsidRDefault="00CC733E" w:rsidP="00CC733E"/>
    <w:p w14:paraId="2F3A0BCD" w14:textId="28A8111C" w:rsidR="00752937" w:rsidRDefault="00752937" w:rsidP="00CC733E">
      <w:r>
        <w:t>To enable NAT rules on the Gateway and allow reachability of the Internet from the Client, type the followings:</w:t>
      </w:r>
    </w:p>
    <w:p w14:paraId="36BAD297" w14:textId="70C83055" w:rsidR="00CC733E" w:rsidRDefault="00CC733E" w:rsidP="00CC733E"/>
    <w:p w14:paraId="1C6CC2F8" w14:textId="5C69A681" w:rsidR="0095416D" w:rsidRDefault="0095416D" w:rsidP="0095416D">
      <w:proofErr w:type="spellStart"/>
      <w:r w:rsidRPr="0095416D">
        <w:rPr>
          <w:color w:val="00B050"/>
        </w:rPr>
        <w:t>ubuntu@</w:t>
      </w:r>
      <w:proofErr w:type="gramStart"/>
      <w:r w:rsidRPr="0095416D">
        <w:rPr>
          <w:color w:val="00B050"/>
        </w:rPr>
        <w:t>ubuntu</w:t>
      </w:r>
      <w:proofErr w:type="spellEnd"/>
      <w:r>
        <w:t>:~</w:t>
      </w:r>
      <w:proofErr w:type="gramEnd"/>
      <w:r>
        <w:t xml:space="preserve">$ </w:t>
      </w:r>
      <w:proofErr w:type="spellStart"/>
      <w:r w:rsidRPr="0095416D">
        <w:rPr>
          <w:b/>
          <w:bCs/>
        </w:rPr>
        <w:t>sudo</w:t>
      </w:r>
      <w:proofErr w:type="spellEnd"/>
      <w:r w:rsidRPr="0095416D">
        <w:rPr>
          <w:b/>
          <w:bCs/>
        </w:rPr>
        <w:t xml:space="preserve"> -</w:t>
      </w:r>
      <w:proofErr w:type="spellStart"/>
      <w:r w:rsidRPr="0095416D">
        <w:rPr>
          <w:b/>
          <w:bCs/>
        </w:rPr>
        <w:t>i</w:t>
      </w:r>
      <w:proofErr w:type="spellEnd"/>
    </w:p>
    <w:p w14:paraId="5C259055" w14:textId="46B0B98E" w:rsidR="0095416D" w:rsidRPr="0095416D" w:rsidRDefault="0095416D" w:rsidP="0095416D">
      <w:pPr>
        <w:rPr>
          <w:i/>
          <w:iCs/>
        </w:rPr>
      </w:pPr>
      <w:r w:rsidRPr="00657E06">
        <w:rPr>
          <w:i/>
          <w:iCs/>
        </w:rPr>
        <w:t>[</w:t>
      </w:r>
      <w:proofErr w:type="spellStart"/>
      <w:r w:rsidRPr="00657E06">
        <w:rPr>
          <w:i/>
          <w:iCs/>
        </w:rPr>
        <w:t>sudo</w:t>
      </w:r>
      <w:proofErr w:type="spellEnd"/>
      <w:r w:rsidRPr="00657E06">
        <w:rPr>
          <w:i/>
          <w:iCs/>
        </w:rPr>
        <w:t xml:space="preserve">] password for ubuntu: </w:t>
      </w:r>
      <w:r w:rsidRPr="00657E06">
        <w:rPr>
          <w:b/>
          <w:bCs/>
        </w:rPr>
        <w:t>123456</w:t>
      </w:r>
    </w:p>
    <w:p w14:paraId="13805F11" w14:textId="77777777" w:rsidR="0095416D" w:rsidRDefault="0095416D" w:rsidP="0095416D">
      <w:proofErr w:type="spellStart"/>
      <w:r>
        <w:t>root@</w:t>
      </w:r>
      <w:proofErr w:type="gramStart"/>
      <w:r>
        <w:t>ubuntu</w:t>
      </w:r>
      <w:proofErr w:type="spellEnd"/>
      <w:r>
        <w:t>:~</w:t>
      </w:r>
      <w:proofErr w:type="gramEnd"/>
      <w:r>
        <w:t xml:space="preserve"># </w:t>
      </w:r>
      <w:r w:rsidRPr="0095416D">
        <w:rPr>
          <w:b/>
          <w:bCs/>
        </w:rPr>
        <w:t>iptables -P FORWARD ACCEPT</w:t>
      </w:r>
    </w:p>
    <w:p w14:paraId="3ECBC0C7" w14:textId="77777777" w:rsidR="0095416D" w:rsidRDefault="0095416D" w:rsidP="0095416D">
      <w:proofErr w:type="spellStart"/>
      <w:r>
        <w:t>root@</w:t>
      </w:r>
      <w:proofErr w:type="gramStart"/>
      <w:r>
        <w:t>ubuntu</w:t>
      </w:r>
      <w:proofErr w:type="spellEnd"/>
      <w:r>
        <w:t>:~</w:t>
      </w:r>
      <w:proofErr w:type="gramEnd"/>
      <w:r>
        <w:t xml:space="preserve"># </w:t>
      </w:r>
      <w:r w:rsidRPr="0095416D">
        <w:rPr>
          <w:b/>
          <w:bCs/>
        </w:rPr>
        <w:t xml:space="preserve">iptables -t </w:t>
      </w:r>
      <w:proofErr w:type="spellStart"/>
      <w:r w:rsidRPr="0095416D">
        <w:rPr>
          <w:b/>
          <w:bCs/>
        </w:rPr>
        <w:t>nat</w:t>
      </w:r>
      <w:proofErr w:type="spellEnd"/>
      <w:r w:rsidRPr="0095416D">
        <w:rPr>
          <w:b/>
          <w:bCs/>
        </w:rPr>
        <w:t xml:space="preserve"> -A POSTROUTING -o enp0s8 -j MASQUERADE</w:t>
      </w:r>
    </w:p>
    <w:p w14:paraId="29AF7593" w14:textId="77777777" w:rsidR="0095416D" w:rsidRDefault="0095416D" w:rsidP="0095416D">
      <w:proofErr w:type="spellStart"/>
      <w:r>
        <w:t>root@</w:t>
      </w:r>
      <w:proofErr w:type="gramStart"/>
      <w:r>
        <w:t>ubuntu</w:t>
      </w:r>
      <w:proofErr w:type="spellEnd"/>
      <w:r>
        <w:t>:~</w:t>
      </w:r>
      <w:proofErr w:type="gramEnd"/>
      <w:r>
        <w:t xml:space="preserve"># </w:t>
      </w:r>
      <w:r w:rsidRPr="0095416D">
        <w:rPr>
          <w:b/>
          <w:bCs/>
        </w:rPr>
        <w:t xml:space="preserve">iptables -t </w:t>
      </w:r>
      <w:proofErr w:type="spellStart"/>
      <w:r w:rsidRPr="0095416D">
        <w:rPr>
          <w:b/>
          <w:bCs/>
        </w:rPr>
        <w:t>nat</w:t>
      </w:r>
      <w:proofErr w:type="spellEnd"/>
      <w:r w:rsidRPr="0095416D">
        <w:rPr>
          <w:b/>
          <w:bCs/>
        </w:rPr>
        <w:t xml:space="preserve"> -L POSTROUTING -n -v --line-number</w:t>
      </w:r>
    </w:p>
    <w:p w14:paraId="4B3E55BA" w14:textId="77777777" w:rsidR="0095416D" w:rsidRPr="0095416D" w:rsidRDefault="0095416D" w:rsidP="0095416D">
      <w:pPr>
        <w:rPr>
          <w:i/>
          <w:iCs/>
        </w:rPr>
      </w:pPr>
      <w:r w:rsidRPr="0095416D">
        <w:rPr>
          <w:i/>
          <w:iCs/>
        </w:rPr>
        <w:t>Chain POSTROUTING (policy ACCEPT 0 packets, 0 bytes)</w:t>
      </w:r>
    </w:p>
    <w:p w14:paraId="316BABCB" w14:textId="77777777" w:rsidR="0095416D" w:rsidRPr="0095416D" w:rsidRDefault="0095416D" w:rsidP="0095416D">
      <w:pPr>
        <w:rPr>
          <w:i/>
          <w:iCs/>
        </w:rPr>
      </w:pPr>
      <w:r w:rsidRPr="0095416D">
        <w:rPr>
          <w:i/>
          <w:iCs/>
        </w:rPr>
        <w:t xml:space="preserve">num   pkts bytes target     </w:t>
      </w:r>
      <w:proofErr w:type="spellStart"/>
      <w:r w:rsidRPr="0095416D">
        <w:rPr>
          <w:i/>
          <w:iCs/>
        </w:rPr>
        <w:t>prot</w:t>
      </w:r>
      <w:proofErr w:type="spellEnd"/>
      <w:r w:rsidRPr="0095416D">
        <w:rPr>
          <w:i/>
          <w:iCs/>
        </w:rPr>
        <w:t xml:space="preserve"> opt in     </w:t>
      </w:r>
      <w:proofErr w:type="spellStart"/>
      <w:proofErr w:type="gramStart"/>
      <w:r w:rsidRPr="0095416D">
        <w:rPr>
          <w:i/>
          <w:iCs/>
        </w:rPr>
        <w:t>out     source</w:t>
      </w:r>
      <w:proofErr w:type="spellEnd"/>
      <w:proofErr w:type="gramEnd"/>
      <w:r w:rsidRPr="0095416D">
        <w:rPr>
          <w:i/>
          <w:iCs/>
        </w:rPr>
        <w:t xml:space="preserve">               destination         </w:t>
      </w:r>
    </w:p>
    <w:p w14:paraId="0AAA61D1" w14:textId="77777777" w:rsidR="0095416D" w:rsidRPr="0095416D" w:rsidRDefault="0095416D" w:rsidP="0095416D">
      <w:pPr>
        <w:rPr>
          <w:i/>
          <w:iCs/>
        </w:rPr>
      </w:pPr>
      <w:r w:rsidRPr="0095416D">
        <w:rPr>
          <w:i/>
          <w:iCs/>
        </w:rPr>
        <w:t xml:space="preserve">1        0     0 </w:t>
      </w:r>
      <w:proofErr w:type="gramStart"/>
      <w:r w:rsidRPr="0095416D">
        <w:rPr>
          <w:i/>
          <w:iCs/>
        </w:rPr>
        <w:t>MASQUERADE  all</w:t>
      </w:r>
      <w:proofErr w:type="gramEnd"/>
      <w:r w:rsidRPr="0095416D">
        <w:rPr>
          <w:i/>
          <w:iCs/>
        </w:rPr>
        <w:t xml:space="preserve">  --  *      enp0s8  0.0.0.0/0            0.0.0.0/0           </w:t>
      </w:r>
    </w:p>
    <w:p w14:paraId="4AF321B1" w14:textId="457744F3" w:rsidR="0095416D" w:rsidRDefault="0095416D" w:rsidP="0095416D">
      <w:proofErr w:type="spellStart"/>
      <w:r>
        <w:t>root@</w:t>
      </w:r>
      <w:proofErr w:type="gramStart"/>
      <w:r>
        <w:t>ubuntu</w:t>
      </w:r>
      <w:proofErr w:type="spellEnd"/>
      <w:r>
        <w:t>:~</w:t>
      </w:r>
      <w:proofErr w:type="gramEnd"/>
      <w:r>
        <w:t>#</w:t>
      </w:r>
    </w:p>
    <w:p w14:paraId="5CC0697F" w14:textId="5C9C25B2" w:rsidR="0095416D" w:rsidRDefault="0095416D" w:rsidP="00CC733E"/>
    <w:p w14:paraId="1B1E6EB6" w14:textId="77777777" w:rsidR="00752937" w:rsidRDefault="00752937" w:rsidP="00752937">
      <w:pPr>
        <w:keepNext/>
        <w:jc w:val="center"/>
      </w:pPr>
      <w:r>
        <w:rPr>
          <w:noProof/>
        </w:rPr>
        <w:lastRenderedPageBreak/>
        <w:drawing>
          <wp:inline distT="0" distB="0" distL="0" distR="0" wp14:anchorId="6F351D21" wp14:editId="6227EF5F">
            <wp:extent cx="5029200" cy="110416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2836" cy="1104965"/>
                    </a:xfrm>
                    <a:prstGeom prst="rect">
                      <a:avLst/>
                    </a:prstGeom>
                  </pic:spPr>
                </pic:pic>
              </a:graphicData>
            </a:graphic>
          </wp:inline>
        </w:drawing>
      </w:r>
    </w:p>
    <w:p w14:paraId="6D5F0177" w14:textId="330D065A" w:rsidR="0095416D" w:rsidRDefault="00752937" w:rsidP="00752937">
      <w:pPr>
        <w:pStyle w:val="Caption"/>
        <w:jc w:val="center"/>
      </w:pPr>
      <w:r>
        <w:t xml:space="preserve">Figure </w:t>
      </w:r>
      <w:r>
        <w:fldChar w:fldCharType="begin"/>
      </w:r>
      <w:r>
        <w:instrText xml:space="preserve"> SEQ Figure \* ARABIC </w:instrText>
      </w:r>
      <w:r>
        <w:fldChar w:fldCharType="separate"/>
      </w:r>
      <w:r w:rsidR="00A850CA">
        <w:rPr>
          <w:noProof/>
        </w:rPr>
        <w:t>19</w:t>
      </w:r>
      <w:r>
        <w:fldChar w:fldCharType="end"/>
      </w:r>
      <w:r>
        <w:t xml:space="preserve"> - Lazy NAT configuration on the Gateway</w:t>
      </w:r>
    </w:p>
    <w:p w14:paraId="74C85F3D" w14:textId="1C8C7E56" w:rsidR="00752937" w:rsidRDefault="00574B3A" w:rsidP="00752937">
      <w:r>
        <w:t>You should now be able to verify on the Client that you can reach certain Internet IP addresses (e.g. 8.8.8.8) and hosts which imply name resolution (e.g. google.com, cisco.com…) via simple “ping” commands.</w:t>
      </w:r>
    </w:p>
    <w:p w14:paraId="459E9461" w14:textId="6FAF256D" w:rsidR="00574B3A" w:rsidRDefault="00574B3A" w:rsidP="00752937"/>
    <w:p w14:paraId="12DD76FF" w14:textId="77777777" w:rsidR="00574B3A" w:rsidRDefault="00574B3A" w:rsidP="00574B3A">
      <w:pPr>
        <w:keepNext/>
        <w:jc w:val="center"/>
      </w:pPr>
      <w:r>
        <w:rPr>
          <w:noProof/>
        </w:rPr>
        <w:drawing>
          <wp:inline distT="0" distB="0" distL="0" distR="0" wp14:anchorId="381A6039" wp14:editId="7021B896">
            <wp:extent cx="4953000" cy="344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432" cy="3453369"/>
                    </a:xfrm>
                    <a:prstGeom prst="rect">
                      <a:avLst/>
                    </a:prstGeom>
                  </pic:spPr>
                </pic:pic>
              </a:graphicData>
            </a:graphic>
          </wp:inline>
        </w:drawing>
      </w:r>
    </w:p>
    <w:p w14:paraId="2D3BBEC9" w14:textId="31A33775" w:rsidR="00574B3A" w:rsidRDefault="00574B3A" w:rsidP="00574B3A">
      <w:pPr>
        <w:pStyle w:val="Caption"/>
        <w:jc w:val="center"/>
      </w:pPr>
      <w:r>
        <w:t xml:space="preserve">Figure </w:t>
      </w:r>
      <w:r>
        <w:fldChar w:fldCharType="begin"/>
      </w:r>
      <w:r>
        <w:instrText xml:space="preserve"> SEQ Figure \* ARABIC </w:instrText>
      </w:r>
      <w:r>
        <w:fldChar w:fldCharType="separate"/>
      </w:r>
      <w:r w:rsidR="00A850CA">
        <w:rPr>
          <w:noProof/>
        </w:rPr>
        <w:t>20</w:t>
      </w:r>
      <w:r>
        <w:fldChar w:fldCharType="end"/>
      </w:r>
      <w:r>
        <w:t xml:space="preserve"> - Successfully pinging the Internet from the client</w:t>
      </w:r>
    </w:p>
    <w:p w14:paraId="3C9FE4C6" w14:textId="1C734A91" w:rsidR="00752937" w:rsidRDefault="00752937" w:rsidP="00752937"/>
    <w:p w14:paraId="0E006FB3" w14:textId="329C679E" w:rsidR="00574B3A" w:rsidRDefault="00DD31DE" w:rsidP="00DD31DE">
      <w:pPr>
        <w:pStyle w:val="Heading2"/>
      </w:pPr>
      <w:r w:rsidRPr="00DD31DE">
        <w:t>Install Software in Linux</w:t>
      </w:r>
    </w:p>
    <w:p w14:paraId="4CB4DF5F" w14:textId="51EA21F7" w:rsidR="00DD31DE" w:rsidRDefault="00DD31DE" w:rsidP="00752937"/>
    <w:p w14:paraId="182BFB7C" w14:textId="67A6248E" w:rsidR="00627B90" w:rsidRDefault="00627B90" w:rsidP="00752937">
      <w:r>
        <w:t>Now that the Client can reach the Internet, we can upgrade the software and install further packages. Please run “</w:t>
      </w:r>
      <w:proofErr w:type="spellStart"/>
      <w:r w:rsidRPr="00627B90">
        <w:rPr>
          <w:b/>
          <w:bCs/>
        </w:rPr>
        <w:t>sudo</w:t>
      </w:r>
      <w:proofErr w:type="spellEnd"/>
      <w:r w:rsidRPr="00627B90">
        <w:rPr>
          <w:b/>
          <w:bCs/>
        </w:rPr>
        <w:t xml:space="preserve"> apt update</w:t>
      </w:r>
      <w:r>
        <w:t>” at the terminal prompt, which will refresh the package list to the latest version:</w:t>
      </w:r>
    </w:p>
    <w:p w14:paraId="167EF526" w14:textId="1F8F792A" w:rsidR="00627B90" w:rsidRDefault="00627B90" w:rsidP="00752937"/>
    <w:p w14:paraId="36AC05C0" w14:textId="77777777" w:rsidR="00114AA0" w:rsidRDefault="00627B90" w:rsidP="00114AA0">
      <w:pPr>
        <w:keepNext/>
        <w:jc w:val="center"/>
      </w:pPr>
      <w:r>
        <w:rPr>
          <w:noProof/>
        </w:rPr>
        <w:drawing>
          <wp:inline distT="0" distB="0" distL="0" distR="0" wp14:anchorId="7735C461" wp14:editId="3660B4F5">
            <wp:extent cx="5326380" cy="2031813"/>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5547" cy="2039125"/>
                    </a:xfrm>
                    <a:prstGeom prst="rect">
                      <a:avLst/>
                    </a:prstGeom>
                  </pic:spPr>
                </pic:pic>
              </a:graphicData>
            </a:graphic>
          </wp:inline>
        </w:drawing>
      </w:r>
    </w:p>
    <w:p w14:paraId="5E28093D" w14:textId="26893BCC" w:rsidR="00627B90" w:rsidRDefault="00114AA0" w:rsidP="00114AA0">
      <w:pPr>
        <w:pStyle w:val="Caption"/>
        <w:jc w:val="center"/>
      </w:pPr>
      <w:r>
        <w:t xml:space="preserve">Figure </w:t>
      </w:r>
      <w:r>
        <w:fldChar w:fldCharType="begin"/>
      </w:r>
      <w:r>
        <w:instrText xml:space="preserve"> SEQ Figure \* ARABIC </w:instrText>
      </w:r>
      <w:r>
        <w:fldChar w:fldCharType="separate"/>
      </w:r>
      <w:r w:rsidR="00A850CA">
        <w:rPr>
          <w:noProof/>
        </w:rPr>
        <w:t>21</w:t>
      </w:r>
      <w:r>
        <w:fldChar w:fldCharType="end"/>
      </w:r>
      <w:r>
        <w:t xml:space="preserve"> - apt update command</w:t>
      </w:r>
    </w:p>
    <w:p w14:paraId="2C6167C4" w14:textId="38374047" w:rsidR="00627B90" w:rsidRDefault="00114AA0" w:rsidP="00752937">
      <w:r>
        <w:lastRenderedPageBreak/>
        <w:t>Please r</w:t>
      </w:r>
      <w:r w:rsidR="00627B90">
        <w:t>un now “</w:t>
      </w:r>
      <w:proofErr w:type="spellStart"/>
      <w:r w:rsidR="00627B90" w:rsidRPr="00627B90">
        <w:rPr>
          <w:b/>
          <w:bCs/>
        </w:rPr>
        <w:t>sudo</w:t>
      </w:r>
      <w:proofErr w:type="spellEnd"/>
      <w:r w:rsidR="00627B90" w:rsidRPr="00627B90">
        <w:rPr>
          <w:b/>
          <w:bCs/>
        </w:rPr>
        <w:t xml:space="preserve"> apt -y </w:t>
      </w:r>
      <w:proofErr w:type="spellStart"/>
      <w:r w:rsidR="00627B90" w:rsidRPr="00627B90">
        <w:rPr>
          <w:b/>
          <w:bCs/>
        </w:rPr>
        <w:t>dist</w:t>
      </w:r>
      <w:proofErr w:type="spellEnd"/>
      <w:r w:rsidR="00627B90" w:rsidRPr="00627B90">
        <w:rPr>
          <w:b/>
          <w:bCs/>
        </w:rPr>
        <w:t>-upgrade</w:t>
      </w:r>
      <w:r w:rsidR="00627B90">
        <w:t>” to update the already installed packages to the current version (output may vary):</w:t>
      </w:r>
    </w:p>
    <w:p w14:paraId="744D2F02" w14:textId="1383CA9B" w:rsidR="00627B90" w:rsidRDefault="00627B90" w:rsidP="00752937"/>
    <w:p w14:paraId="40016B8B" w14:textId="77777777" w:rsidR="00114AA0" w:rsidRDefault="00627B90" w:rsidP="00114AA0">
      <w:pPr>
        <w:keepNext/>
        <w:jc w:val="center"/>
      </w:pPr>
      <w:r>
        <w:rPr>
          <w:noProof/>
        </w:rPr>
        <w:drawing>
          <wp:inline distT="0" distB="0" distL="0" distR="0" wp14:anchorId="7B452690" wp14:editId="387D0C45">
            <wp:extent cx="5680762" cy="1562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7996" cy="1566839"/>
                    </a:xfrm>
                    <a:prstGeom prst="rect">
                      <a:avLst/>
                    </a:prstGeom>
                  </pic:spPr>
                </pic:pic>
              </a:graphicData>
            </a:graphic>
          </wp:inline>
        </w:drawing>
      </w:r>
    </w:p>
    <w:p w14:paraId="4200534E" w14:textId="2EA10A63" w:rsidR="00627B90" w:rsidRDefault="00114AA0" w:rsidP="00114AA0">
      <w:pPr>
        <w:pStyle w:val="Caption"/>
        <w:jc w:val="center"/>
      </w:pPr>
      <w:r>
        <w:t xml:space="preserve">Figure </w:t>
      </w:r>
      <w:r>
        <w:fldChar w:fldCharType="begin"/>
      </w:r>
      <w:r>
        <w:instrText xml:space="preserve"> SEQ Figure \* ARABIC </w:instrText>
      </w:r>
      <w:r>
        <w:fldChar w:fldCharType="separate"/>
      </w:r>
      <w:r w:rsidR="00A850CA">
        <w:rPr>
          <w:noProof/>
        </w:rPr>
        <w:t>22</w:t>
      </w:r>
      <w:r>
        <w:fldChar w:fldCharType="end"/>
      </w:r>
      <w:r>
        <w:t xml:space="preserve"> - apt </w:t>
      </w:r>
      <w:proofErr w:type="spellStart"/>
      <w:r>
        <w:t>dist</w:t>
      </w:r>
      <w:proofErr w:type="spellEnd"/>
      <w:r>
        <w:t>-upgrade</w:t>
      </w:r>
    </w:p>
    <w:p w14:paraId="3EB4F48B" w14:textId="7F7A5176" w:rsidR="00627B90" w:rsidRDefault="00627B90" w:rsidP="00752937">
      <w:r>
        <w:t>Repeat the same operations on the Gateway, and in addition, install the “</w:t>
      </w:r>
      <w:proofErr w:type="spellStart"/>
      <w:r>
        <w:t>tcpdump</w:t>
      </w:r>
      <w:proofErr w:type="spellEnd"/>
      <w:r>
        <w:t>” package (which will be needed soon) by typing “</w:t>
      </w:r>
      <w:proofErr w:type="spellStart"/>
      <w:r w:rsidRPr="00627B90">
        <w:rPr>
          <w:b/>
          <w:bCs/>
        </w:rPr>
        <w:t>sudo</w:t>
      </w:r>
      <w:proofErr w:type="spellEnd"/>
      <w:r w:rsidRPr="00627B90">
        <w:rPr>
          <w:b/>
          <w:bCs/>
        </w:rPr>
        <w:t xml:space="preserve"> apt install </w:t>
      </w:r>
      <w:proofErr w:type="spellStart"/>
      <w:r w:rsidRPr="00627B90">
        <w:rPr>
          <w:b/>
          <w:bCs/>
        </w:rPr>
        <w:t>tcpdump</w:t>
      </w:r>
      <w:proofErr w:type="spellEnd"/>
      <w:r>
        <w:t>”:</w:t>
      </w:r>
    </w:p>
    <w:p w14:paraId="5641E056" w14:textId="67BE67A2" w:rsidR="00627B90" w:rsidRDefault="00627B90" w:rsidP="00752937"/>
    <w:p w14:paraId="77112400" w14:textId="77777777" w:rsidR="00114AA0" w:rsidRDefault="00627B90" w:rsidP="00114AA0">
      <w:pPr>
        <w:keepNext/>
        <w:jc w:val="center"/>
      </w:pPr>
      <w:r>
        <w:rPr>
          <w:noProof/>
        </w:rPr>
        <w:drawing>
          <wp:inline distT="0" distB="0" distL="0" distR="0" wp14:anchorId="7C5090FB" wp14:editId="5991365E">
            <wp:extent cx="5735955" cy="205140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4378" cy="2054414"/>
                    </a:xfrm>
                    <a:prstGeom prst="rect">
                      <a:avLst/>
                    </a:prstGeom>
                  </pic:spPr>
                </pic:pic>
              </a:graphicData>
            </a:graphic>
          </wp:inline>
        </w:drawing>
      </w:r>
    </w:p>
    <w:p w14:paraId="0E9AA5D8" w14:textId="2417958D" w:rsidR="00627B90" w:rsidRDefault="00114AA0" w:rsidP="00114AA0">
      <w:pPr>
        <w:pStyle w:val="Caption"/>
        <w:jc w:val="center"/>
      </w:pPr>
      <w:r>
        <w:t xml:space="preserve">Figure </w:t>
      </w:r>
      <w:r>
        <w:fldChar w:fldCharType="begin"/>
      </w:r>
      <w:r>
        <w:instrText xml:space="preserve"> SEQ Figure \* ARABIC </w:instrText>
      </w:r>
      <w:r>
        <w:fldChar w:fldCharType="separate"/>
      </w:r>
      <w:r w:rsidR="00A850CA">
        <w:rPr>
          <w:noProof/>
        </w:rPr>
        <w:t>23</w:t>
      </w:r>
      <w:r>
        <w:fldChar w:fldCharType="end"/>
      </w:r>
      <w:r>
        <w:t xml:space="preserve"> - Installation </w:t>
      </w:r>
      <w:r>
        <w:rPr>
          <w:noProof/>
        </w:rPr>
        <w:t>of tcpdump on the Gateway</w:t>
      </w:r>
    </w:p>
    <w:p w14:paraId="7E71ADF4" w14:textId="353FF490" w:rsidR="00601FD9" w:rsidRDefault="00601FD9" w:rsidP="00601FD9">
      <w:pPr>
        <w:pStyle w:val="Heading2"/>
      </w:pPr>
      <w:r w:rsidRPr="00DD31DE">
        <w:t xml:space="preserve">Install </w:t>
      </w:r>
      <w:r>
        <w:t>Apache2 on the Gateway</w:t>
      </w:r>
    </w:p>
    <w:p w14:paraId="428A950D" w14:textId="77160A37" w:rsidR="00627B90" w:rsidRDefault="00627B90" w:rsidP="00752937"/>
    <w:p w14:paraId="2392E01C" w14:textId="260654AA" w:rsidR="00601FD9" w:rsidRDefault="00601FD9" w:rsidP="00752937">
      <w:r>
        <w:t>Please issue the command “</w:t>
      </w:r>
      <w:proofErr w:type="spellStart"/>
      <w:r w:rsidRPr="00601FD9">
        <w:rPr>
          <w:b/>
          <w:bCs/>
        </w:rPr>
        <w:t>sudo</w:t>
      </w:r>
      <w:proofErr w:type="spellEnd"/>
      <w:r w:rsidRPr="00601FD9">
        <w:rPr>
          <w:b/>
          <w:bCs/>
        </w:rPr>
        <w:t xml:space="preserve"> apt install apache2</w:t>
      </w:r>
      <w:r>
        <w:t>” on the Gateway to install apache2.</w:t>
      </w:r>
    </w:p>
    <w:p w14:paraId="2F5D107A" w14:textId="77777777" w:rsidR="00601FD9" w:rsidRDefault="00601FD9" w:rsidP="00A850CA">
      <w:pPr>
        <w:keepNext/>
        <w:jc w:val="center"/>
      </w:pPr>
      <w:r>
        <w:rPr>
          <w:noProof/>
        </w:rPr>
        <w:drawing>
          <wp:inline distT="0" distB="0" distL="0" distR="0" wp14:anchorId="3A35352B" wp14:editId="7F6753BF">
            <wp:extent cx="5078730" cy="206617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5649" cy="2068988"/>
                    </a:xfrm>
                    <a:prstGeom prst="rect">
                      <a:avLst/>
                    </a:prstGeom>
                  </pic:spPr>
                </pic:pic>
              </a:graphicData>
            </a:graphic>
          </wp:inline>
        </w:drawing>
      </w:r>
    </w:p>
    <w:p w14:paraId="73799AA0" w14:textId="4BD0338B" w:rsidR="00601FD9" w:rsidRDefault="00601FD9" w:rsidP="00A850CA">
      <w:pPr>
        <w:pStyle w:val="Caption"/>
        <w:jc w:val="center"/>
      </w:pPr>
      <w:r>
        <w:t xml:space="preserve">Figure </w:t>
      </w:r>
      <w:r>
        <w:fldChar w:fldCharType="begin"/>
      </w:r>
      <w:r>
        <w:instrText xml:space="preserve"> SEQ Figure \* ARABIC </w:instrText>
      </w:r>
      <w:r>
        <w:fldChar w:fldCharType="separate"/>
      </w:r>
      <w:r w:rsidR="00A850CA">
        <w:rPr>
          <w:noProof/>
        </w:rPr>
        <w:t>24</w:t>
      </w:r>
      <w:r>
        <w:fldChar w:fldCharType="end"/>
      </w:r>
      <w:r>
        <w:t xml:space="preserve"> - Installation of Apache2 on the Gateway</w:t>
      </w:r>
    </w:p>
    <w:p w14:paraId="12ABC5D4" w14:textId="4AC2FC5E" w:rsidR="00601FD9" w:rsidRDefault="00601FD9" w:rsidP="00601FD9">
      <w:r>
        <w:t>We need now to be sure that the “</w:t>
      </w:r>
      <w:proofErr w:type="spellStart"/>
      <w:r>
        <w:t>ufw</w:t>
      </w:r>
      <w:proofErr w:type="spellEnd"/>
      <w:r>
        <w:t>” application is stopped and disabled (will not reactivate on restart), by issuing the commands: “</w:t>
      </w:r>
      <w:proofErr w:type="spellStart"/>
      <w:r w:rsidRPr="00601FD9">
        <w:rPr>
          <w:b/>
          <w:bCs/>
        </w:rPr>
        <w:t>sudo</w:t>
      </w:r>
      <w:proofErr w:type="spellEnd"/>
      <w:r w:rsidRPr="00601FD9">
        <w:rPr>
          <w:b/>
          <w:bCs/>
        </w:rPr>
        <w:t xml:space="preserve"> service </w:t>
      </w:r>
      <w:proofErr w:type="spellStart"/>
      <w:r w:rsidRPr="00601FD9">
        <w:rPr>
          <w:b/>
          <w:bCs/>
        </w:rPr>
        <w:t>ufw</w:t>
      </w:r>
      <w:proofErr w:type="spellEnd"/>
      <w:r w:rsidRPr="00601FD9">
        <w:rPr>
          <w:b/>
          <w:bCs/>
        </w:rPr>
        <w:t xml:space="preserve"> stop</w:t>
      </w:r>
      <w:r>
        <w:t>” and “</w:t>
      </w:r>
      <w:proofErr w:type="spellStart"/>
      <w:r w:rsidRPr="00601FD9">
        <w:rPr>
          <w:b/>
          <w:bCs/>
        </w:rPr>
        <w:t>sudo</w:t>
      </w:r>
      <w:proofErr w:type="spellEnd"/>
      <w:r w:rsidRPr="00601FD9">
        <w:rPr>
          <w:b/>
          <w:bCs/>
        </w:rPr>
        <w:t xml:space="preserve"> </w:t>
      </w:r>
      <w:proofErr w:type="spellStart"/>
      <w:r w:rsidRPr="00601FD9">
        <w:rPr>
          <w:b/>
          <w:bCs/>
        </w:rPr>
        <w:t>systemctl</w:t>
      </w:r>
      <w:proofErr w:type="spellEnd"/>
      <w:r w:rsidRPr="00601FD9">
        <w:rPr>
          <w:b/>
          <w:bCs/>
        </w:rPr>
        <w:t xml:space="preserve"> disable </w:t>
      </w:r>
      <w:proofErr w:type="spellStart"/>
      <w:r w:rsidRPr="00601FD9">
        <w:rPr>
          <w:b/>
          <w:bCs/>
        </w:rPr>
        <w:t>ufw</w:t>
      </w:r>
      <w:proofErr w:type="spellEnd"/>
      <w:r>
        <w:t>”.</w:t>
      </w:r>
    </w:p>
    <w:p w14:paraId="08D61368" w14:textId="77777777" w:rsidR="00601FD9" w:rsidRPr="00601FD9" w:rsidRDefault="00601FD9" w:rsidP="00601FD9"/>
    <w:p w14:paraId="5F97BA35" w14:textId="77777777" w:rsidR="00A850CA" w:rsidRDefault="00601FD9" w:rsidP="00A850CA">
      <w:pPr>
        <w:keepNext/>
        <w:jc w:val="center"/>
      </w:pPr>
      <w:r>
        <w:rPr>
          <w:noProof/>
        </w:rPr>
        <w:lastRenderedPageBreak/>
        <w:drawing>
          <wp:inline distT="0" distB="0" distL="0" distR="0" wp14:anchorId="08D466F8" wp14:editId="4A315F49">
            <wp:extent cx="5015851" cy="1590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6275" cy="1600323"/>
                    </a:xfrm>
                    <a:prstGeom prst="rect">
                      <a:avLst/>
                    </a:prstGeom>
                  </pic:spPr>
                </pic:pic>
              </a:graphicData>
            </a:graphic>
          </wp:inline>
        </w:drawing>
      </w:r>
    </w:p>
    <w:p w14:paraId="2E1089FA" w14:textId="6A710DC8" w:rsidR="00762AB5" w:rsidRDefault="00A850CA" w:rsidP="00A850CA">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 Disabling of </w:t>
      </w:r>
      <w:proofErr w:type="spellStart"/>
      <w:r>
        <w:t>ufw</w:t>
      </w:r>
      <w:proofErr w:type="spellEnd"/>
    </w:p>
    <w:p w14:paraId="1CFB7D35" w14:textId="7195FBD2" w:rsidR="00601FD9" w:rsidRDefault="003B62F5" w:rsidP="003B62F5">
      <w:pPr>
        <w:pStyle w:val="Heading2"/>
      </w:pPr>
      <w:r w:rsidRPr="003B62F5">
        <w:t>Setup</w:t>
      </w:r>
      <w:r w:rsidR="00A850CA">
        <w:t xml:space="preserve"> </w:t>
      </w:r>
      <w:r w:rsidRPr="003B62F5">
        <w:t>Apache2</w:t>
      </w:r>
    </w:p>
    <w:p w14:paraId="345F3258" w14:textId="5F0967EF" w:rsidR="00601FD9" w:rsidRDefault="00601FD9" w:rsidP="00752937"/>
    <w:p w14:paraId="799A4D78" w14:textId="77777777" w:rsidR="006C2415" w:rsidRDefault="003A26AC" w:rsidP="00752937">
      <w:r>
        <w:t xml:space="preserve">The configuration file </w:t>
      </w:r>
      <w:r w:rsidR="00290D7A">
        <w:t>“</w:t>
      </w:r>
      <w:r w:rsidRPr="003A26AC">
        <w:t>/</w:t>
      </w:r>
      <w:proofErr w:type="spellStart"/>
      <w:r w:rsidRPr="003A26AC">
        <w:t>etc</w:t>
      </w:r>
      <w:proofErr w:type="spellEnd"/>
      <w:r w:rsidRPr="003A26AC">
        <w:t>/apache2/sites-available/test-and-</w:t>
      </w:r>
      <w:proofErr w:type="spellStart"/>
      <w:r w:rsidRPr="003A26AC">
        <w:t>demo.conf</w:t>
      </w:r>
      <w:proofErr w:type="spellEnd"/>
      <w:r w:rsidR="00290D7A">
        <w:t>” needs to be created and be equal to the listing below.  It can be accomplished by using the “</w:t>
      </w:r>
      <w:proofErr w:type="spellStart"/>
      <w:r w:rsidR="00290D7A">
        <w:t>sudo</w:t>
      </w:r>
      <w:proofErr w:type="spellEnd"/>
      <w:r w:rsidR="00290D7A">
        <w:t>” command with the favorite Linux editor, such as vim</w:t>
      </w:r>
      <w:r w:rsidR="00715CEC">
        <w:t xml:space="preserve"> or nano</w:t>
      </w:r>
      <w:r w:rsidR="00290D7A">
        <w:t>.</w:t>
      </w:r>
    </w:p>
    <w:p w14:paraId="652439A6" w14:textId="77777777" w:rsidR="006C2415" w:rsidRDefault="006C2415" w:rsidP="00752937"/>
    <w:p w14:paraId="06E516CA" w14:textId="2F9AEA88" w:rsidR="003B62F5" w:rsidRPr="00ED4659" w:rsidRDefault="007B4C5A" w:rsidP="00752937">
      <w:pPr>
        <w:rPr>
          <w:u w:val="single"/>
        </w:rPr>
      </w:pPr>
      <w:r w:rsidRPr="00ED4659">
        <w:rPr>
          <w:b/>
          <w:bCs/>
          <w:u w:val="single"/>
        </w:rPr>
        <w:t>Please see the Appendix A for a link to the GitHub repository containing all the files used in this Lab.</w:t>
      </w:r>
    </w:p>
    <w:p w14:paraId="433F34C7" w14:textId="6AD88FD4" w:rsidR="003A26AC" w:rsidRDefault="003A26AC" w:rsidP="00752937"/>
    <w:p w14:paraId="615DB17A" w14:textId="77777777" w:rsidR="003A26AC" w:rsidRPr="00290D7A" w:rsidRDefault="003A26AC" w:rsidP="003A26AC">
      <w:pPr>
        <w:rPr>
          <w:i/>
          <w:iCs/>
        </w:rPr>
      </w:pPr>
      <w:r w:rsidRPr="00290D7A">
        <w:rPr>
          <w:i/>
          <w:iCs/>
        </w:rPr>
        <w:t>&lt;</w:t>
      </w:r>
      <w:proofErr w:type="spellStart"/>
      <w:r w:rsidRPr="00290D7A">
        <w:rPr>
          <w:i/>
          <w:iCs/>
        </w:rPr>
        <w:t>VirtualHost</w:t>
      </w:r>
      <w:proofErr w:type="spellEnd"/>
      <w:r w:rsidRPr="00290D7A">
        <w:rPr>
          <w:i/>
          <w:iCs/>
        </w:rPr>
        <w:t xml:space="preserve"> *:80&gt;</w:t>
      </w:r>
    </w:p>
    <w:p w14:paraId="626E72C1" w14:textId="77777777" w:rsidR="003A26AC" w:rsidRPr="00290D7A" w:rsidRDefault="003A26AC" w:rsidP="003A26AC">
      <w:pPr>
        <w:rPr>
          <w:i/>
          <w:iCs/>
        </w:rPr>
      </w:pPr>
      <w:r w:rsidRPr="00290D7A">
        <w:rPr>
          <w:i/>
          <w:iCs/>
        </w:rPr>
        <w:t xml:space="preserve">        </w:t>
      </w:r>
      <w:proofErr w:type="spellStart"/>
      <w:r w:rsidRPr="00290D7A">
        <w:rPr>
          <w:i/>
          <w:iCs/>
        </w:rPr>
        <w:t>ServerName</w:t>
      </w:r>
      <w:proofErr w:type="spellEnd"/>
      <w:r w:rsidRPr="00290D7A">
        <w:rPr>
          <w:i/>
          <w:iCs/>
        </w:rPr>
        <w:t xml:space="preserve"> test-and-demo.com</w:t>
      </w:r>
    </w:p>
    <w:p w14:paraId="4235435C" w14:textId="77777777" w:rsidR="003A26AC" w:rsidRPr="00290D7A" w:rsidRDefault="003A26AC" w:rsidP="003A26AC">
      <w:pPr>
        <w:rPr>
          <w:i/>
          <w:iCs/>
        </w:rPr>
      </w:pPr>
      <w:r w:rsidRPr="00290D7A">
        <w:rPr>
          <w:i/>
          <w:iCs/>
        </w:rPr>
        <w:t xml:space="preserve">        </w:t>
      </w:r>
      <w:proofErr w:type="spellStart"/>
      <w:r w:rsidRPr="00290D7A">
        <w:rPr>
          <w:i/>
          <w:iCs/>
        </w:rPr>
        <w:t>ServerAlias</w:t>
      </w:r>
      <w:proofErr w:type="spellEnd"/>
      <w:r w:rsidRPr="00290D7A">
        <w:rPr>
          <w:i/>
          <w:iCs/>
        </w:rPr>
        <w:t xml:space="preserve"> *.test-and-demo.com</w:t>
      </w:r>
    </w:p>
    <w:p w14:paraId="1065F3D2" w14:textId="77777777" w:rsidR="003A26AC" w:rsidRPr="00290D7A" w:rsidRDefault="003A26AC" w:rsidP="003A26AC">
      <w:pPr>
        <w:rPr>
          <w:i/>
          <w:iCs/>
        </w:rPr>
      </w:pPr>
    </w:p>
    <w:p w14:paraId="32477923" w14:textId="77777777" w:rsidR="003A26AC" w:rsidRPr="00290D7A" w:rsidRDefault="003A26AC" w:rsidP="003A26AC">
      <w:pPr>
        <w:rPr>
          <w:i/>
          <w:iCs/>
        </w:rPr>
      </w:pPr>
      <w:r w:rsidRPr="00290D7A">
        <w:rPr>
          <w:i/>
          <w:iCs/>
        </w:rPr>
        <w:t xml:space="preserve">        </w:t>
      </w:r>
      <w:proofErr w:type="spellStart"/>
      <w:r w:rsidRPr="00290D7A">
        <w:rPr>
          <w:i/>
          <w:iCs/>
        </w:rPr>
        <w:t>ServerAdmin</w:t>
      </w:r>
      <w:proofErr w:type="spellEnd"/>
      <w:r w:rsidRPr="00290D7A">
        <w:rPr>
          <w:i/>
          <w:iCs/>
        </w:rPr>
        <w:t xml:space="preserve"> mermini@asu.edu</w:t>
      </w:r>
    </w:p>
    <w:p w14:paraId="7AFEEFE1" w14:textId="3628E90E" w:rsidR="003A26AC" w:rsidRPr="00290D7A" w:rsidRDefault="003A26AC" w:rsidP="003A26AC">
      <w:pPr>
        <w:rPr>
          <w:i/>
          <w:iCs/>
          <w:lang w:val="it-IT"/>
        </w:rPr>
      </w:pPr>
      <w:r w:rsidRPr="00EB3E2D">
        <w:rPr>
          <w:i/>
          <w:iCs/>
          <w:lang w:val="it-IT"/>
        </w:rPr>
        <w:t xml:space="preserve">        </w:t>
      </w:r>
      <w:proofErr w:type="spellStart"/>
      <w:r w:rsidRPr="00290D7A">
        <w:rPr>
          <w:i/>
          <w:iCs/>
          <w:lang w:val="it-IT"/>
        </w:rPr>
        <w:t>DocumentRoot</w:t>
      </w:r>
      <w:proofErr w:type="spellEnd"/>
      <w:r w:rsidRPr="00290D7A">
        <w:rPr>
          <w:i/>
          <w:iCs/>
          <w:lang w:val="it-IT"/>
        </w:rPr>
        <w:t xml:space="preserve"> /</w:t>
      </w:r>
      <w:proofErr w:type="spellStart"/>
      <w:r w:rsidRPr="00290D7A">
        <w:rPr>
          <w:i/>
          <w:iCs/>
          <w:lang w:val="it-IT"/>
        </w:rPr>
        <w:t>var</w:t>
      </w:r>
      <w:proofErr w:type="spellEnd"/>
      <w:r w:rsidRPr="00290D7A">
        <w:rPr>
          <w:i/>
          <w:iCs/>
          <w:lang w:val="it-IT"/>
        </w:rPr>
        <w:t>/www/</w:t>
      </w:r>
      <w:r w:rsidR="00EB3E2D">
        <w:rPr>
          <w:i/>
          <w:iCs/>
          <w:lang w:val="it-IT"/>
        </w:rPr>
        <w:t>test/html</w:t>
      </w:r>
    </w:p>
    <w:p w14:paraId="21458579" w14:textId="77777777" w:rsidR="003A26AC" w:rsidRPr="00290D7A" w:rsidRDefault="003A26AC" w:rsidP="003A26AC">
      <w:pPr>
        <w:rPr>
          <w:i/>
          <w:iCs/>
          <w:lang w:val="it-IT"/>
        </w:rPr>
      </w:pPr>
    </w:p>
    <w:p w14:paraId="031E3AD1" w14:textId="77777777" w:rsidR="003A26AC" w:rsidRPr="00290D7A" w:rsidRDefault="003A26AC" w:rsidP="003A26AC">
      <w:pPr>
        <w:rPr>
          <w:i/>
          <w:iCs/>
          <w:lang w:val="it-IT"/>
        </w:rPr>
      </w:pPr>
      <w:r w:rsidRPr="00290D7A">
        <w:rPr>
          <w:i/>
          <w:iCs/>
          <w:lang w:val="it-IT"/>
        </w:rPr>
        <w:t xml:space="preserve">        </w:t>
      </w:r>
      <w:proofErr w:type="spellStart"/>
      <w:r w:rsidRPr="00290D7A">
        <w:rPr>
          <w:i/>
          <w:iCs/>
          <w:lang w:val="it-IT"/>
        </w:rPr>
        <w:t>ErrorLog</w:t>
      </w:r>
      <w:proofErr w:type="spellEnd"/>
      <w:r w:rsidRPr="00290D7A">
        <w:rPr>
          <w:i/>
          <w:iCs/>
          <w:lang w:val="it-IT"/>
        </w:rPr>
        <w:t xml:space="preserve"> ${APACHE_LOG_</w:t>
      </w:r>
      <w:proofErr w:type="gramStart"/>
      <w:r w:rsidRPr="00290D7A">
        <w:rPr>
          <w:i/>
          <w:iCs/>
          <w:lang w:val="it-IT"/>
        </w:rPr>
        <w:t>DIR}/</w:t>
      </w:r>
      <w:proofErr w:type="gramEnd"/>
      <w:r w:rsidRPr="00290D7A">
        <w:rPr>
          <w:i/>
          <w:iCs/>
          <w:lang w:val="it-IT"/>
        </w:rPr>
        <w:t>error.log</w:t>
      </w:r>
    </w:p>
    <w:p w14:paraId="39C31ED2" w14:textId="77777777" w:rsidR="003A26AC" w:rsidRPr="00290D7A" w:rsidRDefault="003A26AC" w:rsidP="003A26AC">
      <w:pPr>
        <w:rPr>
          <w:i/>
          <w:iCs/>
        </w:rPr>
      </w:pPr>
      <w:r w:rsidRPr="00290D7A">
        <w:rPr>
          <w:i/>
          <w:iCs/>
          <w:lang w:val="it-IT"/>
        </w:rPr>
        <w:t xml:space="preserve">        </w:t>
      </w:r>
      <w:proofErr w:type="spellStart"/>
      <w:r w:rsidRPr="00290D7A">
        <w:rPr>
          <w:i/>
          <w:iCs/>
        </w:rPr>
        <w:t>CustomLog</w:t>
      </w:r>
      <w:proofErr w:type="spellEnd"/>
      <w:r w:rsidRPr="00290D7A">
        <w:rPr>
          <w:i/>
          <w:iCs/>
        </w:rPr>
        <w:t xml:space="preserve"> ${APACHE_LOG_DIR}/access.log combined</w:t>
      </w:r>
    </w:p>
    <w:p w14:paraId="0D822F4B" w14:textId="77777777" w:rsidR="003A26AC" w:rsidRPr="00290D7A" w:rsidRDefault="003A26AC" w:rsidP="003A26AC">
      <w:pPr>
        <w:rPr>
          <w:i/>
          <w:iCs/>
        </w:rPr>
      </w:pPr>
    </w:p>
    <w:p w14:paraId="73DD1B31" w14:textId="565D01EC" w:rsidR="003A26AC" w:rsidRPr="00290D7A" w:rsidRDefault="003A26AC" w:rsidP="003A26AC">
      <w:pPr>
        <w:rPr>
          <w:i/>
          <w:iCs/>
        </w:rPr>
      </w:pPr>
      <w:r w:rsidRPr="00290D7A">
        <w:rPr>
          <w:i/>
          <w:iCs/>
        </w:rPr>
        <w:t>&lt;/</w:t>
      </w:r>
      <w:proofErr w:type="spellStart"/>
      <w:r w:rsidRPr="00290D7A">
        <w:rPr>
          <w:i/>
          <w:iCs/>
        </w:rPr>
        <w:t>VirtualHost</w:t>
      </w:r>
      <w:proofErr w:type="spellEnd"/>
      <w:r w:rsidRPr="00290D7A">
        <w:rPr>
          <w:i/>
          <w:iCs/>
        </w:rPr>
        <w:t>&gt;</w:t>
      </w:r>
    </w:p>
    <w:p w14:paraId="04C4E7B4" w14:textId="5499B1C9" w:rsidR="00601FD9" w:rsidRDefault="00601FD9" w:rsidP="00752937"/>
    <w:p w14:paraId="27464051" w14:textId="2B374C15" w:rsidR="00290D7A" w:rsidRDefault="00774296" w:rsidP="00752937">
      <w:r>
        <w:t>The next configuration file to change is “</w:t>
      </w:r>
      <w:r w:rsidRPr="00774296">
        <w:t>/</w:t>
      </w:r>
      <w:proofErr w:type="spellStart"/>
      <w:r w:rsidRPr="00774296">
        <w:t>etc</w:t>
      </w:r>
      <w:proofErr w:type="spellEnd"/>
      <w:r w:rsidRPr="00774296">
        <w:t>/apache2/</w:t>
      </w:r>
      <w:proofErr w:type="spellStart"/>
      <w:r w:rsidRPr="00774296">
        <w:t>ports.conf</w:t>
      </w:r>
      <w:proofErr w:type="spellEnd"/>
      <w:r>
        <w:t>”, which needs to be set as the followings:</w:t>
      </w:r>
    </w:p>
    <w:p w14:paraId="11D0755D" w14:textId="0533344D" w:rsidR="00774296" w:rsidRDefault="00774296" w:rsidP="00752937"/>
    <w:p w14:paraId="0EF2D24D" w14:textId="77777777" w:rsidR="00774296" w:rsidRPr="00774296" w:rsidRDefault="00774296" w:rsidP="00774296">
      <w:pPr>
        <w:rPr>
          <w:i/>
          <w:iCs/>
          <w:lang w:val="de-DE"/>
        </w:rPr>
      </w:pPr>
      <w:r w:rsidRPr="00774296">
        <w:rPr>
          <w:i/>
          <w:iCs/>
          <w:lang w:val="de-DE"/>
        </w:rPr>
        <w:t>Listen 127.0.0.1:80</w:t>
      </w:r>
    </w:p>
    <w:p w14:paraId="147A9D2E" w14:textId="77777777" w:rsidR="00774296" w:rsidRPr="00774296" w:rsidRDefault="00774296" w:rsidP="00774296">
      <w:pPr>
        <w:rPr>
          <w:i/>
          <w:iCs/>
          <w:lang w:val="de-DE"/>
        </w:rPr>
      </w:pPr>
      <w:r w:rsidRPr="00774296">
        <w:rPr>
          <w:i/>
          <w:iCs/>
          <w:lang w:val="de-DE"/>
        </w:rPr>
        <w:t>Listen 10.0.2.1:80</w:t>
      </w:r>
    </w:p>
    <w:p w14:paraId="3EECB2F2" w14:textId="6001EFC3" w:rsidR="00774296" w:rsidRDefault="00774296" w:rsidP="00774296">
      <w:pPr>
        <w:rPr>
          <w:lang w:val="de-DE"/>
        </w:rPr>
      </w:pPr>
    </w:p>
    <w:p w14:paraId="462D9F18" w14:textId="68D830BE" w:rsidR="00961671" w:rsidRDefault="00961671" w:rsidP="00961671">
      <w:r>
        <w:t>Still o</w:t>
      </w:r>
      <w:r>
        <w:t xml:space="preserve">n the Gateway, add </w:t>
      </w:r>
      <w:r>
        <w:t xml:space="preserve">now </w:t>
      </w:r>
      <w:r>
        <w:t>the hostname “www.test-and-demo.com” on the /</w:t>
      </w:r>
      <w:proofErr w:type="spellStart"/>
      <w:r>
        <w:t>etc</w:t>
      </w:r>
      <w:proofErr w:type="spellEnd"/>
      <w:r>
        <w:t>/hosts file by typing:</w:t>
      </w:r>
    </w:p>
    <w:p w14:paraId="5F3D45AB" w14:textId="77777777" w:rsidR="00961671" w:rsidRDefault="00961671" w:rsidP="00961671"/>
    <w:p w14:paraId="4CA69BD2" w14:textId="77777777" w:rsidR="00961671" w:rsidRDefault="00961671" w:rsidP="00961671">
      <w:proofErr w:type="spellStart"/>
      <w:r w:rsidRPr="00A850CA">
        <w:rPr>
          <w:color w:val="00B050"/>
        </w:rPr>
        <w:t>ubuntu@</w:t>
      </w:r>
      <w:proofErr w:type="gramStart"/>
      <w:r w:rsidRPr="00A850CA">
        <w:rPr>
          <w:color w:val="00B050"/>
        </w:rPr>
        <w:t>ubuntu</w:t>
      </w:r>
      <w:proofErr w:type="spellEnd"/>
      <w:r>
        <w:t>:~</w:t>
      </w:r>
      <w:proofErr w:type="gramEnd"/>
      <w:r>
        <w:t xml:space="preserve">$ </w:t>
      </w:r>
      <w:proofErr w:type="spellStart"/>
      <w:r w:rsidRPr="00A850CA">
        <w:rPr>
          <w:b/>
          <w:bCs/>
        </w:rPr>
        <w:t>sudo</w:t>
      </w:r>
      <w:proofErr w:type="spellEnd"/>
      <w:r w:rsidRPr="00A850CA">
        <w:rPr>
          <w:b/>
          <w:bCs/>
        </w:rPr>
        <w:t xml:space="preserve"> -</w:t>
      </w:r>
      <w:proofErr w:type="spellStart"/>
      <w:r w:rsidRPr="00A850CA">
        <w:rPr>
          <w:b/>
          <w:bCs/>
        </w:rPr>
        <w:t>i</w:t>
      </w:r>
      <w:proofErr w:type="spellEnd"/>
    </w:p>
    <w:p w14:paraId="2EB493F1" w14:textId="77777777" w:rsidR="00961671" w:rsidRDefault="00961671" w:rsidP="00961671">
      <w:r w:rsidRPr="00A850CA">
        <w:rPr>
          <w:i/>
          <w:iCs/>
        </w:rPr>
        <w:t>[</w:t>
      </w:r>
      <w:proofErr w:type="spellStart"/>
      <w:r w:rsidRPr="00A850CA">
        <w:rPr>
          <w:i/>
          <w:iCs/>
        </w:rPr>
        <w:t>sudo</w:t>
      </w:r>
      <w:proofErr w:type="spellEnd"/>
      <w:r w:rsidRPr="00A850CA">
        <w:rPr>
          <w:i/>
          <w:iCs/>
        </w:rPr>
        <w:t>] password for ubuntu:</w:t>
      </w:r>
      <w:r>
        <w:t xml:space="preserve"> </w:t>
      </w:r>
      <w:r w:rsidRPr="00A850CA">
        <w:rPr>
          <w:b/>
          <w:bCs/>
        </w:rPr>
        <w:t>123456</w:t>
      </w:r>
    </w:p>
    <w:p w14:paraId="609C576B" w14:textId="77777777" w:rsidR="00961671" w:rsidRDefault="00961671" w:rsidP="00961671">
      <w:proofErr w:type="spellStart"/>
      <w:r>
        <w:t>root@</w:t>
      </w:r>
      <w:proofErr w:type="gramStart"/>
      <w:r>
        <w:t>ubuntu</w:t>
      </w:r>
      <w:proofErr w:type="spellEnd"/>
      <w:r>
        <w:t>:~</w:t>
      </w:r>
      <w:proofErr w:type="gramEnd"/>
      <w:r>
        <w:t xml:space="preserve"># </w:t>
      </w:r>
      <w:r w:rsidRPr="00A850CA">
        <w:rPr>
          <w:b/>
          <w:bCs/>
        </w:rPr>
        <w:t>echo "127.0.0.1 www.test-and-demo.com" &gt;&gt; /</w:t>
      </w:r>
      <w:proofErr w:type="spellStart"/>
      <w:r w:rsidRPr="00A850CA">
        <w:rPr>
          <w:b/>
          <w:bCs/>
        </w:rPr>
        <w:t>etc</w:t>
      </w:r>
      <w:proofErr w:type="spellEnd"/>
      <w:r w:rsidRPr="00A850CA">
        <w:rPr>
          <w:b/>
          <w:bCs/>
        </w:rPr>
        <w:t>/hosts</w:t>
      </w:r>
    </w:p>
    <w:p w14:paraId="68D2A006" w14:textId="77777777" w:rsidR="00961671" w:rsidRDefault="00961671" w:rsidP="00961671">
      <w:proofErr w:type="spellStart"/>
      <w:r>
        <w:t>root@</w:t>
      </w:r>
      <w:proofErr w:type="gramStart"/>
      <w:r>
        <w:t>ubuntu</w:t>
      </w:r>
      <w:proofErr w:type="spellEnd"/>
      <w:r>
        <w:t>:~</w:t>
      </w:r>
      <w:proofErr w:type="gramEnd"/>
      <w:r>
        <w:t xml:space="preserve"># </w:t>
      </w:r>
      <w:r w:rsidRPr="00A850CA">
        <w:rPr>
          <w:b/>
          <w:bCs/>
        </w:rPr>
        <w:t>cat /</w:t>
      </w:r>
      <w:proofErr w:type="spellStart"/>
      <w:r w:rsidRPr="00A850CA">
        <w:rPr>
          <w:b/>
          <w:bCs/>
        </w:rPr>
        <w:t>etc</w:t>
      </w:r>
      <w:proofErr w:type="spellEnd"/>
      <w:r w:rsidRPr="00A850CA">
        <w:rPr>
          <w:b/>
          <w:bCs/>
        </w:rPr>
        <w:t>/hosts</w:t>
      </w:r>
    </w:p>
    <w:p w14:paraId="7352058E" w14:textId="77777777" w:rsidR="00961671" w:rsidRPr="00A850CA" w:rsidRDefault="00961671" w:rsidP="00961671">
      <w:pPr>
        <w:rPr>
          <w:i/>
          <w:iCs/>
        </w:rPr>
      </w:pPr>
      <w:r w:rsidRPr="00A850CA">
        <w:rPr>
          <w:i/>
          <w:iCs/>
        </w:rPr>
        <w:t>127.0.0.1 localhost</w:t>
      </w:r>
    </w:p>
    <w:p w14:paraId="2CAC10B3" w14:textId="77777777" w:rsidR="00961671" w:rsidRPr="00A850CA" w:rsidRDefault="00961671" w:rsidP="00961671">
      <w:pPr>
        <w:rPr>
          <w:i/>
          <w:iCs/>
        </w:rPr>
      </w:pPr>
      <w:r w:rsidRPr="00A850CA">
        <w:rPr>
          <w:i/>
          <w:iCs/>
        </w:rPr>
        <w:t>127.0.1.1 ubuntu</w:t>
      </w:r>
    </w:p>
    <w:p w14:paraId="60095D18" w14:textId="77777777" w:rsidR="00961671" w:rsidRPr="00A850CA" w:rsidRDefault="00961671" w:rsidP="00961671">
      <w:pPr>
        <w:rPr>
          <w:i/>
          <w:iCs/>
        </w:rPr>
      </w:pPr>
    </w:p>
    <w:p w14:paraId="62455927" w14:textId="77777777" w:rsidR="00961671" w:rsidRPr="00A850CA" w:rsidRDefault="00961671" w:rsidP="00961671">
      <w:pPr>
        <w:rPr>
          <w:i/>
          <w:iCs/>
        </w:rPr>
      </w:pPr>
      <w:r w:rsidRPr="00A850CA">
        <w:rPr>
          <w:i/>
          <w:iCs/>
        </w:rPr>
        <w:t># The following lines are desirable for IPv6 capable hosts</w:t>
      </w:r>
    </w:p>
    <w:p w14:paraId="197A1B8A" w14:textId="77777777" w:rsidR="00961671" w:rsidRPr="00A850CA" w:rsidRDefault="00961671" w:rsidP="00961671">
      <w:pPr>
        <w:rPr>
          <w:i/>
          <w:iCs/>
        </w:rPr>
      </w:pPr>
      <w:proofErr w:type="gramStart"/>
      <w:r w:rsidRPr="00A850CA">
        <w:rPr>
          <w:i/>
          <w:iCs/>
        </w:rPr>
        <w:t>::</w:t>
      </w:r>
      <w:proofErr w:type="gramEnd"/>
      <w:r w:rsidRPr="00A850CA">
        <w:rPr>
          <w:i/>
          <w:iCs/>
        </w:rPr>
        <w:t>1 ip6-localhost ip6-loopback</w:t>
      </w:r>
    </w:p>
    <w:p w14:paraId="7C7F45F6" w14:textId="77777777" w:rsidR="00961671" w:rsidRPr="00A850CA" w:rsidRDefault="00961671" w:rsidP="00961671">
      <w:pPr>
        <w:rPr>
          <w:i/>
          <w:iCs/>
        </w:rPr>
      </w:pPr>
      <w:r w:rsidRPr="00A850CA">
        <w:rPr>
          <w:i/>
          <w:iCs/>
        </w:rPr>
        <w:t>fe00::0 ip6-localnet</w:t>
      </w:r>
    </w:p>
    <w:p w14:paraId="39ABDD7D" w14:textId="77777777" w:rsidR="00961671" w:rsidRPr="00A850CA" w:rsidRDefault="00961671" w:rsidP="00961671">
      <w:pPr>
        <w:rPr>
          <w:i/>
          <w:iCs/>
        </w:rPr>
      </w:pPr>
      <w:r w:rsidRPr="00A850CA">
        <w:rPr>
          <w:i/>
          <w:iCs/>
        </w:rPr>
        <w:t>ff00::0 ip6-mcastprefix</w:t>
      </w:r>
    </w:p>
    <w:p w14:paraId="115CC646" w14:textId="77777777" w:rsidR="00961671" w:rsidRPr="00A850CA" w:rsidRDefault="00961671" w:rsidP="00961671">
      <w:pPr>
        <w:rPr>
          <w:i/>
          <w:iCs/>
        </w:rPr>
      </w:pPr>
      <w:r w:rsidRPr="00A850CA">
        <w:rPr>
          <w:i/>
          <w:iCs/>
        </w:rPr>
        <w:t>ff02::1 ip6-allnodes</w:t>
      </w:r>
    </w:p>
    <w:p w14:paraId="2F2F384F" w14:textId="77777777" w:rsidR="00961671" w:rsidRPr="00A850CA" w:rsidRDefault="00961671" w:rsidP="00961671">
      <w:pPr>
        <w:rPr>
          <w:i/>
          <w:iCs/>
        </w:rPr>
      </w:pPr>
      <w:r w:rsidRPr="00A850CA">
        <w:rPr>
          <w:i/>
          <w:iCs/>
        </w:rPr>
        <w:t>ff02::2 ip6-allrouters</w:t>
      </w:r>
    </w:p>
    <w:p w14:paraId="418FF01D" w14:textId="77777777" w:rsidR="00961671" w:rsidRPr="00A850CA" w:rsidRDefault="00961671" w:rsidP="00961671">
      <w:pPr>
        <w:rPr>
          <w:i/>
          <w:iCs/>
        </w:rPr>
      </w:pPr>
      <w:r w:rsidRPr="00A850CA">
        <w:rPr>
          <w:i/>
          <w:iCs/>
        </w:rPr>
        <w:t>127.0.0.1 www.test-and-demo.com</w:t>
      </w:r>
    </w:p>
    <w:p w14:paraId="49FB51F7" w14:textId="77777777" w:rsidR="00961671" w:rsidRDefault="00961671" w:rsidP="00961671">
      <w:proofErr w:type="spellStart"/>
      <w:r>
        <w:t>root@</w:t>
      </w:r>
      <w:proofErr w:type="gramStart"/>
      <w:r>
        <w:t>ubuntu</w:t>
      </w:r>
      <w:proofErr w:type="spellEnd"/>
      <w:r>
        <w:t>:~</w:t>
      </w:r>
      <w:proofErr w:type="gramEnd"/>
      <w:r>
        <w:t>#</w:t>
      </w:r>
    </w:p>
    <w:p w14:paraId="49844ADE" w14:textId="77777777" w:rsidR="00961671" w:rsidRDefault="00961671" w:rsidP="00961671"/>
    <w:p w14:paraId="73391431" w14:textId="77777777" w:rsidR="00961671" w:rsidRDefault="00961671" w:rsidP="00961671">
      <w:pPr>
        <w:keepNext/>
        <w:jc w:val="center"/>
      </w:pPr>
      <w:r>
        <w:rPr>
          <w:noProof/>
        </w:rPr>
        <w:lastRenderedPageBreak/>
        <w:drawing>
          <wp:inline distT="0" distB="0" distL="0" distR="0" wp14:anchorId="7B8C0156" wp14:editId="451C2B51">
            <wp:extent cx="3924300" cy="17983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8956" cy="1800438"/>
                    </a:xfrm>
                    <a:prstGeom prst="rect">
                      <a:avLst/>
                    </a:prstGeom>
                  </pic:spPr>
                </pic:pic>
              </a:graphicData>
            </a:graphic>
          </wp:inline>
        </w:drawing>
      </w:r>
    </w:p>
    <w:p w14:paraId="6FC88B11" w14:textId="644DD8ED" w:rsidR="00961671" w:rsidRDefault="00961671" w:rsidP="00961671">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xml:space="preserve"> - Add</w:t>
      </w:r>
      <w:r w:rsidR="00955263">
        <w:t>ing</w:t>
      </w:r>
      <w:r>
        <w:t xml:space="preserve"> the host name to /</w:t>
      </w:r>
      <w:proofErr w:type="spellStart"/>
      <w:r>
        <w:t>etc</w:t>
      </w:r>
      <w:proofErr w:type="spellEnd"/>
      <w:r>
        <w:t>/hosts</w:t>
      </w:r>
    </w:p>
    <w:p w14:paraId="770A0C38" w14:textId="44A4BC9C" w:rsidR="00961671" w:rsidRDefault="00961671" w:rsidP="00774296">
      <w:r>
        <w:t>W</w:t>
      </w:r>
      <w:r w:rsidRPr="00961671">
        <w:t xml:space="preserve">e have </w:t>
      </w:r>
      <w:r>
        <w:t xml:space="preserve">now </w:t>
      </w:r>
      <w:r w:rsidRPr="00961671">
        <w:t>to c</w:t>
      </w:r>
      <w:r>
        <w:t>reate the directory “/var/www/test/html” by issuing</w:t>
      </w:r>
      <w:r w:rsidR="007717D0">
        <w:t xml:space="preserve"> the following commands while still being the “root” user</w:t>
      </w:r>
      <w:r>
        <w:t>:</w:t>
      </w:r>
    </w:p>
    <w:p w14:paraId="5D02767C" w14:textId="428855E1" w:rsidR="00961671" w:rsidRDefault="00961671" w:rsidP="00774296"/>
    <w:p w14:paraId="3DAB2025" w14:textId="77777777" w:rsidR="007717D0" w:rsidRDefault="007717D0" w:rsidP="007717D0">
      <w:proofErr w:type="spellStart"/>
      <w:r>
        <w:t>root@</w:t>
      </w:r>
      <w:proofErr w:type="gramStart"/>
      <w:r>
        <w:t>ubuntu</w:t>
      </w:r>
      <w:proofErr w:type="spellEnd"/>
      <w:r>
        <w:t>:~</w:t>
      </w:r>
      <w:proofErr w:type="gramEnd"/>
      <w:r>
        <w:t xml:space="preserve"># </w:t>
      </w:r>
      <w:proofErr w:type="spellStart"/>
      <w:r w:rsidRPr="007717D0">
        <w:rPr>
          <w:b/>
          <w:bCs/>
        </w:rPr>
        <w:t>mkdir</w:t>
      </w:r>
      <w:proofErr w:type="spellEnd"/>
      <w:r w:rsidRPr="007717D0">
        <w:rPr>
          <w:b/>
          <w:bCs/>
        </w:rPr>
        <w:t xml:space="preserve"> /var/www/test</w:t>
      </w:r>
    </w:p>
    <w:p w14:paraId="68FD0C3F" w14:textId="77777777" w:rsidR="007717D0" w:rsidRDefault="007717D0" w:rsidP="007717D0">
      <w:proofErr w:type="spellStart"/>
      <w:r>
        <w:t>root@</w:t>
      </w:r>
      <w:proofErr w:type="gramStart"/>
      <w:r>
        <w:t>ubuntu</w:t>
      </w:r>
      <w:proofErr w:type="spellEnd"/>
      <w:r>
        <w:t>:~</w:t>
      </w:r>
      <w:proofErr w:type="gramEnd"/>
      <w:r>
        <w:t xml:space="preserve"># </w:t>
      </w:r>
      <w:proofErr w:type="spellStart"/>
      <w:r w:rsidRPr="007717D0">
        <w:rPr>
          <w:b/>
          <w:bCs/>
        </w:rPr>
        <w:t>mkdir</w:t>
      </w:r>
      <w:proofErr w:type="spellEnd"/>
      <w:r w:rsidRPr="007717D0">
        <w:rPr>
          <w:b/>
          <w:bCs/>
        </w:rPr>
        <w:t xml:space="preserve"> /var/www/test/html</w:t>
      </w:r>
    </w:p>
    <w:p w14:paraId="0353629F" w14:textId="668536CF" w:rsidR="00961671" w:rsidRDefault="007717D0" w:rsidP="007717D0">
      <w:proofErr w:type="spellStart"/>
      <w:r>
        <w:t>root@</w:t>
      </w:r>
      <w:proofErr w:type="gramStart"/>
      <w:r>
        <w:t>ubuntu</w:t>
      </w:r>
      <w:proofErr w:type="spellEnd"/>
      <w:r>
        <w:t>:~</w:t>
      </w:r>
      <w:proofErr w:type="gramEnd"/>
      <w:r>
        <w:t>#</w:t>
      </w:r>
      <w:r w:rsidR="009B17AC">
        <w:t xml:space="preserve"> </w:t>
      </w:r>
      <w:r w:rsidR="009B17AC" w:rsidRPr="009B17AC">
        <w:rPr>
          <w:b/>
          <w:bCs/>
        </w:rPr>
        <w:t>cd /var/www/test/html</w:t>
      </w:r>
    </w:p>
    <w:p w14:paraId="1F947E64" w14:textId="385F2072" w:rsidR="009B17AC" w:rsidRDefault="009B17AC" w:rsidP="007717D0">
      <w:proofErr w:type="spellStart"/>
      <w:r>
        <w:t>root@</w:t>
      </w:r>
      <w:proofErr w:type="gramStart"/>
      <w:r>
        <w:t>ubuntu</w:t>
      </w:r>
      <w:proofErr w:type="spellEnd"/>
      <w:r>
        <w:t>:~</w:t>
      </w:r>
      <w:proofErr w:type="gramEnd"/>
      <w:r>
        <w:t>#</w:t>
      </w:r>
    </w:p>
    <w:p w14:paraId="4D43586C" w14:textId="346C8EA8" w:rsidR="00961671" w:rsidRDefault="00961671" w:rsidP="00774296"/>
    <w:p w14:paraId="43A98352" w14:textId="30B7023A" w:rsidR="009B17AC" w:rsidRDefault="009B17AC" w:rsidP="00774296">
      <w:r>
        <w:t>Create now an</w:t>
      </w:r>
    </w:p>
    <w:p w14:paraId="4F22F80E" w14:textId="5D5D7B49" w:rsidR="00961671" w:rsidRDefault="00961671" w:rsidP="00774296"/>
    <w:p w14:paraId="05BA3C74" w14:textId="77777777" w:rsidR="009B17AC" w:rsidRPr="006B1D9F" w:rsidRDefault="009B17AC" w:rsidP="009B17AC">
      <w:pPr>
        <w:rPr>
          <w:b/>
          <w:bCs/>
        </w:rPr>
      </w:pPr>
      <w:r w:rsidRPr="006B1D9F">
        <w:rPr>
          <w:b/>
          <w:bCs/>
        </w:rPr>
        <w:t>&lt;html&gt;</w:t>
      </w:r>
    </w:p>
    <w:p w14:paraId="54ADD973" w14:textId="77777777" w:rsidR="009B17AC" w:rsidRPr="006B1D9F" w:rsidRDefault="009B17AC" w:rsidP="009B17AC">
      <w:pPr>
        <w:rPr>
          <w:b/>
          <w:bCs/>
        </w:rPr>
      </w:pPr>
      <w:r w:rsidRPr="006B1D9F">
        <w:rPr>
          <w:b/>
          <w:bCs/>
        </w:rPr>
        <w:t>&lt;head&gt;</w:t>
      </w:r>
    </w:p>
    <w:p w14:paraId="2C7BEA2B" w14:textId="77777777" w:rsidR="009B17AC" w:rsidRPr="006B1D9F" w:rsidRDefault="009B17AC" w:rsidP="009B17AC">
      <w:pPr>
        <w:rPr>
          <w:b/>
          <w:bCs/>
        </w:rPr>
      </w:pPr>
      <w:r w:rsidRPr="006B1D9F">
        <w:rPr>
          <w:b/>
          <w:bCs/>
        </w:rPr>
        <w:t xml:space="preserve">        &lt;title&gt;ASU </w:t>
      </w:r>
      <w:proofErr w:type="gramStart"/>
      <w:r w:rsidRPr="006B1D9F">
        <w:rPr>
          <w:b/>
          <w:bCs/>
        </w:rPr>
        <w:t>rocks!&lt;</w:t>
      </w:r>
      <w:proofErr w:type="gramEnd"/>
      <w:r w:rsidRPr="006B1D9F">
        <w:rPr>
          <w:b/>
          <w:bCs/>
        </w:rPr>
        <w:t>/title&gt;</w:t>
      </w:r>
    </w:p>
    <w:p w14:paraId="28D341D9" w14:textId="77777777" w:rsidR="009B17AC" w:rsidRPr="006B1D9F" w:rsidRDefault="009B17AC" w:rsidP="009B17AC">
      <w:pPr>
        <w:rPr>
          <w:b/>
          <w:bCs/>
        </w:rPr>
      </w:pPr>
      <w:r w:rsidRPr="006B1D9F">
        <w:rPr>
          <w:b/>
          <w:bCs/>
        </w:rPr>
        <w:t>&lt;/head&gt;</w:t>
      </w:r>
    </w:p>
    <w:p w14:paraId="4B91ED96" w14:textId="77777777" w:rsidR="009B17AC" w:rsidRPr="006B1D9F" w:rsidRDefault="009B17AC" w:rsidP="009B17AC">
      <w:pPr>
        <w:rPr>
          <w:b/>
          <w:bCs/>
        </w:rPr>
      </w:pPr>
      <w:r w:rsidRPr="006B1D9F">
        <w:rPr>
          <w:b/>
          <w:bCs/>
        </w:rPr>
        <w:t>&lt;body&gt;</w:t>
      </w:r>
    </w:p>
    <w:p w14:paraId="38545F78" w14:textId="77777777" w:rsidR="009B17AC" w:rsidRPr="006B1D9F" w:rsidRDefault="009B17AC" w:rsidP="009B17AC">
      <w:pPr>
        <w:rPr>
          <w:b/>
          <w:bCs/>
        </w:rPr>
      </w:pPr>
      <w:r w:rsidRPr="006B1D9F">
        <w:rPr>
          <w:b/>
          <w:bCs/>
        </w:rPr>
        <w:t xml:space="preserve">        &lt;p&gt;This website is running on an Ubuntu Server from an ASU </w:t>
      </w:r>
      <w:proofErr w:type="gramStart"/>
      <w:r w:rsidRPr="006B1D9F">
        <w:rPr>
          <w:b/>
          <w:bCs/>
        </w:rPr>
        <w:t>lab!&lt;</w:t>
      </w:r>
      <w:proofErr w:type="gramEnd"/>
      <w:r w:rsidRPr="006B1D9F">
        <w:rPr>
          <w:b/>
          <w:bCs/>
        </w:rPr>
        <w:t>/p&gt;</w:t>
      </w:r>
    </w:p>
    <w:p w14:paraId="17DF5F7B" w14:textId="39CC8F52" w:rsidR="009B17AC" w:rsidRPr="006B1D9F" w:rsidRDefault="009B17AC" w:rsidP="009B17AC">
      <w:pPr>
        <w:rPr>
          <w:b/>
          <w:bCs/>
        </w:rPr>
      </w:pPr>
      <w:r w:rsidRPr="006B1D9F">
        <w:rPr>
          <w:b/>
          <w:bCs/>
        </w:rPr>
        <w:t xml:space="preserve">        &lt;p&gt;Contact the admin at &lt;a </w:t>
      </w:r>
      <w:proofErr w:type="spellStart"/>
      <w:r w:rsidRPr="006B1D9F">
        <w:rPr>
          <w:b/>
          <w:bCs/>
        </w:rPr>
        <w:t>href</w:t>
      </w:r>
      <w:proofErr w:type="spellEnd"/>
      <w:r w:rsidRPr="006B1D9F">
        <w:rPr>
          <w:b/>
          <w:bCs/>
        </w:rPr>
        <w:t>="mailto:mermini@asu.edu"&gt;mermini@asu.ed</w:t>
      </w:r>
      <w:r w:rsidR="006B1D9F" w:rsidRPr="006B1D9F">
        <w:rPr>
          <w:b/>
          <w:bCs/>
        </w:rPr>
        <w:t>u</w:t>
      </w:r>
      <w:r w:rsidRPr="006B1D9F">
        <w:rPr>
          <w:b/>
          <w:bCs/>
        </w:rPr>
        <w:t>&lt;/a&gt; for questions&lt;/p&gt;</w:t>
      </w:r>
    </w:p>
    <w:p w14:paraId="6F5E9FD6" w14:textId="77777777" w:rsidR="009B17AC" w:rsidRPr="006B1D9F" w:rsidRDefault="009B17AC" w:rsidP="009B17AC">
      <w:pPr>
        <w:rPr>
          <w:b/>
          <w:bCs/>
        </w:rPr>
      </w:pPr>
      <w:r w:rsidRPr="006B1D9F">
        <w:rPr>
          <w:b/>
          <w:bCs/>
        </w:rPr>
        <w:t>&lt;/body&gt;</w:t>
      </w:r>
    </w:p>
    <w:p w14:paraId="664F845F" w14:textId="182320E8" w:rsidR="009B17AC" w:rsidRPr="006B1D9F" w:rsidRDefault="009B17AC" w:rsidP="009B17AC">
      <w:pPr>
        <w:rPr>
          <w:b/>
          <w:bCs/>
        </w:rPr>
      </w:pPr>
      <w:r w:rsidRPr="006B1D9F">
        <w:rPr>
          <w:b/>
          <w:bCs/>
        </w:rPr>
        <w:t>&lt;/html&gt;</w:t>
      </w:r>
    </w:p>
    <w:p w14:paraId="16B21EE1" w14:textId="7D929CDC" w:rsidR="009B17AC" w:rsidRDefault="009B17AC" w:rsidP="009B17AC"/>
    <w:p w14:paraId="7C988D7E" w14:textId="2F0C3117" w:rsidR="009B17AC" w:rsidRPr="00961671" w:rsidRDefault="006B1D9F" w:rsidP="009B17AC">
      <w:r>
        <w:rPr>
          <w:noProof/>
        </w:rPr>
        <w:drawing>
          <wp:inline distT="0" distB="0" distL="0" distR="0" wp14:anchorId="01C41A19" wp14:editId="5B29E348">
            <wp:extent cx="5514975" cy="3476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3476625"/>
                    </a:xfrm>
                    <a:prstGeom prst="rect">
                      <a:avLst/>
                    </a:prstGeom>
                  </pic:spPr>
                </pic:pic>
              </a:graphicData>
            </a:graphic>
          </wp:inline>
        </w:drawing>
      </w:r>
    </w:p>
    <w:p w14:paraId="740B91C7" w14:textId="77777777" w:rsidR="00961671" w:rsidRPr="00961671" w:rsidRDefault="00961671" w:rsidP="00774296"/>
    <w:p w14:paraId="029F47BF" w14:textId="591FF30F" w:rsidR="00A56E26" w:rsidRDefault="00A56E26" w:rsidP="00774296">
      <w:r w:rsidRPr="00A56E26">
        <w:t>After this is accomplished, please enable the new Apac</w:t>
      </w:r>
      <w:r>
        <w:t xml:space="preserve">he2 </w:t>
      </w:r>
      <w:proofErr w:type="spellStart"/>
      <w:r>
        <w:t>V</w:t>
      </w:r>
      <w:r w:rsidRPr="00A56E26">
        <w:t>irtual</w:t>
      </w:r>
      <w:r>
        <w:t>H</w:t>
      </w:r>
      <w:r w:rsidRPr="00A56E26">
        <w:t>ost</w:t>
      </w:r>
      <w:proofErr w:type="spellEnd"/>
      <w:r>
        <w:t xml:space="preserve"> and restart Apache2 with the following commands:</w:t>
      </w:r>
    </w:p>
    <w:p w14:paraId="39BC7904" w14:textId="77777777" w:rsidR="00A56E26" w:rsidRPr="00A56E26" w:rsidRDefault="00A56E26" w:rsidP="00774296"/>
    <w:p w14:paraId="3D22A356" w14:textId="37724FF6" w:rsidR="00A56E26" w:rsidRPr="00A56E26" w:rsidRDefault="00A56E26" w:rsidP="00A56E26">
      <w:pPr>
        <w:rPr>
          <w:rFonts w:eastAsia="Times New Roman"/>
          <w:sz w:val="24"/>
          <w:szCs w:val="24"/>
        </w:rPr>
      </w:pPr>
      <w:proofErr w:type="spellStart"/>
      <w:r w:rsidRPr="00A56E26">
        <w:rPr>
          <w:rFonts w:ascii="LMMono10-Regular" w:eastAsia="Times New Roman" w:hAnsi="LMMono10-Regular"/>
          <w:color w:val="00B050"/>
        </w:rPr>
        <w:lastRenderedPageBreak/>
        <w:t>ubuntu@</w:t>
      </w:r>
      <w:proofErr w:type="gramStart"/>
      <w:r w:rsidRPr="00A56E26">
        <w:rPr>
          <w:rFonts w:ascii="LMMono10-Regular" w:eastAsia="Times New Roman" w:hAnsi="LMMono10-Regular"/>
          <w:color w:val="00B050"/>
        </w:rPr>
        <w:t>ubuntu</w:t>
      </w:r>
      <w:proofErr w:type="spellEnd"/>
      <w:r w:rsidRPr="00A56E26">
        <w:rPr>
          <w:rFonts w:ascii="LMMono10-Regular" w:eastAsia="Times New Roman" w:hAnsi="LMMono10-Regular"/>
          <w:color w:val="000000"/>
        </w:rPr>
        <w:t>:~</w:t>
      </w:r>
      <w:proofErr w:type="gramEnd"/>
      <w:r w:rsidRPr="00A56E26">
        <w:rPr>
          <w:rFonts w:ascii="LMMono10-Regular" w:eastAsia="Times New Roman" w:hAnsi="LMMono10-Regular"/>
          <w:color w:val="000000"/>
        </w:rPr>
        <w:t>$</w:t>
      </w:r>
      <w:r>
        <w:rPr>
          <w:rFonts w:ascii="LMMono10-Regular" w:eastAsia="Times New Roman" w:hAnsi="LMMono10-Regular"/>
          <w:color w:val="000000"/>
        </w:rPr>
        <w:t xml:space="preserve"> </w:t>
      </w:r>
      <w:proofErr w:type="spellStart"/>
      <w:r w:rsidRPr="00A56E26">
        <w:rPr>
          <w:rFonts w:ascii="LMMono10-Regular" w:eastAsia="Times New Roman" w:hAnsi="LMMono10-Regular"/>
          <w:b/>
          <w:bCs/>
          <w:color w:val="000000"/>
        </w:rPr>
        <w:t>sudo</w:t>
      </w:r>
      <w:proofErr w:type="spellEnd"/>
      <w:r w:rsidRPr="00A56E26">
        <w:rPr>
          <w:rFonts w:ascii="LMMono10-Regular" w:eastAsia="Times New Roman" w:hAnsi="LMMono10-Regular"/>
          <w:b/>
          <w:bCs/>
          <w:color w:val="000000"/>
        </w:rPr>
        <w:t xml:space="preserve"> a2ensite test-and-demo</w:t>
      </w:r>
    </w:p>
    <w:p w14:paraId="2F2C8509" w14:textId="794FD219" w:rsidR="00A56E26" w:rsidRPr="00A56E26" w:rsidRDefault="00A56E26" w:rsidP="00A56E26">
      <w:pPr>
        <w:rPr>
          <w:rFonts w:eastAsia="Times New Roman"/>
          <w:sz w:val="24"/>
          <w:szCs w:val="24"/>
        </w:rPr>
      </w:pPr>
      <w:proofErr w:type="spellStart"/>
      <w:r w:rsidRPr="00A56E26">
        <w:rPr>
          <w:rFonts w:ascii="LMMono10-Regular" w:eastAsia="Times New Roman" w:hAnsi="LMMono10-Regular"/>
          <w:color w:val="00B050"/>
        </w:rPr>
        <w:t>ubuntu@</w:t>
      </w:r>
      <w:proofErr w:type="gramStart"/>
      <w:r w:rsidRPr="00A56E26">
        <w:rPr>
          <w:rFonts w:ascii="LMMono10-Regular" w:eastAsia="Times New Roman" w:hAnsi="LMMono10-Regular"/>
          <w:color w:val="00B050"/>
        </w:rPr>
        <w:t>ubuntu</w:t>
      </w:r>
      <w:proofErr w:type="spellEnd"/>
      <w:r w:rsidRPr="00A56E26">
        <w:rPr>
          <w:rFonts w:ascii="LMMono10-Regular" w:eastAsia="Times New Roman" w:hAnsi="LMMono10-Regular"/>
          <w:color w:val="000000"/>
        </w:rPr>
        <w:t>:~</w:t>
      </w:r>
      <w:proofErr w:type="gramEnd"/>
      <w:r w:rsidRPr="00A56E26">
        <w:rPr>
          <w:rFonts w:ascii="LMMono10-Regular" w:eastAsia="Times New Roman" w:hAnsi="LMMono10-Regular"/>
          <w:color w:val="000000"/>
        </w:rPr>
        <w:t>$</w:t>
      </w:r>
      <w:r>
        <w:rPr>
          <w:rFonts w:ascii="LMMono10-Regular" w:eastAsia="Times New Roman" w:hAnsi="LMMono10-Regular"/>
          <w:color w:val="000000"/>
        </w:rPr>
        <w:t xml:space="preserve"> </w:t>
      </w:r>
      <w:proofErr w:type="spellStart"/>
      <w:r w:rsidRPr="00A56E26">
        <w:rPr>
          <w:rFonts w:ascii="LMMono10-Regular" w:eastAsia="Times New Roman" w:hAnsi="LMMono10-Regular"/>
          <w:b/>
          <w:bCs/>
          <w:color w:val="000000"/>
        </w:rPr>
        <w:t>sudo</w:t>
      </w:r>
      <w:proofErr w:type="spellEnd"/>
      <w:r w:rsidRPr="00A56E26">
        <w:rPr>
          <w:rFonts w:ascii="LMMono10-Regular" w:eastAsia="Times New Roman" w:hAnsi="LMMono10-Regular"/>
          <w:b/>
          <w:bCs/>
          <w:color w:val="000000"/>
        </w:rPr>
        <w:t xml:space="preserve"> </w:t>
      </w:r>
      <w:proofErr w:type="spellStart"/>
      <w:r w:rsidRPr="00A56E26">
        <w:rPr>
          <w:rFonts w:ascii="LMMono10-Regular" w:eastAsia="Times New Roman" w:hAnsi="LMMono10-Regular"/>
          <w:b/>
          <w:bCs/>
          <w:color w:val="000000"/>
        </w:rPr>
        <w:t>systemctl</w:t>
      </w:r>
      <w:proofErr w:type="spellEnd"/>
      <w:r w:rsidRPr="00A56E26">
        <w:rPr>
          <w:rFonts w:ascii="LMMono10-Regular" w:eastAsia="Times New Roman" w:hAnsi="LMMono10-Regular"/>
          <w:b/>
          <w:bCs/>
          <w:color w:val="000000"/>
        </w:rPr>
        <w:t xml:space="preserve"> restart apache2.service</w:t>
      </w:r>
    </w:p>
    <w:p w14:paraId="55D09A00" w14:textId="486AD210" w:rsidR="00290D7A" w:rsidRDefault="00290D7A" w:rsidP="00752937"/>
    <w:p w14:paraId="450981C9" w14:textId="21EA9A62" w:rsidR="001E0D45" w:rsidRDefault="001E0D45" w:rsidP="00A5309E">
      <w:pPr>
        <w:pStyle w:val="Heading2"/>
      </w:pPr>
      <w:r>
        <w:t xml:space="preserve">Enable </w:t>
      </w:r>
      <w:r w:rsidR="00A5309E">
        <w:t>Reachability of Apache2 from the Gateway</w:t>
      </w:r>
    </w:p>
    <w:p w14:paraId="5F2C4F70" w14:textId="77777777" w:rsidR="00A5309E" w:rsidRDefault="00A5309E" w:rsidP="00752937"/>
    <w:p w14:paraId="6D395CC2" w14:textId="50CF4455" w:rsidR="00A850CA" w:rsidRDefault="00A850CA" w:rsidP="00752937">
      <w:r>
        <w:t>At this point, on your Gateway you should be able to open a Firefox browser tab, point it to “www.test-and-demo.com” and see the default Apache2 Debian page appear.</w:t>
      </w:r>
    </w:p>
    <w:p w14:paraId="5EBB40C2" w14:textId="50B044D1" w:rsidR="00A850CA" w:rsidRDefault="00A850CA" w:rsidP="00752937"/>
    <w:p w14:paraId="0F81B330" w14:textId="4C0DB7E4" w:rsidR="00A850CA" w:rsidRDefault="00C64C5E" w:rsidP="00A850CA">
      <w:pPr>
        <w:keepNext/>
        <w:jc w:val="center"/>
      </w:pPr>
      <w:r>
        <w:rPr>
          <w:noProof/>
        </w:rPr>
        <w:drawing>
          <wp:inline distT="0" distB="0" distL="0" distR="0" wp14:anchorId="45547BFF" wp14:editId="21ACA861">
            <wp:extent cx="6583680" cy="39116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3680" cy="3911600"/>
                    </a:xfrm>
                    <a:prstGeom prst="rect">
                      <a:avLst/>
                    </a:prstGeom>
                  </pic:spPr>
                </pic:pic>
              </a:graphicData>
            </a:graphic>
          </wp:inline>
        </w:drawing>
      </w:r>
    </w:p>
    <w:p w14:paraId="154CE6D0" w14:textId="35628B85" w:rsidR="00A850CA" w:rsidRDefault="00A850CA" w:rsidP="00A850CA">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xml:space="preserve"> - Firefox browser on the Gateway</w:t>
      </w:r>
    </w:p>
    <w:p w14:paraId="470CEBD3" w14:textId="55BFD192" w:rsidR="00A850CA" w:rsidRDefault="00A850CA" w:rsidP="00752937"/>
    <w:p w14:paraId="3AD7B8AA" w14:textId="79B24123" w:rsidR="00A850CA" w:rsidRDefault="00A850CA" w:rsidP="00752937"/>
    <w:p w14:paraId="2C801DB0" w14:textId="40315514" w:rsidR="00A5309E" w:rsidRDefault="00A5309E" w:rsidP="00A5309E">
      <w:pPr>
        <w:pStyle w:val="Heading2"/>
      </w:pPr>
      <w:r>
        <w:t xml:space="preserve">Enable Reachability of Apache2 from the </w:t>
      </w:r>
      <w:r>
        <w:t>Client</w:t>
      </w:r>
    </w:p>
    <w:p w14:paraId="4679E6EE" w14:textId="000B8161" w:rsidR="00FC4A16" w:rsidRDefault="00FC4A16" w:rsidP="00752937"/>
    <w:p w14:paraId="546F130B" w14:textId="19CB0E7A" w:rsidR="00B56806" w:rsidRDefault="00B56806" w:rsidP="00752937">
      <w:r>
        <w:t xml:space="preserve">To enable reachability from the Client, we only need to perform similar commands affecting </w:t>
      </w:r>
      <w:r w:rsidRPr="00B56806">
        <w:rPr>
          <w:i/>
          <w:iCs/>
        </w:rPr>
        <w:t>/</w:t>
      </w:r>
      <w:proofErr w:type="spellStart"/>
      <w:r w:rsidRPr="00B56806">
        <w:rPr>
          <w:i/>
          <w:iCs/>
        </w:rPr>
        <w:t>etc</w:t>
      </w:r>
      <w:proofErr w:type="spellEnd"/>
      <w:r w:rsidRPr="00B56806">
        <w:rPr>
          <w:i/>
          <w:iCs/>
        </w:rPr>
        <w:t>/hosts</w:t>
      </w:r>
      <w:r>
        <w:t>.</w:t>
      </w:r>
    </w:p>
    <w:p w14:paraId="131A15EE" w14:textId="77777777" w:rsidR="00B56806" w:rsidRDefault="00B56806" w:rsidP="00752937"/>
    <w:p w14:paraId="58F42774" w14:textId="77777777" w:rsidR="0091791C" w:rsidRDefault="0091791C" w:rsidP="0091791C">
      <w:proofErr w:type="spellStart"/>
      <w:r w:rsidRPr="00A850CA">
        <w:rPr>
          <w:color w:val="00B050"/>
        </w:rPr>
        <w:t>ubuntu@</w:t>
      </w:r>
      <w:proofErr w:type="gramStart"/>
      <w:r w:rsidRPr="00A850CA">
        <w:rPr>
          <w:color w:val="00B050"/>
        </w:rPr>
        <w:t>ubuntu</w:t>
      </w:r>
      <w:proofErr w:type="spellEnd"/>
      <w:r>
        <w:t>:~</w:t>
      </w:r>
      <w:proofErr w:type="gramEnd"/>
      <w:r>
        <w:t xml:space="preserve">$ </w:t>
      </w:r>
      <w:proofErr w:type="spellStart"/>
      <w:r w:rsidRPr="00A850CA">
        <w:rPr>
          <w:b/>
          <w:bCs/>
        </w:rPr>
        <w:t>sudo</w:t>
      </w:r>
      <w:proofErr w:type="spellEnd"/>
      <w:r w:rsidRPr="00A850CA">
        <w:rPr>
          <w:b/>
          <w:bCs/>
        </w:rPr>
        <w:t xml:space="preserve"> -</w:t>
      </w:r>
      <w:proofErr w:type="spellStart"/>
      <w:r w:rsidRPr="00A850CA">
        <w:rPr>
          <w:b/>
          <w:bCs/>
        </w:rPr>
        <w:t>i</w:t>
      </w:r>
      <w:proofErr w:type="spellEnd"/>
    </w:p>
    <w:p w14:paraId="299A7DE9" w14:textId="77777777" w:rsidR="0091791C" w:rsidRDefault="0091791C" w:rsidP="0091791C">
      <w:r w:rsidRPr="00A850CA">
        <w:rPr>
          <w:i/>
          <w:iCs/>
        </w:rPr>
        <w:t>[</w:t>
      </w:r>
      <w:proofErr w:type="spellStart"/>
      <w:r w:rsidRPr="00A850CA">
        <w:rPr>
          <w:i/>
          <w:iCs/>
        </w:rPr>
        <w:t>sudo</w:t>
      </w:r>
      <w:proofErr w:type="spellEnd"/>
      <w:r w:rsidRPr="00A850CA">
        <w:rPr>
          <w:i/>
          <w:iCs/>
        </w:rPr>
        <w:t>] password for ubuntu:</w:t>
      </w:r>
      <w:r>
        <w:t xml:space="preserve"> </w:t>
      </w:r>
      <w:r w:rsidRPr="00A850CA">
        <w:rPr>
          <w:b/>
          <w:bCs/>
        </w:rPr>
        <w:t>123456</w:t>
      </w:r>
    </w:p>
    <w:p w14:paraId="26DD1549" w14:textId="62BFC480" w:rsidR="0091791C" w:rsidRDefault="0091791C" w:rsidP="0091791C">
      <w:proofErr w:type="spellStart"/>
      <w:r>
        <w:t>root@</w:t>
      </w:r>
      <w:proofErr w:type="gramStart"/>
      <w:r>
        <w:t>ubuntu</w:t>
      </w:r>
      <w:proofErr w:type="spellEnd"/>
      <w:r>
        <w:t>:~</w:t>
      </w:r>
      <w:proofErr w:type="gramEnd"/>
      <w:r>
        <w:t xml:space="preserve"># </w:t>
      </w:r>
      <w:r w:rsidRPr="00A850CA">
        <w:rPr>
          <w:b/>
          <w:bCs/>
        </w:rPr>
        <w:t>echo "1</w:t>
      </w:r>
      <w:r>
        <w:rPr>
          <w:b/>
          <w:bCs/>
        </w:rPr>
        <w:t>0.0.2.1</w:t>
      </w:r>
      <w:r w:rsidRPr="00A850CA">
        <w:rPr>
          <w:b/>
          <w:bCs/>
        </w:rPr>
        <w:t xml:space="preserve"> www.test-and-demo.com" &gt;&gt; /</w:t>
      </w:r>
      <w:proofErr w:type="spellStart"/>
      <w:r w:rsidRPr="00A850CA">
        <w:rPr>
          <w:b/>
          <w:bCs/>
        </w:rPr>
        <w:t>etc</w:t>
      </w:r>
      <w:proofErr w:type="spellEnd"/>
      <w:r w:rsidRPr="00A850CA">
        <w:rPr>
          <w:b/>
          <w:bCs/>
        </w:rPr>
        <w:t>/hosts</w:t>
      </w:r>
    </w:p>
    <w:p w14:paraId="0A86497F" w14:textId="77777777" w:rsidR="0091791C" w:rsidRDefault="0091791C" w:rsidP="0091791C">
      <w:proofErr w:type="spellStart"/>
      <w:r>
        <w:t>root@</w:t>
      </w:r>
      <w:proofErr w:type="gramStart"/>
      <w:r>
        <w:t>ubuntu</w:t>
      </w:r>
      <w:proofErr w:type="spellEnd"/>
      <w:r>
        <w:t>:~</w:t>
      </w:r>
      <w:proofErr w:type="gramEnd"/>
      <w:r>
        <w:t xml:space="preserve"># </w:t>
      </w:r>
      <w:r w:rsidRPr="00A850CA">
        <w:rPr>
          <w:b/>
          <w:bCs/>
        </w:rPr>
        <w:t>cat /</w:t>
      </w:r>
      <w:proofErr w:type="spellStart"/>
      <w:r w:rsidRPr="00A850CA">
        <w:rPr>
          <w:b/>
          <w:bCs/>
        </w:rPr>
        <w:t>etc</w:t>
      </w:r>
      <w:proofErr w:type="spellEnd"/>
      <w:r w:rsidRPr="00A850CA">
        <w:rPr>
          <w:b/>
          <w:bCs/>
        </w:rPr>
        <w:t>/hosts</w:t>
      </w:r>
    </w:p>
    <w:p w14:paraId="5CBE348C" w14:textId="77777777" w:rsidR="0091791C" w:rsidRPr="00A850CA" w:rsidRDefault="0091791C" w:rsidP="0091791C">
      <w:pPr>
        <w:rPr>
          <w:i/>
          <w:iCs/>
        </w:rPr>
      </w:pPr>
      <w:r w:rsidRPr="00A850CA">
        <w:rPr>
          <w:i/>
          <w:iCs/>
        </w:rPr>
        <w:t>127.0.0.1 localhost</w:t>
      </w:r>
    </w:p>
    <w:p w14:paraId="07F2CD88" w14:textId="77777777" w:rsidR="0091791C" w:rsidRPr="00A850CA" w:rsidRDefault="0091791C" w:rsidP="0091791C">
      <w:pPr>
        <w:rPr>
          <w:i/>
          <w:iCs/>
        </w:rPr>
      </w:pPr>
      <w:r w:rsidRPr="00A850CA">
        <w:rPr>
          <w:i/>
          <w:iCs/>
        </w:rPr>
        <w:t>127.0.1.1 ubuntu</w:t>
      </w:r>
    </w:p>
    <w:p w14:paraId="08C398C0" w14:textId="77777777" w:rsidR="0091791C" w:rsidRPr="00A850CA" w:rsidRDefault="0091791C" w:rsidP="0091791C">
      <w:pPr>
        <w:rPr>
          <w:i/>
          <w:iCs/>
        </w:rPr>
      </w:pPr>
    </w:p>
    <w:p w14:paraId="52C7B605" w14:textId="77777777" w:rsidR="0091791C" w:rsidRPr="00A850CA" w:rsidRDefault="0091791C" w:rsidP="0091791C">
      <w:pPr>
        <w:rPr>
          <w:i/>
          <w:iCs/>
        </w:rPr>
      </w:pPr>
      <w:r w:rsidRPr="00A850CA">
        <w:rPr>
          <w:i/>
          <w:iCs/>
        </w:rPr>
        <w:t># The following lines are desirable for IPv6 capable hosts</w:t>
      </w:r>
    </w:p>
    <w:p w14:paraId="529EC777" w14:textId="77777777" w:rsidR="0091791C" w:rsidRPr="00A850CA" w:rsidRDefault="0091791C" w:rsidP="0091791C">
      <w:pPr>
        <w:rPr>
          <w:i/>
          <w:iCs/>
        </w:rPr>
      </w:pPr>
      <w:proofErr w:type="gramStart"/>
      <w:r w:rsidRPr="00A850CA">
        <w:rPr>
          <w:i/>
          <w:iCs/>
        </w:rPr>
        <w:t>::</w:t>
      </w:r>
      <w:proofErr w:type="gramEnd"/>
      <w:r w:rsidRPr="00A850CA">
        <w:rPr>
          <w:i/>
          <w:iCs/>
        </w:rPr>
        <w:t>1 ip6-localhost ip6-loopback</w:t>
      </w:r>
    </w:p>
    <w:p w14:paraId="3056FE6B" w14:textId="77777777" w:rsidR="0091791C" w:rsidRPr="00A850CA" w:rsidRDefault="0091791C" w:rsidP="0091791C">
      <w:pPr>
        <w:rPr>
          <w:i/>
          <w:iCs/>
        </w:rPr>
      </w:pPr>
      <w:r w:rsidRPr="00A850CA">
        <w:rPr>
          <w:i/>
          <w:iCs/>
        </w:rPr>
        <w:t>fe00::0 ip6-localnet</w:t>
      </w:r>
    </w:p>
    <w:p w14:paraId="146B0EB7" w14:textId="77777777" w:rsidR="0091791C" w:rsidRPr="00A850CA" w:rsidRDefault="0091791C" w:rsidP="0091791C">
      <w:pPr>
        <w:rPr>
          <w:i/>
          <w:iCs/>
        </w:rPr>
      </w:pPr>
      <w:r w:rsidRPr="00A850CA">
        <w:rPr>
          <w:i/>
          <w:iCs/>
        </w:rPr>
        <w:t>ff00::0 ip6-mcastprefix</w:t>
      </w:r>
    </w:p>
    <w:p w14:paraId="6A202CAA" w14:textId="77777777" w:rsidR="0091791C" w:rsidRPr="00A850CA" w:rsidRDefault="0091791C" w:rsidP="0091791C">
      <w:pPr>
        <w:rPr>
          <w:i/>
          <w:iCs/>
        </w:rPr>
      </w:pPr>
      <w:r w:rsidRPr="00A850CA">
        <w:rPr>
          <w:i/>
          <w:iCs/>
        </w:rPr>
        <w:t>ff02::1 ip6-allnodes</w:t>
      </w:r>
    </w:p>
    <w:p w14:paraId="6F5E59B6" w14:textId="77777777" w:rsidR="0091791C" w:rsidRPr="00A850CA" w:rsidRDefault="0091791C" w:rsidP="0091791C">
      <w:pPr>
        <w:rPr>
          <w:i/>
          <w:iCs/>
        </w:rPr>
      </w:pPr>
      <w:r w:rsidRPr="00A850CA">
        <w:rPr>
          <w:i/>
          <w:iCs/>
        </w:rPr>
        <w:t>ff02::2 ip6-allrouters</w:t>
      </w:r>
    </w:p>
    <w:p w14:paraId="11A480CC" w14:textId="30070956" w:rsidR="0091791C" w:rsidRPr="00A850CA" w:rsidRDefault="0091791C" w:rsidP="0091791C">
      <w:pPr>
        <w:rPr>
          <w:i/>
          <w:iCs/>
        </w:rPr>
      </w:pPr>
      <w:r w:rsidRPr="00A850CA">
        <w:rPr>
          <w:i/>
          <w:iCs/>
        </w:rPr>
        <w:t>1</w:t>
      </w:r>
      <w:r>
        <w:rPr>
          <w:i/>
          <w:iCs/>
        </w:rPr>
        <w:t>0</w:t>
      </w:r>
      <w:r w:rsidRPr="00A850CA">
        <w:rPr>
          <w:i/>
          <w:iCs/>
        </w:rPr>
        <w:t>.0.</w:t>
      </w:r>
      <w:r>
        <w:rPr>
          <w:i/>
          <w:iCs/>
        </w:rPr>
        <w:t>2</w:t>
      </w:r>
      <w:r w:rsidRPr="00A850CA">
        <w:rPr>
          <w:i/>
          <w:iCs/>
        </w:rPr>
        <w:t>.1 www.test-and-demo.com</w:t>
      </w:r>
    </w:p>
    <w:p w14:paraId="6EEDD851" w14:textId="77777777" w:rsidR="0091791C" w:rsidRDefault="0091791C" w:rsidP="0091791C">
      <w:proofErr w:type="spellStart"/>
      <w:r>
        <w:t>root@</w:t>
      </w:r>
      <w:proofErr w:type="gramStart"/>
      <w:r>
        <w:t>ubuntu</w:t>
      </w:r>
      <w:proofErr w:type="spellEnd"/>
      <w:r>
        <w:t>:~</w:t>
      </w:r>
      <w:proofErr w:type="gramEnd"/>
      <w:r>
        <w:t>#</w:t>
      </w:r>
    </w:p>
    <w:p w14:paraId="711A1DE8" w14:textId="1A9A3F1B" w:rsidR="00A5309E" w:rsidRDefault="00A5309E" w:rsidP="00752937"/>
    <w:p w14:paraId="2A73AC1A" w14:textId="5DB00022" w:rsidR="00DA52F0" w:rsidRDefault="00DA52F0" w:rsidP="00752937">
      <w:r>
        <w:rPr>
          <w:noProof/>
        </w:rPr>
        <w:drawing>
          <wp:inline distT="0" distB="0" distL="0" distR="0" wp14:anchorId="2E5D70AE" wp14:editId="51B88991">
            <wp:extent cx="533400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2209800"/>
                    </a:xfrm>
                    <a:prstGeom prst="rect">
                      <a:avLst/>
                    </a:prstGeom>
                  </pic:spPr>
                </pic:pic>
              </a:graphicData>
            </a:graphic>
          </wp:inline>
        </w:drawing>
      </w:r>
    </w:p>
    <w:p w14:paraId="4402055F" w14:textId="05D41E2B" w:rsidR="00DA52F0" w:rsidRDefault="00DA52F0" w:rsidP="00752937"/>
    <w:p w14:paraId="3596106B" w14:textId="612F3FD1" w:rsidR="00DA52F0" w:rsidRDefault="00E271B9" w:rsidP="00752937">
      <w:r>
        <w:t>It will be then possible also from the Client to visualize the testing web page on the Gateway web server, by just opening Firefox and pointing it towards “www.test-and-demo.com”.</w:t>
      </w:r>
    </w:p>
    <w:p w14:paraId="090316BE" w14:textId="77777777" w:rsidR="00DA52F0" w:rsidRDefault="00DA52F0" w:rsidP="00752937"/>
    <w:p w14:paraId="7BF5164D" w14:textId="029698FE" w:rsidR="00A5309E" w:rsidRDefault="00C64C5E" w:rsidP="00752937">
      <w:r>
        <w:rPr>
          <w:noProof/>
        </w:rPr>
        <w:drawing>
          <wp:inline distT="0" distB="0" distL="0" distR="0" wp14:anchorId="6677E74B" wp14:editId="2697FA1D">
            <wp:extent cx="6583680" cy="3921760"/>
            <wp:effectExtent l="0" t="0" r="762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3680" cy="3921760"/>
                    </a:xfrm>
                    <a:prstGeom prst="rect">
                      <a:avLst/>
                    </a:prstGeom>
                  </pic:spPr>
                </pic:pic>
              </a:graphicData>
            </a:graphic>
          </wp:inline>
        </w:drawing>
      </w:r>
    </w:p>
    <w:p w14:paraId="47BB1F8E" w14:textId="77777777" w:rsidR="00A5309E" w:rsidRDefault="00A5309E" w:rsidP="00752937"/>
    <w:p w14:paraId="20A8450E" w14:textId="5628B7E0" w:rsidR="00FC4A16" w:rsidRDefault="00FC4A16" w:rsidP="00FC4A16">
      <w:pPr>
        <w:pStyle w:val="Heading2"/>
      </w:pPr>
      <w:r w:rsidRPr="00FC4A16">
        <w:t>Requirements for setting up a Stateless Packet filter firewall</w:t>
      </w:r>
    </w:p>
    <w:p w14:paraId="7322E7C9" w14:textId="1D22FAF0" w:rsidR="00FC4A16" w:rsidRDefault="00FC4A16" w:rsidP="00752937"/>
    <w:p w14:paraId="620198D6" w14:textId="2F404226" w:rsidR="00FC4A16" w:rsidRDefault="007F6A60" w:rsidP="00752937">
      <w:r>
        <w:t xml:space="preserve">Setting up the stateless packet filter packet firewall requires running a script which </w:t>
      </w:r>
    </w:p>
    <w:p w14:paraId="2E4A773E" w14:textId="77777777" w:rsidR="00FC4A16" w:rsidRPr="00752937" w:rsidRDefault="00FC4A16" w:rsidP="00752937"/>
    <w:p w14:paraId="14092D44" w14:textId="77777777" w:rsidR="00E97B99" w:rsidRDefault="000539FD" w:rsidP="004164DE">
      <w:pPr>
        <w:pStyle w:val="Heading1"/>
      </w:pPr>
      <w:r>
        <w:t>Conclusion</w:t>
      </w:r>
    </w:p>
    <w:p w14:paraId="3F1A3B9B" w14:textId="77777777" w:rsidR="000539FD" w:rsidRDefault="000539FD" w:rsidP="00E97B99">
      <w:pPr>
        <w:pStyle w:val="Text"/>
      </w:pPr>
      <w:r w:rsidRPr="000539FD">
        <w:rPr>
          <w:highlight w:val="yellow"/>
        </w:rPr>
        <w:t>Describe lesson learned from this project, e.g., any interesting discovers, tips, and tricks. Provide a self-assessment about your project and provide comments to this project</w:t>
      </w:r>
      <w:r>
        <w:t xml:space="preserve">. </w:t>
      </w:r>
    </w:p>
    <w:p w14:paraId="6C6D8219" w14:textId="13FEB5BF" w:rsidR="00E97B99" w:rsidRDefault="00E97B99" w:rsidP="001F4C5C">
      <w:pPr>
        <w:pStyle w:val="Heading2"/>
        <w:numPr>
          <w:ilvl w:val="0"/>
          <w:numId w:val="0"/>
        </w:numPr>
      </w:pPr>
    </w:p>
    <w:p w14:paraId="6123C93D" w14:textId="77777777" w:rsidR="005D72BB" w:rsidRDefault="0099221A" w:rsidP="004164DE">
      <w:pPr>
        <w:pStyle w:val="Heading1"/>
      </w:pPr>
      <w:r>
        <w:t>Appendix B: Attached files</w:t>
      </w:r>
    </w:p>
    <w:p w14:paraId="56C5447D" w14:textId="44A06DCC" w:rsidR="0099221A" w:rsidRPr="009F1C4B" w:rsidRDefault="0099221A" w:rsidP="0099221A">
      <w:pPr>
        <w:rPr>
          <w:highlight w:val="yellow"/>
        </w:rPr>
      </w:pPr>
      <w:r w:rsidRPr="009F1C4B">
        <w:rPr>
          <w:highlight w:val="yellow"/>
        </w:rPr>
        <w:t xml:space="preserve">Provide a list of used </w:t>
      </w:r>
      <w:proofErr w:type="gramStart"/>
      <w:r w:rsidRPr="009F1C4B">
        <w:rPr>
          <w:highlight w:val="yellow"/>
        </w:rPr>
        <w:t>configuration</w:t>
      </w:r>
      <w:proofErr w:type="gramEnd"/>
      <w:r w:rsidRPr="009F1C4B">
        <w:rPr>
          <w:highlight w:val="yellow"/>
        </w:rPr>
        <w:t xml:space="preserve"> and developed source files</w:t>
      </w:r>
      <w:r w:rsidR="009F1C4B" w:rsidRPr="009F1C4B">
        <w:rPr>
          <w:highlight w:val="yellow"/>
        </w:rPr>
        <w:t xml:space="preserve"> (or </w:t>
      </w:r>
      <w:proofErr w:type="spellStart"/>
      <w:r w:rsidR="009F1C4B" w:rsidRPr="009F1C4B">
        <w:rPr>
          <w:highlight w:val="yellow"/>
        </w:rPr>
        <w:t>gitlab</w:t>
      </w:r>
      <w:proofErr w:type="spellEnd"/>
      <w:r w:rsidR="009F1C4B" w:rsidRPr="009F1C4B">
        <w:rPr>
          <w:highlight w:val="yellow"/>
        </w:rPr>
        <w:t>/</w:t>
      </w:r>
      <w:proofErr w:type="spellStart"/>
      <w:r w:rsidR="009F1C4B" w:rsidRPr="009F1C4B">
        <w:rPr>
          <w:highlight w:val="yellow"/>
        </w:rPr>
        <w:t>github</w:t>
      </w:r>
      <w:proofErr w:type="spellEnd"/>
      <w:r w:rsidR="009F1C4B" w:rsidRPr="009F1C4B">
        <w:rPr>
          <w:highlight w:val="yellow"/>
        </w:rPr>
        <w:t xml:space="preserve"> links)</w:t>
      </w:r>
      <w:r w:rsidRPr="009F1C4B">
        <w:rPr>
          <w:highlight w:val="yellow"/>
        </w:rPr>
        <w:t xml:space="preserve">. In your configuration file, please with </w:t>
      </w:r>
      <w:proofErr w:type="spellStart"/>
      <w:r w:rsidRPr="009F1C4B">
        <w:rPr>
          <w:highlight w:val="yellow"/>
        </w:rPr>
        <w:t>well marked</w:t>
      </w:r>
      <w:proofErr w:type="spellEnd"/>
      <w:r w:rsidRPr="009F1C4B">
        <w:rPr>
          <w:highlight w:val="yellow"/>
        </w:rPr>
        <w:t xml:space="preserve"> comments. A good practice is to provide comments where you made changes, something like:</w:t>
      </w:r>
    </w:p>
    <w:p w14:paraId="2F868D3B" w14:textId="5E2D2E58" w:rsidR="0099221A" w:rsidRPr="009F1C4B" w:rsidRDefault="0099221A" w:rsidP="0099221A">
      <w:pPr>
        <w:rPr>
          <w:highlight w:val="yellow"/>
        </w:rPr>
      </w:pPr>
      <w:r w:rsidRPr="009F1C4B">
        <w:rPr>
          <w:highlight w:val="yellow"/>
        </w:rPr>
        <w:t>// Your Name: comments</w:t>
      </w:r>
    </w:p>
    <w:p w14:paraId="59A1070C" w14:textId="77777777" w:rsidR="009F1C4B" w:rsidRDefault="009F1C4B" w:rsidP="0099221A">
      <w:pPr>
        <w:rPr>
          <w:highlight w:val="yellow"/>
        </w:rPr>
      </w:pPr>
    </w:p>
    <w:p w14:paraId="7AD41779" w14:textId="77777777" w:rsidR="0099221A" w:rsidRPr="009F1C4B" w:rsidRDefault="0099221A" w:rsidP="0099221A">
      <w:pPr>
        <w:rPr>
          <w:highlight w:val="yellow"/>
        </w:rPr>
      </w:pPr>
      <w:r w:rsidRPr="009F1C4B">
        <w:rPr>
          <w:highlight w:val="yellow"/>
        </w:rPr>
        <w:t># Your Name: comments</w:t>
      </w:r>
    </w:p>
    <w:p w14:paraId="11982C55" w14:textId="77777777" w:rsidR="009F1C4B" w:rsidRDefault="009F1C4B" w:rsidP="0099221A">
      <w:pPr>
        <w:rPr>
          <w:highlight w:val="yellow"/>
        </w:rPr>
      </w:pPr>
    </w:p>
    <w:p w14:paraId="35957BE3" w14:textId="73D6546F" w:rsidR="0099221A" w:rsidRPr="009F1C4B" w:rsidRDefault="0099221A" w:rsidP="0099221A">
      <w:pPr>
        <w:rPr>
          <w:highlight w:val="yellow"/>
        </w:rPr>
      </w:pPr>
      <w:r w:rsidRPr="009F1C4B">
        <w:rPr>
          <w:highlight w:val="yellow"/>
        </w:rPr>
        <w:t>/*</w:t>
      </w:r>
    </w:p>
    <w:p w14:paraId="42BE81EA" w14:textId="77777777" w:rsidR="0099221A" w:rsidRPr="009F1C4B" w:rsidRDefault="0099221A" w:rsidP="0099221A">
      <w:pPr>
        <w:rPr>
          <w:highlight w:val="yellow"/>
        </w:rPr>
      </w:pPr>
      <w:r w:rsidRPr="009F1C4B">
        <w:rPr>
          <w:highlight w:val="yellow"/>
        </w:rPr>
        <w:t>Your Name: comments</w:t>
      </w:r>
    </w:p>
    <w:p w14:paraId="218ACEAB" w14:textId="2C454F4E" w:rsidR="0099221A" w:rsidRPr="009F1C4B" w:rsidRDefault="0099221A" w:rsidP="0099221A">
      <w:pPr>
        <w:rPr>
          <w:highlight w:val="yellow"/>
        </w:rPr>
      </w:pPr>
      <w:r w:rsidRPr="009F1C4B">
        <w:rPr>
          <w:highlight w:val="yellow"/>
        </w:rPr>
        <w:t>*/</w:t>
      </w:r>
    </w:p>
    <w:p w14:paraId="15E96B9C" w14:textId="77777777" w:rsidR="009F1C4B" w:rsidRDefault="009F1C4B" w:rsidP="0099221A">
      <w:pPr>
        <w:rPr>
          <w:highlight w:val="yellow"/>
        </w:rPr>
      </w:pPr>
    </w:p>
    <w:p w14:paraId="0657DB16" w14:textId="1106ABFD" w:rsidR="0099221A" w:rsidRPr="0099221A" w:rsidRDefault="0099221A" w:rsidP="0099221A">
      <w:r w:rsidRPr="009F1C4B">
        <w:rPr>
          <w:highlight w:val="yellow"/>
        </w:rPr>
        <w:t>The comment format depends on your used system files and programs.</w:t>
      </w:r>
      <w:r>
        <w:t xml:space="preserve"> </w:t>
      </w:r>
    </w:p>
    <w:p w14:paraId="6074E38E" w14:textId="3CE3AE00" w:rsidR="0076355A" w:rsidRDefault="00E97402" w:rsidP="004164DE">
      <w:pPr>
        <w:pStyle w:val="Heading1"/>
      </w:pPr>
      <w:r>
        <w:t>References</w:t>
      </w:r>
      <w:r w:rsidR="0099221A">
        <w:t xml:space="preserve"> </w:t>
      </w:r>
    </w:p>
    <w:p w14:paraId="05970787" w14:textId="06A6333C" w:rsidR="0099221A" w:rsidRPr="0099221A" w:rsidRDefault="0099221A" w:rsidP="0099221A">
      <w:r w:rsidRPr="0099221A">
        <w:rPr>
          <w:highlight w:val="yellow"/>
        </w:rPr>
        <w:t>Reference is optional, but nice to have to allow others to read your report with additional linked source for validation and learning.</w:t>
      </w:r>
    </w:p>
    <w:p w14:paraId="5C74730F" w14:textId="14F1EE8A" w:rsidR="0099221A" w:rsidRPr="0099221A" w:rsidRDefault="0099221A" w:rsidP="0099221A">
      <w:pPr>
        <w:pStyle w:val="References"/>
        <w:tabs>
          <w:tab w:val="clear" w:pos="1170"/>
          <w:tab w:val="num" w:pos="360"/>
        </w:tabs>
        <w:ind w:left="360"/>
        <w:rPr>
          <w:highlight w:val="yellow"/>
          <w:lang w:eastAsia="zh-CN"/>
        </w:rPr>
      </w:pPr>
      <w:r w:rsidRPr="0099221A">
        <w:rPr>
          <w:highlight w:val="yellow"/>
          <w:lang w:eastAsia="zh-CN"/>
        </w:rPr>
        <w:t xml:space="preserve">Wireshark, available at </w:t>
      </w:r>
      <w:hyperlink r:id="rId38" w:history="1">
        <w:r w:rsidRPr="0099221A">
          <w:rPr>
            <w:rStyle w:val="Hyperlink"/>
            <w:highlight w:val="yellow"/>
            <w:lang w:eastAsia="zh-CN"/>
          </w:rPr>
          <w:t>https://www.wireshark.org/</w:t>
        </w:r>
      </w:hyperlink>
      <w:r w:rsidRPr="0099221A">
        <w:rPr>
          <w:highlight w:val="yellow"/>
          <w:lang w:eastAsia="zh-CN"/>
        </w:rPr>
        <w:t xml:space="preserve">, accessed by 8/31/2018. </w:t>
      </w:r>
    </w:p>
    <w:p w14:paraId="3E136EF9" w14:textId="3F9D492E" w:rsidR="0037551B" w:rsidRPr="00CD7FED" w:rsidRDefault="0099221A" w:rsidP="001B2686">
      <w:pPr>
        <w:pStyle w:val="References"/>
        <w:tabs>
          <w:tab w:val="clear" w:pos="1170"/>
          <w:tab w:val="num" w:pos="360"/>
        </w:tabs>
        <w:ind w:left="360"/>
        <w:rPr>
          <w:spacing w:val="5"/>
          <w:highlight w:val="yellow"/>
        </w:rPr>
      </w:pPr>
      <w:proofErr w:type="spellStart"/>
      <w:r w:rsidRPr="0099221A">
        <w:rPr>
          <w:spacing w:val="5"/>
          <w:highlight w:val="yellow"/>
        </w:rPr>
        <w:t>Postel</w:t>
      </w:r>
      <w:proofErr w:type="spellEnd"/>
      <w:r w:rsidRPr="0099221A">
        <w:rPr>
          <w:spacing w:val="5"/>
          <w:highlight w:val="yellow"/>
        </w:rPr>
        <w:t>, Jon. "RFC 791: Internet protocol." (1981).</w:t>
      </w:r>
    </w:p>
    <w:sectPr w:rsidR="0037551B" w:rsidRPr="00CD7FED" w:rsidSect="0099221A">
      <w:headerReference w:type="default" r:id="rId39"/>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883C8" w14:textId="77777777" w:rsidR="00602117" w:rsidRDefault="00602117">
      <w:r>
        <w:separator/>
      </w:r>
    </w:p>
  </w:endnote>
  <w:endnote w:type="continuationSeparator" w:id="0">
    <w:p w14:paraId="2AD9B223" w14:textId="77777777" w:rsidR="00602117" w:rsidRDefault="00602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82366" w14:textId="77777777" w:rsidR="00602117" w:rsidRDefault="00602117"/>
  </w:footnote>
  <w:footnote w:type="continuationSeparator" w:id="0">
    <w:p w14:paraId="40A06182" w14:textId="77777777" w:rsidR="00602117" w:rsidRDefault="00602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DD31DE" w:rsidRDefault="00DD31DE">
    <w:pPr>
      <w:framePr w:wrap="auto" w:vAnchor="text" w:hAnchor="margin" w:xAlign="right" w:y="1"/>
    </w:pPr>
    <w:r>
      <w:fldChar w:fldCharType="begin"/>
    </w:r>
    <w:r>
      <w:instrText xml:space="preserve">PAGE  </w:instrText>
    </w:r>
    <w:r>
      <w:fldChar w:fldCharType="separate"/>
    </w:r>
    <w:r>
      <w:rPr>
        <w:noProof/>
      </w:rPr>
      <w:t>1</w:t>
    </w:r>
    <w:r>
      <w:fldChar w:fldCharType="end"/>
    </w:r>
  </w:p>
  <w:p w14:paraId="0D4F64FA" w14:textId="77777777" w:rsidR="00DD31DE" w:rsidRDefault="00DD31DE">
    <w:pPr>
      <w:ind w:right="360"/>
    </w:pPr>
    <w:r w:rsidRPr="00C03739">
      <w:rPr>
        <w:highlight w:val="red"/>
      </w:rPr>
      <w:t xml:space="preserve">Please edit the </w:t>
    </w:r>
    <w:r w:rsidRPr="00C03739">
      <w:rPr>
        <w:highlight w:val="yellow"/>
      </w:rPr>
      <w:t>highlighted</w:t>
    </w:r>
    <w:r w:rsidRPr="00C03739">
      <w:rPr>
        <w:highlight w:val="red"/>
      </w:rPr>
      <w:t xml:space="preserve"> portion.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C5E67D8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08514AD"/>
    <w:multiLevelType w:val="hybridMultilevel"/>
    <w:tmpl w:val="5AF0287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2"/>
  </w:num>
  <w:num w:numId="17">
    <w:abstractNumId w:val="16"/>
  </w:num>
  <w:num w:numId="18">
    <w:abstractNumId w:val="15"/>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3"/>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539FD"/>
    <w:rsid w:val="00095C07"/>
    <w:rsid w:val="000A0C2F"/>
    <w:rsid w:val="000A168B"/>
    <w:rsid w:val="000D2BDE"/>
    <w:rsid w:val="000F7064"/>
    <w:rsid w:val="00104BB0"/>
    <w:rsid w:val="0010794E"/>
    <w:rsid w:val="00113F26"/>
    <w:rsid w:val="00114AA0"/>
    <w:rsid w:val="00117FEF"/>
    <w:rsid w:val="0013354F"/>
    <w:rsid w:val="00143F2E"/>
    <w:rsid w:val="00144E72"/>
    <w:rsid w:val="00150601"/>
    <w:rsid w:val="00162545"/>
    <w:rsid w:val="00171667"/>
    <w:rsid w:val="001768FF"/>
    <w:rsid w:val="00184771"/>
    <w:rsid w:val="00190C57"/>
    <w:rsid w:val="001A60B1"/>
    <w:rsid w:val="001B2686"/>
    <w:rsid w:val="001B36B1"/>
    <w:rsid w:val="001E0D45"/>
    <w:rsid w:val="001E7B7A"/>
    <w:rsid w:val="001F4C5C"/>
    <w:rsid w:val="00200092"/>
    <w:rsid w:val="00204478"/>
    <w:rsid w:val="00214E2E"/>
    <w:rsid w:val="00216141"/>
    <w:rsid w:val="00217186"/>
    <w:rsid w:val="00236F1C"/>
    <w:rsid w:val="00242A90"/>
    <w:rsid w:val="002434A1"/>
    <w:rsid w:val="0026294C"/>
    <w:rsid w:val="00263943"/>
    <w:rsid w:val="00267B35"/>
    <w:rsid w:val="00290D7A"/>
    <w:rsid w:val="002A2CF2"/>
    <w:rsid w:val="002C70D6"/>
    <w:rsid w:val="002E1F95"/>
    <w:rsid w:val="002F1A23"/>
    <w:rsid w:val="002F7910"/>
    <w:rsid w:val="00314F82"/>
    <w:rsid w:val="003427CE"/>
    <w:rsid w:val="00342A5E"/>
    <w:rsid w:val="00342BE1"/>
    <w:rsid w:val="003461E8"/>
    <w:rsid w:val="00354768"/>
    <w:rsid w:val="00360269"/>
    <w:rsid w:val="0037551B"/>
    <w:rsid w:val="00392DBA"/>
    <w:rsid w:val="003A26AC"/>
    <w:rsid w:val="003B62F5"/>
    <w:rsid w:val="003C3322"/>
    <w:rsid w:val="003C68C2"/>
    <w:rsid w:val="003D1EBF"/>
    <w:rsid w:val="003D42A1"/>
    <w:rsid w:val="003D4CAE"/>
    <w:rsid w:val="003F26BD"/>
    <w:rsid w:val="003F52AD"/>
    <w:rsid w:val="004009F2"/>
    <w:rsid w:val="004164DE"/>
    <w:rsid w:val="00423075"/>
    <w:rsid w:val="0043144F"/>
    <w:rsid w:val="00431BFA"/>
    <w:rsid w:val="004353CF"/>
    <w:rsid w:val="0045788A"/>
    <w:rsid w:val="004631BC"/>
    <w:rsid w:val="00484761"/>
    <w:rsid w:val="00484DD5"/>
    <w:rsid w:val="00486C3D"/>
    <w:rsid w:val="004B558A"/>
    <w:rsid w:val="004C1E16"/>
    <w:rsid w:val="004C2543"/>
    <w:rsid w:val="004D15CA"/>
    <w:rsid w:val="004E3E4C"/>
    <w:rsid w:val="004F23A0"/>
    <w:rsid w:val="005003E3"/>
    <w:rsid w:val="005052CD"/>
    <w:rsid w:val="00525282"/>
    <w:rsid w:val="00535307"/>
    <w:rsid w:val="00550A26"/>
    <w:rsid w:val="00550BF5"/>
    <w:rsid w:val="00567A70"/>
    <w:rsid w:val="00574B3A"/>
    <w:rsid w:val="005A2A15"/>
    <w:rsid w:val="005B15E3"/>
    <w:rsid w:val="005C6EA6"/>
    <w:rsid w:val="005D1751"/>
    <w:rsid w:val="005D1B15"/>
    <w:rsid w:val="005D2824"/>
    <w:rsid w:val="005D4F1A"/>
    <w:rsid w:val="005D72BB"/>
    <w:rsid w:val="005E692F"/>
    <w:rsid w:val="00601FD9"/>
    <w:rsid w:val="00602117"/>
    <w:rsid w:val="0062114B"/>
    <w:rsid w:val="00623698"/>
    <w:rsid w:val="00625088"/>
    <w:rsid w:val="00625E96"/>
    <w:rsid w:val="00627B90"/>
    <w:rsid w:val="00647C09"/>
    <w:rsid w:val="00651F2C"/>
    <w:rsid w:val="00657E06"/>
    <w:rsid w:val="00677C22"/>
    <w:rsid w:val="00685D0E"/>
    <w:rsid w:val="00685E4D"/>
    <w:rsid w:val="00693D5D"/>
    <w:rsid w:val="006B1D9F"/>
    <w:rsid w:val="006B7F03"/>
    <w:rsid w:val="006C2415"/>
    <w:rsid w:val="006C7307"/>
    <w:rsid w:val="00715CEC"/>
    <w:rsid w:val="00722D4B"/>
    <w:rsid w:val="00725B45"/>
    <w:rsid w:val="00735879"/>
    <w:rsid w:val="00736750"/>
    <w:rsid w:val="00752937"/>
    <w:rsid w:val="007530A3"/>
    <w:rsid w:val="00762AB5"/>
    <w:rsid w:val="0076355A"/>
    <w:rsid w:val="00763A37"/>
    <w:rsid w:val="007707AB"/>
    <w:rsid w:val="007717D0"/>
    <w:rsid w:val="00774296"/>
    <w:rsid w:val="00797488"/>
    <w:rsid w:val="007A7D60"/>
    <w:rsid w:val="007B0227"/>
    <w:rsid w:val="007B4C5A"/>
    <w:rsid w:val="007B5106"/>
    <w:rsid w:val="007C3CB4"/>
    <w:rsid w:val="007C4336"/>
    <w:rsid w:val="007C73E1"/>
    <w:rsid w:val="007E305C"/>
    <w:rsid w:val="007E3A5F"/>
    <w:rsid w:val="007F6A60"/>
    <w:rsid w:val="007F7AA6"/>
    <w:rsid w:val="0081663F"/>
    <w:rsid w:val="00823624"/>
    <w:rsid w:val="00837E47"/>
    <w:rsid w:val="008518FE"/>
    <w:rsid w:val="0085659C"/>
    <w:rsid w:val="00864212"/>
    <w:rsid w:val="00872026"/>
    <w:rsid w:val="0087792E"/>
    <w:rsid w:val="00883EAF"/>
    <w:rsid w:val="00885258"/>
    <w:rsid w:val="00897465"/>
    <w:rsid w:val="008A30C3"/>
    <w:rsid w:val="008A3C23"/>
    <w:rsid w:val="008C17C8"/>
    <w:rsid w:val="008C257A"/>
    <w:rsid w:val="008C49CC"/>
    <w:rsid w:val="008D69E9"/>
    <w:rsid w:val="008D7C8D"/>
    <w:rsid w:val="008E0645"/>
    <w:rsid w:val="008F1D3B"/>
    <w:rsid w:val="008F594A"/>
    <w:rsid w:val="00904C7E"/>
    <w:rsid w:val="0091035B"/>
    <w:rsid w:val="0091791C"/>
    <w:rsid w:val="0095416D"/>
    <w:rsid w:val="00955263"/>
    <w:rsid w:val="009560B6"/>
    <w:rsid w:val="00961671"/>
    <w:rsid w:val="0099221A"/>
    <w:rsid w:val="009A1F6E"/>
    <w:rsid w:val="009B17AC"/>
    <w:rsid w:val="009C7D17"/>
    <w:rsid w:val="009E484E"/>
    <w:rsid w:val="009E52D0"/>
    <w:rsid w:val="009E535E"/>
    <w:rsid w:val="009F1C4B"/>
    <w:rsid w:val="009F40FB"/>
    <w:rsid w:val="009F4B45"/>
    <w:rsid w:val="00A22FCB"/>
    <w:rsid w:val="00A25B3B"/>
    <w:rsid w:val="00A40127"/>
    <w:rsid w:val="00A472F1"/>
    <w:rsid w:val="00A5237D"/>
    <w:rsid w:val="00A5309E"/>
    <w:rsid w:val="00A554A3"/>
    <w:rsid w:val="00A56E26"/>
    <w:rsid w:val="00A713FF"/>
    <w:rsid w:val="00A758EA"/>
    <w:rsid w:val="00A850CA"/>
    <w:rsid w:val="00A85E65"/>
    <w:rsid w:val="00A91937"/>
    <w:rsid w:val="00A9434E"/>
    <w:rsid w:val="00A95C50"/>
    <w:rsid w:val="00AB79A6"/>
    <w:rsid w:val="00AC4850"/>
    <w:rsid w:val="00AD54D0"/>
    <w:rsid w:val="00B16DB5"/>
    <w:rsid w:val="00B23C63"/>
    <w:rsid w:val="00B47B59"/>
    <w:rsid w:val="00B53F81"/>
    <w:rsid w:val="00B56806"/>
    <w:rsid w:val="00B56C2B"/>
    <w:rsid w:val="00B65BD3"/>
    <w:rsid w:val="00B70469"/>
    <w:rsid w:val="00B72DD8"/>
    <w:rsid w:val="00B72E09"/>
    <w:rsid w:val="00B732CB"/>
    <w:rsid w:val="00B86AC2"/>
    <w:rsid w:val="00BA2926"/>
    <w:rsid w:val="00BE2FFB"/>
    <w:rsid w:val="00BF0C69"/>
    <w:rsid w:val="00BF629B"/>
    <w:rsid w:val="00BF655C"/>
    <w:rsid w:val="00C03739"/>
    <w:rsid w:val="00C04A43"/>
    <w:rsid w:val="00C075EF"/>
    <w:rsid w:val="00C11E83"/>
    <w:rsid w:val="00C12696"/>
    <w:rsid w:val="00C2378A"/>
    <w:rsid w:val="00C36FC4"/>
    <w:rsid w:val="00C378A1"/>
    <w:rsid w:val="00C621D6"/>
    <w:rsid w:val="00C64C5E"/>
    <w:rsid w:val="00C75907"/>
    <w:rsid w:val="00C82D86"/>
    <w:rsid w:val="00C85CE9"/>
    <w:rsid w:val="00C907C9"/>
    <w:rsid w:val="00CB07C0"/>
    <w:rsid w:val="00CB4B8D"/>
    <w:rsid w:val="00CC0DDA"/>
    <w:rsid w:val="00CC733E"/>
    <w:rsid w:val="00CD684F"/>
    <w:rsid w:val="00CD7FED"/>
    <w:rsid w:val="00D06623"/>
    <w:rsid w:val="00D139F7"/>
    <w:rsid w:val="00D14C6B"/>
    <w:rsid w:val="00D3348E"/>
    <w:rsid w:val="00D5536F"/>
    <w:rsid w:val="00D56935"/>
    <w:rsid w:val="00D716BA"/>
    <w:rsid w:val="00D73C2E"/>
    <w:rsid w:val="00D758C6"/>
    <w:rsid w:val="00D7612F"/>
    <w:rsid w:val="00D90C10"/>
    <w:rsid w:val="00D92E96"/>
    <w:rsid w:val="00DA258C"/>
    <w:rsid w:val="00DA4345"/>
    <w:rsid w:val="00DA52F0"/>
    <w:rsid w:val="00DD31DE"/>
    <w:rsid w:val="00DE07FA"/>
    <w:rsid w:val="00DE20DB"/>
    <w:rsid w:val="00DE7802"/>
    <w:rsid w:val="00DF2DDE"/>
    <w:rsid w:val="00DF77C8"/>
    <w:rsid w:val="00E01667"/>
    <w:rsid w:val="00E271B9"/>
    <w:rsid w:val="00E36209"/>
    <w:rsid w:val="00E37AF9"/>
    <w:rsid w:val="00E420BB"/>
    <w:rsid w:val="00E50DF6"/>
    <w:rsid w:val="00E6336D"/>
    <w:rsid w:val="00E6366C"/>
    <w:rsid w:val="00E82FF4"/>
    <w:rsid w:val="00E965C5"/>
    <w:rsid w:val="00E96A3A"/>
    <w:rsid w:val="00E97402"/>
    <w:rsid w:val="00E97B99"/>
    <w:rsid w:val="00EA1A34"/>
    <w:rsid w:val="00EB2E9D"/>
    <w:rsid w:val="00EB3E2D"/>
    <w:rsid w:val="00EB4F44"/>
    <w:rsid w:val="00ED1E14"/>
    <w:rsid w:val="00ED4659"/>
    <w:rsid w:val="00EE392D"/>
    <w:rsid w:val="00EE6FFC"/>
    <w:rsid w:val="00EF10AC"/>
    <w:rsid w:val="00EF4701"/>
    <w:rsid w:val="00EF564E"/>
    <w:rsid w:val="00F22198"/>
    <w:rsid w:val="00F33D49"/>
    <w:rsid w:val="00F3481E"/>
    <w:rsid w:val="00F577F6"/>
    <w:rsid w:val="00F65266"/>
    <w:rsid w:val="00F751E1"/>
    <w:rsid w:val="00F76967"/>
    <w:rsid w:val="00F80C59"/>
    <w:rsid w:val="00F91A5A"/>
    <w:rsid w:val="00F932B6"/>
    <w:rsid w:val="00FA3C2B"/>
    <w:rsid w:val="00FB69C9"/>
    <w:rsid w:val="00FC0B7B"/>
    <w:rsid w:val="00FC4A16"/>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4164DE"/>
    <w:pPr>
      <w:keepNext/>
      <w:numPr>
        <w:numId w:val="1"/>
      </w:numPr>
      <w:spacing w:before="240" w:after="8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4164DE"/>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ireshar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1415</TotalTime>
  <Pages>1</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18735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82</cp:revision>
  <cp:lastPrinted>2012-08-02T18:53:00Z</cp:lastPrinted>
  <dcterms:created xsi:type="dcterms:W3CDTF">2021-05-27T11:24:00Z</dcterms:created>
  <dcterms:modified xsi:type="dcterms:W3CDTF">2021-05-30T05:48:00Z</dcterms:modified>
</cp:coreProperties>
</file>