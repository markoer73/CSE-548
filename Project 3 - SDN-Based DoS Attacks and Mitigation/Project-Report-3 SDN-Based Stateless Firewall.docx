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29181858" w:rsidR="003D42A1" w:rsidRDefault="003D42A1" w:rsidP="00881F40">
      <w:pPr>
        <w:pStyle w:val="Authors"/>
        <w:framePr w:h="1246" w:hRule="exact" w:wrap="notBeside" w:x="1479" w:y="584"/>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343BCE">
        <w:t>2</w:t>
      </w:r>
      <w:r w:rsidR="00C11B40">
        <w:t>8</w:t>
      </w:r>
      <w:r w:rsidR="00897465" w:rsidRPr="00897465">
        <w:rPr>
          <w:vertAlign w:val="superscript"/>
        </w:rPr>
        <w:t>th</w:t>
      </w:r>
      <w:r w:rsidR="00897465">
        <w:t xml:space="preserve"> </w:t>
      </w:r>
      <w:r w:rsidR="00301C39">
        <w:t>Jun</w:t>
      </w:r>
      <w:r w:rsidR="00897465">
        <w:t>, 2021</w:t>
      </w:r>
      <w:r w:rsidR="009F1C4B">
        <w:br/>
        <w:t>Class Name and Term: CSE</w:t>
      </w:r>
      <w:r w:rsidR="00CD7FED">
        <w:t>548</w:t>
      </w:r>
      <w:r w:rsidR="009F1C4B">
        <w:t xml:space="preserve"> </w:t>
      </w:r>
      <w:r w:rsidR="00CD7FED">
        <w:t>Summer 2021</w:t>
      </w:r>
    </w:p>
    <w:p w14:paraId="369FC91E" w14:textId="4F88D553" w:rsidR="00E33AAD" w:rsidRDefault="00E33AAD" w:rsidP="00881F40">
      <w:pPr>
        <w:pStyle w:val="Title"/>
        <w:framePr w:w="9570" w:wrap="notBeside" w:x="1239" w:y="-481"/>
        <w:ind w:left="0"/>
      </w:pPr>
      <w:r>
        <w:t xml:space="preserve">Project Report </w:t>
      </w:r>
      <w:r w:rsidR="00AF4C3A" w:rsidRPr="00AF4C3A">
        <w:t>3: SDN-Based DoS Attacks and Mitigation</w:t>
      </w:r>
    </w:p>
    <w:p w14:paraId="3D1BB5AF" w14:textId="214EC31A" w:rsidR="00E97402" w:rsidRDefault="003D42A1" w:rsidP="00881F40">
      <w:pPr>
        <w:pStyle w:val="Heading1"/>
      </w:pPr>
      <w:bookmarkStart w:id="0" w:name="_Toc75762393"/>
      <w:r w:rsidRPr="00C17B17">
        <w:t>Project</w:t>
      </w:r>
      <w:r>
        <w:t xml:space="preserve"> </w:t>
      </w:r>
      <w:r w:rsidR="000539FD" w:rsidRPr="004164DE">
        <w:t>Overview</w:t>
      </w:r>
      <w:bookmarkEnd w:id="0"/>
    </w:p>
    <w:p w14:paraId="55012C72" w14:textId="7EBE03F0" w:rsidR="00343BCE" w:rsidRDefault="00343BCE" w:rsidP="00C17B17">
      <w:r>
        <w:t xml:space="preserve">In this lab </w:t>
      </w:r>
      <w:r w:rsidR="002E3DA0">
        <w:t xml:space="preserve">I am </w:t>
      </w:r>
      <w:r>
        <w:t xml:space="preserve">emulating Denial of Service (DoS) attacks in an SDN networking environment. DDoS Attacks can target various components in the SDN infrastructure. </w:t>
      </w:r>
      <w:r w:rsidR="002E3DA0">
        <w:t xml:space="preserve">I am </w:t>
      </w:r>
      <w:r>
        <w:t>set</w:t>
      </w:r>
      <w:r w:rsidR="00753E11">
        <w:t>ting</w:t>
      </w:r>
      <w:r>
        <w:t xml:space="preserve"> up an SDN-based firewall environment based on containernet, POX controller, and Over Virtual Switch (OVS). To mitigate DoS attacks, </w:t>
      </w:r>
      <w:r w:rsidR="002E3DA0">
        <w:t xml:space="preserve">I </w:t>
      </w:r>
      <w:r w:rsidR="00753E11">
        <w:t xml:space="preserve">have </w:t>
      </w:r>
      <w:r>
        <w:t>develop</w:t>
      </w:r>
      <w:r w:rsidR="00753E11">
        <w:t>ed</w:t>
      </w:r>
      <w:r>
        <w:t xml:space="preserve"> a </w:t>
      </w:r>
      <w:r w:rsidR="00753E11">
        <w:t>“</w:t>
      </w:r>
      <w:r>
        <w:t>port security</w:t>
      </w:r>
      <w:r w:rsidR="00753E11">
        <w:t>”</w:t>
      </w:r>
      <w:r>
        <w:t xml:space="preserve"> solution to counter the implemented DoS attacks.</w:t>
      </w:r>
    </w:p>
    <w:p w14:paraId="6507756F" w14:textId="238CF421" w:rsidR="00343BCE" w:rsidRDefault="00753E11" w:rsidP="00C17B17">
      <w:r>
        <w:t xml:space="preserve">In the </w:t>
      </w:r>
      <w:r w:rsidR="00343BCE">
        <w:t xml:space="preserve">lab </w:t>
      </w:r>
      <w:r w:rsidR="002E3DA0">
        <w:t xml:space="preserve">I am </w:t>
      </w:r>
      <w:r>
        <w:t xml:space="preserve">implementing </w:t>
      </w:r>
      <w:r w:rsidR="00343BCE">
        <w:t xml:space="preserve">firewall filtering rules </w:t>
      </w:r>
      <w:r w:rsidR="002E3DA0">
        <w:t xml:space="preserve">in order to implement </w:t>
      </w:r>
      <w:r w:rsidR="00343BCE">
        <w:t>the required firewall security policies</w:t>
      </w:r>
      <w:r>
        <w:t xml:space="preserve">, along with </w:t>
      </w:r>
      <w:r w:rsidR="00343BCE">
        <w:t xml:space="preserve">a sequence of screenshots and corresponding illustrations to demonstrate how </w:t>
      </w:r>
      <w:r w:rsidR="002E3DA0">
        <w:t xml:space="preserve">I </w:t>
      </w:r>
      <w:r>
        <w:t xml:space="preserve">have </w:t>
      </w:r>
      <w:r w:rsidR="00343BCE">
        <w:t>fulfilled the firewall’s packet filtering requirements.</w:t>
      </w:r>
    </w:p>
    <w:p w14:paraId="5D0BEFA3" w14:textId="77777777" w:rsidR="00D73F0E" w:rsidRDefault="00D73F0E" w:rsidP="00C17B17"/>
    <w:p w14:paraId="45B6B8ED" w14:textId="18C3DBE4" w:rsidR="00266752" w:rsidRDefault="008324AC" w:rsidP="00C17B17">
      <w:r>
        <w:t xml:space="preserve">All the files and configurations used for this lab have been uploaded on GitHub; references are provided throughout the text and in the Appendix A at the bottom of the </w:t>
      </w:r>
      <w:r w:rsidR="007C2FF6">
        <w:t>f</w:t>
      </w:r>
      <w:r w:rsidR="0059744C">
        <w:t>ile</w:t>
      </w:r>
      <w:r>
        <w:t>.</w:t>
      </w:r>
    </w:p>
    <w:p w14:paraId="3D551145" w14:textId="0C87D1D5" w:rsidR="008A3C23" w:rsidRDefault="00C03739" w:rsidP="00C17B17">
      <w:pPr>
        <w:pStyle w:val="Heading1"/>
      </w:pPr>
      <w:bookmarkStart w:id="1" w:name="_Toc75762394"/>
      <w:r w:rsidRPr="004164DE">
        <w:t>Network</w:t>
      </w:r>
      <w:r>
        <w:t xml:space="preserve"> Setup</w:t>
      </w:r>
      <w:bookmarkEnd w:id="1"/>
    </w:p>
    <w:p w14:paraId="2F01F47C" w14:textId="752A3439" w:rsidR="00A310D5" w:rsidRDefault="00A310D5" w:rsidP="00C17B17">
      <w:r>
        <w:t>Since I have experienced some issues with connecting the VM to my lab through my host PC running Windows 10, I have chosen to set up the VM in VirtualBox in a bridged network configuration.</w:t>
      </w:r>
    </w:p>
    <w:p w14:paraId="674DBAA4" w14:textId="77777777" w:rsidR="00A310D5" w:rsidRDefault="00A310D5" w:rsidP="00C17B17"/>
    <w:p w14:paraId="1086408A" w14:textId="382CE7D8" w:rsidR="00A310D5" w:rsidRDefault="00A310D5" w:rsidP="00C17B17">
      <w:r>
        <w:t xml:space="preserve">In this way, I could avoid configuring a static IP address to the VM and simply opted to </w:t>
      </w:r>
      <w:r w:rsidR="00AF3F47">
        <w:t xml:space="preserve">fetch an IP for the VM via </w:t>
      </w:r>
      <w:r>
        <w:t>DHCP</w:t>
      </w:r>
      <w:r w:rsidR="00AF3F47">
        <w:t xml:space="preserve">; this </w:t>
      </w:r>
      <w:r w:rsidR="00AF3F47" w:rsidRPr="00C17B17">
        <w:t xml:space="preserve">IP is then assigned directly to my router, which can be useful to troubleshoot eventual connectivity issues.  On the Ubuntu/Linux side this has brought </w:t>
      </w:r>
      <w:r w:rsidRPr="00C17B17">
        <w:t>no issues</w:t>
      </w:r>
      <w:r w:rsidR="00AF3F47">
        <w:t xml:space="preserve"> </w:t>
      </w:r>
      <w:r w:rsidR="003A205D">
        <w:t>whatsoever once</w:t>
      </w:r>
      <w:r w:rsidR="00AF3F47">
        <w:t xml:space="preserve"> the configuration commands are adjusted (e.g. use “dhclient br0” rather than assigning an IP address with “ifconfig br0”)</w:t>
      </w:r>
      <w:r>
        <w:t>.</w:t>
      </w:r>
    </w:p>
    <w:p w14:paraId="34D1F7AD" w14:textId="761784FB" w:rsidR="00A310D5" w:rsidRDefault="00A310D5" w:rsidP="00C17B17"/>
    <w:p w14:paraId="7F5588EA" w14:textId="11CCBA00" w:rsidR="00A310D5" w:rsidRDefault="00AF3F47" w:rsidP="00C17B17">
      <w:r>
        <w:t>Because of the use of DHCP, d</w:t>
      </w:r>
      <w:r w:rsidR="00A310D5">
        <w:t>epending on the lab run and when I restarted the VM, it may have assumed a different address in the 192.168.1/24 network.  This does not affect the outcome of the lab exercises, but it may look inconsistent in the screenshots. Apologies about that.</w:t>
      </w:r>
    </w:p>
    <w:p w14:paraId="3727CCC7" w14:textId="77777777" w:rsidR="00A310D5" w:rsidRDefault="00A310D5" w:rsidP="00C17B17"/>
    <w:p w14:paraId="217F5692" w14:textId="3FAC7C62" w:rsidR="00EB4F44" w:rsidRDefault="00EB4F44" w:rsidP="00C17B17">
      <w:r>
        <w:t xml:space="preserve">Please find below the </w:t>
      </w:r>
      <w:r w:rsidR="00A310D5">
        <w:t xml:space="preserve">initial </w:t>
      </w:r>
      <w:r>
        <w:t>set-up of the virtual infrastructure as I have configured it in VirtualBox.</w:t>
      </w:r>
    </w:p>
    <w:p w14:paraId="1E3CD484" w14:textId="627F77F7" w:rsidR="00EB4F44" w:rsidRDefault="00EB4F44" w:rsidP="00C17B17"/>
    <w:p w14:paraId="24CE5726" w14:textId="77777777" w:rsidR="00AF3F47" w:rsidRDefault="00AF3F47" w:rsidP="00881F40">
      <w:pPr>
        <w:jc w:val="center"/>
      </w:pPr>
      <w:r>
        <w:rPr>
          <w:noProof/>
        </w:rPr>
        <w:drawing>
          <wp:inline distT="0" distB="0" distL="0" distR="0" wp14:anchorId="37019017" wp14:editId="01AF3615">
            <wp:extent cx="3766736" cy="2581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328" cy="2584422"/>
                    </a:xfrm>
                    <a:prstGeom prst="rect">
                      <a:avLst/>
                    </a:prstGeom>
                    <a:noFill/>
                    <a:ln>
                      <a:noFill/>
                    </a:ln>
                  </pic:spPr>
                </pic:pic>
              </a:graphicData>
            </a:graphic>
          </wp:inline>
        </w:drawing>
      </w:r>
    </w:p>
    <w:p w14:paraId="665D55B6" w14:textId="7C18D7E9" w:rsidR="00A310D5" w:rsidRDefault="00AF3F47" w:rsidP="00881F40">
      <w:pPr>
        <w:pStyle w:val="Caption"/>
        <w:jc w:val="center"/>
      </w:pPr>
      <w:bookmarkStart w:id="2" w:name="_Toc75762346"/>
      <w:r>
        <w:t xml:space="preserve">Figure </w:t>
      </w:r>
      <w:fldSimple w:instr=" SEQ Figure \* ARABIC ">
        <w:r w:rsidR="00755E81">
          <w:rPr>
            <w:noProof/>
          </w:rPr>
          <w:t>1</w:t>
        </w:r>
      </w:fldSimple>
      <w:r>
        <w:t xml:space="preserve"> - Bridged network setup in VirtualBox</w:t>
      </w:r>
      <w:bookmarkEnd w:id="2"/>
    </w:p>
    <w:p w14:paraId="2E51003B" w14:textId="7482A295" w:rsidR="00AF3F47" w:rsidRDefault="00AF3F47" w:rsidP="00C17B17"/>
    <w:p w14:paraId="6AE348A2" w14:textId="77B682B7" w:rsidR="00E97B99" w:rsidRDefault="00C03739" w:rsidP="00C17B17">
      <w:pPr>
        <w:pStyle w:val="Heading1"/>
      </w:pPr>
      <w:bookmarkStart w:id="3" w:name="_Toc75762395"/>
      <w:r w:rsidRPr="004164DE">
        <w:lastRenderedPageBreak/>
        <w:t>Software</w:t>
      </w:r>
      <w:bookmarkEnd w:id="3"/>
    </w:p>
    <w:p w14:paraId="6AB91CAE" w14:textId="5A8E32F9" w:rsidR="00F80C59" w:rsidRDefault="00F80C59" w:rsidP="00C17B17"/>
    <w:p w14:paraId="1C466CA6" w14:textId="350BA1ED" w:rsidR="00F80C59" w:rsidRDefault="00EA1A34" w:rsidP="00C17B17">
      <w:r>
        <w:t>For this first lab, the following software has been used:</w:t>
      </w:r>
    </w:p>
    <w:p w14:paraId="1A4FE175" w14:textId="05890F9D" w:rsidR="00EA1A34" w:rsidRDefault="00EA1A34" w:rsidP="00C17B17"/>
    <w:p w14:paraId="76289FCC" w14:textId="476EA4A7" w:rsidR="00EA1A34" w:rsidRDefault="00EA1A34" w:rsidP="00C17B17">
      <w:pPr>
        <w:pStyle w:val="ListParagraph"/>
        <w:numPr>
          <w:ilvl w:val="0"/>
          <w:numId w:val="42"/>
        </w:numPr>
      </w:pPr>
      <w:r>
        <w:t>Various network tools (specifically</w:t>
      </w:r>
      <w:r w:rsidR="00633D9E">
        <w:t>:</w:t>
      </w:r>
      <w:r>
        <w:t xml:space="preserve"> ping, </w:t>
      </w:r>
      <w:r w:rsidR="00AF3F47">
        <w:t xml:space="preserve">hping3, and </w:t>
      </w:r>
      <w:r w:rsidR="00633D9E">
        <w:t>nping</w:t>
      </w:r>
      <w:r>
        <w:t>)</w:t>
      </w:r>
    </w:p>
    <w:p w14:paraId="5B927BC1" w14:textId="63D74AA1" w:rsidR="007B79EA" w:rsidRDefault="007B79EA" w:rsidP="00C17B17">
      <w:pPr>
        <w:pStyle w:val="ListParagraph"/>
        <w:numPr>
          <w:ilvl w:val="0"/>
          <w:numId w:val="42"/>
        </w:numPr>
      </w:pPr>
      <w:r>
        <w:t xml:space="preserve">POX (GitHub link: </w:t>
      </w:r>
      <w:hyperlink r:id="rId9" w:history="1">
        <w:r w:rsidRPr="00A41C41">
          <w:rPr>
            <w:rStyle w:val="Hyperlink"/>
          </w:rPr>
          <w:t>https://noxrepo.github.io/pox-doc/html/</w:t>
        </w:r>
      </w:hyperlink>
      <w:r>
        <w:t xml:space="preserve"> </w:t>
      </w:r>
    </w:p>
    <w:p w14:paraId="1328EFEC" w14:textId="62419DDC" w:rsidR="00B42E78" w:rsidRDefault="00B42E78" w:rsidP="00C17B17">
      <w:pPr>
        <w:pStyle w:val="ListParagraph"/>
        <w:numPr>
          <w:ilvl w:val="0"/>
          <w:numId w:val="42"/>
        </w:numPr>
      </w:pPr>
      <w:r>
        <w:t xml:space="preserve">Open vSwitch: </w:t>
      </w:r>
      <w:hyperlink r:id="rId10" w:history="1">
        <w:r w:rsidRPr="00A41C41">
          <w:rPr>
            <w:rStyle w:val="Hyperlink"/>
          </w:rPr>
          <w:t>http://www.openvswitch.org/</w:t>
        </w:r>
      </w:hyperlink>
      <w:r>
        <w:t xml:space="preserve"> </w:t>
      </w:r>
    </w:p>
    <w:p w14:paraId="1DA27747" w14:textId="0CAB53FF" w:rsidR="007B79EA" w:rsidRDefault="007B79EA" w:rsidP="00C17B17">
      <w:pPr>
        <w:pStyle w:val="ListParagraph"/>
        <w:numPr>
          <w:ilvl w:val="0"/>
          <w:numId w:val="42"/>
        </w:numPr>
      </w:pPr>
      <w:r>
        <w:t xml:space="preserve">Open vSwitch Cheat Sheet: </w:t>
      </w:r>
      <w:hyperlink r:id="rId11" w:history="1">
        <w:r w:rsidR="00B42E78" w:rsidRPr="00A41C41">
          <w:rPr>
            <w:rStyle w:val="Hyperlink"/>
          </w:rPr>
          <w:t>https://therandomsecurityguy.com/openvswitch-cheatsheet/</w:t>
        </w:r>
      </w:hyperlink>
      <w:r w:rsidR="00B42E78">
        <w:t xml:space="preserve"> </w:t>
      </w:r>
    </w:p>
    <w:p w14:paraId="7CC6A24D" w14:textId="0316BA7F" w:rsidR="007B79EA" w:rsidRDefault="007B79EA" w:rsidP="00C17B17">
      <w:pPr>
        <w:pStyle w:val="ListParagraph"/>
        <w:numPr>
          <w:ilvl w:val="0"/>
          <w:numId w:val="42"/>
        </w:numPr>
      </w:pPr>
      <w:r>
        <w:t xml:space="preserve">Containernet: </w:t>
      </w:r>
      <w:hyperlink r:id="rId12" w:history="1">
        <w:r w:rsidR="00D51329" w:rsidRPr="00A41C41">
          <w:rPr>
            <w:rStyle w:val="Hyperlink"/>
          </w:rPr>
          <w:t>https://containernet.github.io/</w:t>
        </w:r>
      </w:hyperlink>
    </w:p>
    <w:p w14:paraId="1111DAA8" w14:textId="005126E7" w:rsidR="007B79EA" w:rsidRDefault="007B79EA" w:rsidP="00C17B17">
      <w:pPr>
        <w:pStyle w:val="ListParagraph"/>
        <w:numPr>
          <w:ilvl w:val="0"/>
          <w:numId w:val="42"/>
        </w:numPr>
      </w:pPr>
      <w:r>
        <w:t xml:space="preserve">Containernet tutorial: </w:t>
      </w:r>
      <w:hyperlink r:id="rId13" w:history="1">
        <w:r w:rsidR="00D51329" w:rsidRPr="00A41C41">
          <w:rPr>
            <w:rStyle w:val="Hyperlink"/>
          </w:rPr>
          <w:t>https://github.com/containernet/containernet/wiki/Tutorial:-Getting-Started</w:t>
        </w:r>
      </w:hyperlink>
      <w:r w:rsidR="00D51329">
        <w:t xml:space="preserve"> </w:t>
      </w:r>
    </w:p>
    <w:p w14:paraId="57374844" w14:textId="6AED8DC5" w:rsidR="00AF3F47" w:rsidRDefault="00AF3F47" w:rsidP="008F7A6A">
      <w:pPr>
        <w:pStyle w:val="ListParagraph"/>
      </w:pPr>
    </w:p>
    <w:p w14:paraId="6DE51EAE" w14:textId="3A787018" w:rsidR="00E97B99" w:rsidRDefault="000539FD" w:rsidP="00C17B17">
      <w:pPr>
        <w:pStyle w:val="Heading1"/>
      </w:pPr>
      <w:bookmarkStart w:id="4" w:name="_Toc75762396"/>
      <w:r w:rsidRPr="004164DE">
        <w:t>Project</w:t>
      </w:r>
      <w:r>
        <w:t xml:space="preserve"> Description</w:t>
      </w:r>
      <w:bookmarkEnd w:id="4"/>
    </w:p>
    <w:p w14:paraId="647B381C" w14:textId="6DA8928F" w:rsidR="00236F1C" w:rsidRDefault="00236F1C" w:rsidP="00C17B17">
      <w:pPr>
        <w:pStyle w:val="Text"/>
      </w:pPr>
    </w:p>
    <w:p w14:paraId="590C0BB0" w14:textId="5D929D18" w:rsidR="00236F1C" w:rsidRDefault="00AF3F47" w:rsidP="00C17B17">
      <w:pPr>
        <w:pStyle w:val="Text"/>
      </w:pPr>
      <w:r>
        <w:t xml:space="preserve">In this assignment, I have executed the various labs </w:t>
      </w:r>
      <w:r w:rsidR="00F67D01">
        <w:t>assignments,</w:t>
      </w:r>
      <w:r>
        <w:t xml:space="preserve"> obtain</w:t>
      </w:r>
      <w:r w:rsidR="00F67D01">
        <w:t>ing</w:t>
      </w:r>
      <w:r>
        <w:t xml:space="preserve"> the proofs that </w:t>
      </w:r>
      <w:r w:rsidR="00F67D01">
        <w:t xml:space="preserve">they </w:t>
      </w:r>
      <w:r>
        <w:t xml:space="preserve">have been </w:t>
      </w:r>
      <w:r w:rsidR="00F67D01">
        <w:t xml:space="preserve">successfully </w:t>
      </w:r>
      <w:r>
        <w:t>completed.</w:t>
      </w:r>
    </w:p>
    <w:p w14:paraId="7A356925" w14:textId="5CA1975B" w:rsidR="00AF3F47" w:rsidRDefault="00AF3F47" w:rsidP="00C17B17">
      <w:pPr>
        <w:pStyle w:val="Text"/>
      </w:pPr>
    </w:p>
    <w:p w14:paraId="00AD443C" w14:textId="77777777" w:rsidR="00F67D01" w:rsidRDefault="00F67D01" w:rsidP="00F67D01">
      <w:pPr>
        <w:pStyle w:val="Text"/>
      </w:pPr>
      <w:r>
        <w:t>.</w:t>
      </w:r>
    </w:p>
    <w:p w14:paraId="3E385EA4" w14:textId="41EDAF89" w:rsidR="00F67D01" w:rsidRDefault="00F67D01" w:rsidP="00D86BEF">
      <w:pPr>
        <w:pStyle w:val="Heading2"/>
      </w:pPr>
      <w:bookmarkStart w:id="5" w:name="_Toc75762397"/>
      <w:r>
        <w:t>Setting up mininet and Running mininet topology</w:t>
      </w:r>
      <w:bookmarkEnd w:id="5"/>
    </w:p>
    <w:p w14:paraId="4C29A0C2" w14:textId="5A8F2F52" w:rsidR="007C306D" w:rsidRDefault="007C306D" w:rsidP="00C17B17">
      <w:pPr>
        <w:pStyle w:val="Text"/>
      </w:pPr>
    </w:p>
    <w:p w14:paraId="42174683" w14:textId="19DF85AD" w:rsidR="00F67D01" w:rsidRDefault="00F67D01" w:rsidP="00C17B17">
      <w:pPr>
        <w:pStyle w:val="Text"/>
      </w:pPr>
      <w:r>
        <w:t>I have created a script to execute the mininet command line, since I need to restart it several times for troubleshooting purposes.  The script “</w:t>
      </w:r>
      <w:r w:rsidRPr="00F67D01">
        <w:rPr>
          <w:i/>
          <w:iCs/>
        </w:rPr>
        <w:t>runlab3.sh</w:t>
      </w:r>
      <w:r>
        <w:t>” is produced in GitHub and reported here:</w:t>
      </w:r>
    </w:p>
    <w:p w14:paraId="172BB6D5" w14:textId="03312B57" w:rsidR="00F67D01" w:rsidRDefault="00F67D01" w:rsidP="00F67D01">
      <w:pPr>
        <w:pStyle w:val="Text"/>
        <w:pBdr>
          <w:bottom w:val="single" w:sz="6" w:space="1" w:color="auto"/>
        </w:pBdr>
      </w:pPr>
    </w:p>
    <w:p w14:paraId="60C2C0F8" w14:textId="77777777" w:rsidR="00F67D01" w:rsidRDefault="00F67D01" w:rsidP="00F67D01">
      <w:pPr>
        <w:pStyle w:val="Text"/>
      </w:pPr>
      <w:r w:rsidRPr="00BC22F7">
        <w:rPr>
          <w:color w:val="7030A0"/>
        </w:rPr>
        <w:t>mn</w:t>
      </w:r>
      <w:r>
        <w:t xml:space="preserve"> --topo=single,</w:t>
      </w:r>
      <w:r w:rsidRPr="00BC22F7">
        <w:rPr>
          <w:color w:val="FF0000"/>
        </w:rPr>
        <w:t>4</w:t>
      </w:r>
      <w:r>
        <w:t xml:space="preserve"> \</w:t>
      </w:r>
    </w:p>
    <w:p w14:paraId="2A71D205" w14:textId="77777777" w:rsidR="00F67D01" w:rsidRDefault="00F67D01" w:rsidP="00F67D01">
      <w:pPr>
        <w:pStyle w:val="Text"/>
      </w:pPr>
      <w:r>
        <w:tab/>
        <w:t>--controller=remote,port=</w:t>
      </w:r>
      <w:r w:rsidRPr="00BC22F7">
        <w:rPr>
          <w:color w:val="FF0000"/>
        </w:rPr>
        <w:t xml:space="preserve">6655 </w:t>
      </w:r>
      <w:r>
        <w:t>\</w:t>
      </w:r>
    </w:p>
    <w:p w14:paraId="6B92E12E" w14:textId="77777777" w:rsidR="00F67D01" w:rsidRDefault="00F67D01" w:rsidP="00F67D01">
      <w:pPr>
        <w:pStyle w:val="Text"/>
      </w:pPr>
      <w:r>
        <w:tab/>
        <w:t xml:space="preserve">-i </w:t>
      </w:r>
      <w:r w:rsidRPr="00BC22F7">
        <w:rPr>
          <w:color w:val="FF0000"/>
        </w:rPr>
        <w:t>192.168.2.10</w:t>
      </w:r>
      <w:r>
        <w:t xml:space="preserve"> \</w:t>
      </w:r>
    </w:p>
    <w:p w14:paraId="7CD599F8" w14:textId="77777777" w:rsidR="00F67D01" w:rsidRDefault="00F67D01" w:rsidP="00F67D01">
      <w:pPr>
        <w:pStyle w:val="Text"/>
      </w:pPr>
      <w:r>
        <w:tab/>
        <w:t>--switch=ovsk --mac</w:t>
      </w:r>
    </w:p>
    <w:p w14:paraId="2980AD77" w14:textId="77777777" w:rsidR="00F67D01" w:rsidRDefault="00F67D01" w:rsidP="00F67D01">
      <w:pPr>
        <w:pStyle w:val="Text"/>
      </w:pPr>
    </w:p>
    <w:p w14:paraId="2A572556" w14:textId="488B7723" w:rsidR="00F67D01" w:rsidRDefault="00F67D01" w:rsidP="00F67D01">
      <w:pPr>
        <w:pStyle w:val="Text"/>
        <w:pBdr>
          <w:bottom w:val="single" w:sz="6" w:space="1" w:color="auto"/>
        </w:pBdr>
      </w:pPr>
      <w:r w:rsidRPr="00BC22F7">
        <w:rPr>
          <w:color w:val="7030A0"/>
        </w:rPr>
        <w:t>mn</w:t>
      </w:r>
      <w:r>
        <w:t xml:space="preserve"> -c</w:t>
      </w:r>
    </w:p>
    <w:p w14:paraId="1BDD1624" w14:textId="484B5855" w:rsidR="00BC22F7" w:rsidRDefault="00BC22F7" w:rsidP="00C17B17"/>
    <w:p w14:paraId="229EFBF0" w14:textId="77777777" w:rsidR="00755E81" w:rsidRDefault="001639D1" w:rsidP="00755E81">
      <w:pPr>
        <w:keepNext/>
        <w:jc w:val="center"/>
      </w:pPr>
      <w:r>
        <w:rPr>
          <w:noProof/>
        </w:rPr>
        <w:drawing>
          <wp:inline distT="0" distB="0" distL="0" distR="0" wp14:anchorId="3BFCD405" wp14:editId="04D2AFE0">
            <wp:extent cx="6583680" cy="33902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3680" cy="3390265"/>
                    </a:xfrm>
                    <a:prstGeom prst="rect">
                      <a:avLst/>
                    </a:prstGeom>
                    <a:noFill/>
                    <a:ln>
                      <a:noFill/>
                    </a:ln>
                  </pic:spPr>
                </pic:pic>
              </a:graphicData>
            </a:graphic>
          </wp:inline>
        </w:drawing>
      </w:r>
    </w:p>
    <w:p w14:paraId="0D889AB6" w14:textId="4A124DE6" w:rsidR="001639D1" w:rsidRDefault="00755E81" w:rsidP="00755E81">
      <w:pPr>
        <w:pStyle w:val="Caption"/>
        <w:jc w:val="center"/>
      </w:pPr>
      <w:bookmarkStart w:id="6" w:name="_Toc75762347"/>
      <w:r>
        <w:t xml:space="preserve">Figure </w:t>
      </w:r>
      <w:fldSimple w:instr=" SEQ Figure \* ARABIC ">
        <w:r>
          <w:rPr>
            <w:noProof/>
          </w:rPr>
          <w:t>2</w:t>
        </w:r>
      </w:fldSimple>
      <w:r>
        <w:t xml:space="preserve"> – Running mininet</w:t>
      </w:r>
      <w:bookmarkEnd w:id="6"/>
    </w:p>
    <w:p w14:paraId="24EAEDD2" w14:textId="6880C941" w:rsidR="00BC22F7" w:rsidRDefault="00BC22F7" w:rsidP="00C17B17"/>
    <w:p w14:paraId="520AEBE8" w14:textId="77777777" w:rsidR="00755E81" w:rsidRDefault="001E3CF8" w:rsidP="00755E81">
      <w:pPr>
        <w:keepNext/>
      </w:pPr>
      <w:r>
        <w:rPr>
          <w:noProof/>
        </w:rPr>
        <w:lastRenderedPageBreak/>
        <w:drawing>
          <wp:inline distT="0" distB="0" distL="0" distR="0" wp14:anchorId="78FE80ED" wp14:editId="56A4F444">
            <wp:extent cx="6362700" cy="1457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2700" cy="1457325"/>
                    </a:xfrm>
                    <a:prstGeom prst="rect">
                      <a:avLst/>
                    </a:prstGeom>
                  </pic:spPr>
                </pic:pic>
              </a:graphicData>
            </a:graphic>
          </wp:inline>
        </w:drawing>
      </w:r>
    </w:p>
    <w:p w14:paraId="2FB5BD59" w14:textId="5094BA6E" w:rsidR="001E3CF8" w:rsidRDefault="00755E81" w:rsidP="00755E81">
      <w:pPr>
        <w:pStyle w:val="Caption"/>
        <w:jc w:val="center"/>
      </w:pPr>
      <w:bookmarkStart w:id="7" w:name="_Toc75762348"/>
      <w:r>
        <w:t xml:space="preserve">Figure </w:t>
      </w:r>
      <w:fldSimple w:instr=" SEQ Figure \* ARABIC ">
        <w:r>
          <w:rPr>
            <w:noProof/>
          </w:rPr>
          <w:t>3</w:t>
        </w:r>
      </w:fldSimple>
      <w:r>
        <w:t xml:space="preserve"> - Mininet network</w:t>
      </w:r>
      <w:bookmarkEnd w:id="7"/>
    </w:p>
    <w:p w14:paraId="22C013CD" w14:textId="77777777" w:rsidR="001E3CF8" w:rsidRDefault="001E3CF8" w:rsidP="001E3CF8">
      <w:pPr>
        <w:pStyle w:val="Heading2"/>
        <w:numPr>
          <w:ilvl w:val="0"/>
          <w:numId w:val="0"/>
        </w:numPr>
        <w:ind w:left="404"/>
      </w:pPr>
    </w:p>
    <w:p w14:paraId="4F1602F6" w14:textId="46B4D79A" w:rsidR="00BC22F7" w:rsidRDefault="00BC22F7" w:rsidP="00BC22F7">
      <w:pPr>
        <w:pStyle w:val="Heading2"/>
      </w:pPr>
      <w:bookmarkStart w:id="8" w:name="_Toc75762398"/>
      <w:r w:rsidRPr="00BC22F7">
        <w:t>Should assign IP addresses to hosts.</w:t>
      </w:r>
      <w:bookmarkEnd w:id="8"/>
    </w:p>
    <w:p w14:paraId="065D3CAF" w14:textId="77777777" w:rsidR="00BC22F7" w:rsidRDefault="00BC22F7" w:rsidP="00C17B17"/>
    <w:p w14:paraId="5C204156" w14:textId="4AF2E044" w:rsidR="00BC22F7" w:rsidRDefault="00BC22F7" w:rsidP="00BC22F7">
      <w:r>
        <w:t xml:space="preserve">I have executed this again using a very simple source script </w:t>
      </w:r>
      <w:r w:rsidR="00C93AB8">
        <w:t xml:space="preserve">called “lab3ips.sh” and </w:t>
      </w:r>
      <w:r>
        <w:t xml:space="preserve">executed from the mininet </w:t>
      </w:r>
      <w:r w:rsidR="00C93AB8">
        <w:t>CLI with the command “</w:t>
      </w:r>
      <w:r w:rsidR="00C93AB8" w:rsidRPr="00C93AB8">
        <w:rPr>
          <w:i/>
          <w:iCs/>
        </w:rPr>
        <w:t>source lab3ips.sh</w:t>
      </w:r>
      <w:r w:rsidR="00C93AB8">
        <w:t>”</w:t>
      </w:r>
      <w:r>
        <w:t xml:space="preserve">.  The script is referenced in </w:t>
      </w:r>
      <w:r w:rsidR="00F57224">
        <w:t>G</w:t>
      </w:r>
      <w:r>
        <w:t>itHub and reproduced here:</w:t>
      </w:r>
    </w:p>
    <w:p w14:paraId="050F5435" w14:textId="77777777" w:rsidR="00BC22F7" w:rsidRDefault="00BC22F7" w:rsidP="00C17B17">
      <w:pPr>
        <w:pBdr>
          <w:bottom w:val="single" w:sz="6" w:space="1" w:color="auto"/>
        </w:pBdr>
      </w:pPr>
    </w:p>
    <w:p w14:paraId="35EA2D0C" w14:textId="77777777" w:rsidR="00BC22F7" w:rsidRDefault="00BC22F7" w:rsidP="00C17B17"/>
    <w:p w14:paraId="2E99AAF7" w14:textId="77777777" w:rsidR="00BC22F7" w:rsidRDefault="00BC22F7" w:rsidP="00BC22F7">
      <w:r w:rsidRPr="00BC22F7">
        <w:rPr>
          <w:color w:val="7030A0"/>
        </w:rPr>
        <w:t xml:space="preserve">py </w:t>
      </w:r>
      <w:r>
        <w:t>h1.setIP('</w:t>
      </w:r>
      <w:r w:rsidRPr="00BC22F7">
        <w:rPr>
          <w:color w:val="FF0000"/>
        </w:rPr>
        <w:t>192.168.2.10/24'</w:t>
      </w:r>
      <w:r>
        <w:t>)</w:t>
      </w:r>
    </w:p>
    <w:p w14:paraId="58409381" w14:textId="77777777" w:rsidR="00BC22F7" w:rsidRDefault="00BC22F7" w:rsidP="00BC22F7">
      <w:r w:rsidRPr="00BC22F7">
        <w:rPr>
          <w:color w:val="7030A0"/>
        </w:rPr>
        <w:t xml:space="preserve">py </w:t>
      </w:r>
      <w:r>
        <w:t>h2.setIP('</w:t>
      </w:r>
      <w:r w:rsidRPr="00BC22F7">
        <w:rPr>
          <w:color w:val="FF0000"/>
        </w:rPr>
        <w:t>192.168.2.20/24</w:t>
      </w:r>
      <w:r>
        <w:t>')</w:t>
      </w:r>
    </w:p>
    <w:p w14:paraId="4067AA88" w14:textId="77777777" w:rsidR="00BC22F7" w:rsidRDefault="00BC22F7" w:rsidP="00BC22F7">
      <w:r w:rsidRPr="00BC22F7">
        <w:rPr>
          <w:color w:val="7030A0"/>
        </w:rPr>
        <w:t xml:space="preserve">py </w:t>
      </w:r>
      <w:r>
        <w:t>h3.setIP(</w:t>
      </w:r>
      <w:r w:rsidRPr="00BC22F7">
        <w:rPr>
          <w:color w:val="FF0000"/>
        </w:rPr>
        <w:t>'192.168.2.30/24</w:t>
      </w:r>
      <w:r>
        <w:t>')</w:t>
      </w:r>
    </w:p>
    <w:p w14:paraId="6D62E07B" w14:textId="77777777" w:rsidR="00BC22F7" w:rsidRDefault="00BC22F7" w:rsidP="00BC22F7">
      <w:r w:rsidRPr="00BC22F7">
        <w:rPr>
          <w:color w:val="7030A0"/>
        </w:rPr>
        <w:t xml:space="preserve">py </w:t>
      </w:r>
      <w:r>
        <w:t>h4.setIP('</w:t>
      </w:r>
      <w:r w:rsidRPr="00BC22F7">
        <w:rPr>
          <w:color w:val="FF0000"/>
        </w:rPr>
        <w:t>192.168.2.40/24</w:t>
      </w:r>
      <w:r>
        <w:t>')</w:t>
      </w:r>
    </w:p>
    <w:p w14:paraId="65D3A833" w14:textId="77777777" w:rsidR="00BC22F7" w:rsidRDefault="00BC22F7" w:rsidP="00BC22F7">
      <w:pPr>
        <w:pBdr>
          <w:bottom w:val="single" w:sz="6" w:space="1" w:color="auto"/>
        </w:pBdr>
      </w:pPr>
    </w:p>
    <w:p w14:paraId="1213C88E" w14:textId="77777777" w:rsidR="001E3CF8" w:rsidRDefault="001E3CF8" w:rsidP="001E3CF8">
      <w:pPr>
        <w:ind w:left="0"/>
      </w:pPr>
    </w:p>
    <w:p w14:paraId="2DEA8E3E" w14:textId="77777777" w:rsidR="00755E81" w:rsidRDefault="001E3CF8" w:rsidP="00755E81">
      <w:pPr>
        <w:keepNext/>
        <w:ind w:left="0"/>
        <w:jc w:val="center"/>
      </w:pPr>
      <w:r>
        <w:rPr>
          <w:noProof/>
        </w:rPr>
        <w:drawing>
          <wp:inline distT="0" distB="0" distL="0" distR="0" wp14:anchorId="54F6E2D7" wp14:editId="23D87D07">
            <wp:extent cx="4766876" cy="1000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968" cy="1006757"/>
                    </a:xfrm>
                    <a:prstGeom prst="rect">
                      <a:avLst/>
                    </a:prstGeom>
                    <a:noFill/>
                    <a:ln>
                      <a:noFill/>
                    </a:ln>
                  </pic:spPr>
                </pic:pic>
              </a:graphicData>
            </a:graphic>
          </wp:inline>
        </w:drawing>
      </w:r>
    </w:p>
    <w:p w14:paraId="7BAF8728" w14:textId="1E9F246A" w:rsidR="001E3CF8" w:rsidRDefault="00755E81" w:rsidP="00755E81">
      <w:pPr>
        <w:pStyle w:val="Caption"/>
        <w:jc w:val="center"/>
      </w:pPr>
      <w:bookmarkStart w:id="9" w:name="_Toc75762349"/>
      <w:r>
        <w:t xml:space="preserve">Figure </w:t>
      </w:r>
      <w:fldSimple w:instr=" SEQ Figure \* ARABIC ">
        <w:r>
          <w:rPr>
            <w:noProof/>
          </w:rPr>
          <w:t>4</w:t>
        </w:r>
      </w:fldSimple>
      <w:r>
        <w:t xml:space="preserve"> - Setting IP addresses for the lab</w:t>
      </w:r>
      <w:bookmarkEnd w:id="9"/>
    </w:p>
    <w:p w14:paraId="07438799" w14:textId="4E7AFC4B" w:rsidR="001E3CF8" w:rsidRDefault="001E3CF8" w:rsidP="001E3CF8">
      <w:pPr>
        <w:ind w:left="0"/>
        <w:jc w:val="center"/>
      </w:pPr>
    </w:p>
    <w:p w14:paraId="5F2DADA6" w14:textId="1DCF8E15" w:rsidR="005A070E" w:rsidRDefault="005A070E" w:rsidP="005A070E">
      <w:pPr>
        <w:ind w:left="0"/>
      </w:pPr>
      <w:r>
        <w:t>Screenshot showing the IP addresses changed:</w:t>
      </w:r>
    </w:p>
    <w:p w14:paraId="1A4329BC" w14:textId="77777777" w:rsidR="005A070E" w:rsidRDefault="005A070E" w:rsidP="001E3CF8">
      <w:pPr>
        <w:ind w:left="0"/>
        <w:jc w:val="center"/>
      </w:pPr>
    </w:p>
    <w:p w14:paraId="6B8890E9" w14:textId="77777777" w:rsidR="00755E81" w:rsidRDefault="00C93AB8" w:rsidP="00755E81">
      <w:pPr>
        <w:keepNext/>
        <w:ind w:left="0"/>
        <w:jc w:val="center"/>
      </w:pPr>
      <w:r>
        <w:rPr>
          <w:noProof/>
        </w:rPr>
        <w:drawing>
          <wp:inline distT="0" distB="0" distL="0" distR="0" wp14:anchorId="4577777D" wp14:editId="5B87940D">
            <wp:extent cx="6061649"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232" cy="2909718"/>
                    </a:xfrm>
                    <a:prstGeom prst="rect">
                      <a:avLst/>
                    </a:prstGeom>
                    <a:noFill/>
                    <a:ln>
                      <a:noFill/>
                    </a:ln>
                  </pic:spPr>
                </pic:pic>
              </a:graphicData>
            </a:graphic>
          </wp:inline>
        </w:drawing>
      </w:r>
    </w:p>
    <w:p w14:paraId="09E7895C" w14:textId="5DCA70C4" w:rsidR="00C93AB8" w:rsidRDefault="00755E81" w:rsidP="00755E81">
      <w:pPr>
        <w:pStyle w:val="Caption"/>
        <w:jc w:val="center"/>
      </w:pPr>
      <w:bookmarkStart w:id="10" w:name="_Toc75762350"/>
      <w:r>
        <w:t xml:space="preserve">Figure </w:t>
      </w:r>
      <w:fldSimple w:instr=" SEQ Figure \* ARABIC ">
        <w:r>
          <w:rPr>
            <w:noProof/>
          </w:rPr>
          <w:t>5</w:t>
        </w:r>
      </w:fldSimple>
      <w:r>
        <w:t xml:space="preserve"> - Checking IP addresses for the containers in the lab</w:t>
      </w:r>
      <w:bookmarkEnd w:id="10"/>
    </w:p>
    <w:p w14:paraId="3B81DFA3" w14:textId="77777777" w:rsidR="00C93AB8" w:rsidRDefault="00C93AB8" w:rsidP="001E3CF8">
      <w:pPr>
        <w:ind w:left="0"/>
        <w:jc w:val="center"/>
      </w:pPr>
    </w:p>
    <w:p w14:paraId="607AD11C" w14:textId="5CF4A595" w:rsidR="00911594" w:rsidRDefault="001E3CF8" w:rsidP="001E3CF8">
      <w:pPr>
        <w:pStyle w:val="Heading2"/>
      </w:pPr>
      <w:bookmarkStart w:id="11" w:name="_Toc75762399"/>
      <w:r w:rsidRPr="001E3CF8">
        <w:t>Perform Flood attack on SDN controller following a suggested procedure:</w:t>
      </w:r>
      <w:bookmarkEnd w:id="11"/>
    </w:p>
    <w:p w14:paraId="51A28BDB" w14:textId="7F53D1A4" w:rsidR="001E3CF8" w:rsidRDefault="001E3CF8" w:rsidP="001E3CF8">
      <w:pPr>
        <w:ind w:left="0"/>
      </w:pPr>
    </w:p>
    <w:p w14:paraId="61A80FAD" w14:textId="5B85797F" w:rsidR="00D86BEF" w:rsidRDefault="00D86BEF" w:rsidP="00D86BEF">
      <w:pPr>
        <w:pStyle w:val="Heading3"/>
      </w:pPr>
      <w:bookmarkStart w:id="12" w:name="_Toc75762400"/>
      <w:r>
        <w:t>Run l3 learning application in POX controller.</w:t>
      </w:r>
      <w:bookmarkEnd w:id="12"/>
    </w:p>
    <w:p w14:paraId="0EA7EEEB" w14:textId="64F1C040" w:rsidR="00D86BEF" w:rsidRDefault="00D86BEF" w:rsidP="00D86BEF">
      <w:pPr>
        <w:ind w:left="0"/>
      </w:pPr>
    </w:p>
    <w:p w14:paraId="296951E9" w14:textId="4A482A12" w:rsidR="00D86BEF" w:rsidRDefault="00D86BEF" w:rsidP="00D86BEF">
      <w:pPr>
        <w:ind w:left="0"/>
      </w:pPr>
      <w:r>
        <w:t>I have again used a simple script to allow executing multiple times as needed in an easier manner.  The script “</w:t>
      </w:r>
      <w:r w:rsidRPr="00D86BEF">
        <w:rPr>
          <w:i/>
          <w:iCs/>
        </w:rPr>
        <w:t>run_pox3.sh</w:t>
      </w:r>
      <w:r>
        <w:t>” is on GitHub and reported below</w:t>
      </w:r>
      <w:r w:rsidR="003F7897">
        <w:t>.</w:t>
      </w:r>
    </w:p>
    <w:p w14:paraId="4D82C8C2" w14:textId="2D5C9A9C" w:rsidR="003F7897" w:rsidRDefault="003F7897" w:rsidP="00D86BEF">
      <w:pPr>
        <w:ind w:left="0"/>
      </w:pPr>
    </w:p>
    <w:p w14:paraId="54A42E3C" w14:textId="1CC8555F" w:rsidR="003F7897" w:rsidRDefault="003F7897" w:rsidP="00D86BEF">
      <w:pPr>
        <w:ind w:left="0"/>
      </w:pPr>
      <w:r>
        <w:t>Please notice that I set the log level to “DEBUG” in order to work more effectively on the software by inserting debug comments in the code.</w:t>
      </w:r>
    </w:p>
    <w:p w14:paraId="5CC70F38" w14:textId="1A4A297D" w:rsidR="00D86BEF" w:rsidRDefault="00D86BEF" w:rsidP="00D86BEF">
      <w:pPr>
        <w:pBdr>
          <w:bottom w:val="single" w:sz="6" w:space="1" w:color="auto"/>
        </w:pBdr>
        <w:ind w:left="0"/>
      </w:pPr>
    </w:p>
    <w:p w14:paraId="2E182F0C" w14:textId="77777777" w:rsidR="003F7897" w:rsidRDefault="003F7897" w:rsidP="00D86BEF">
      <w:pPr>
        <w:ind w:left="0"/>
      </w:pPr>
    </w:p>
    <w:p w14:paraId="20319676" w14:textId="77777777" w:rsidR="00D86BEF" w:rsidRDefault="00D86BEF" w:rsidP="00D86BEF">
      <w:pPr>
        <w:ind w:left="0"/>
      </w:pPr>
      <w:r w:rsidRPr="004F064E">
        <w:rPr>
          <w:color w:val="0070C0"/>
        </w:rPr>
        <w:t xml:space="preserve">set </w:t>
      </w:r>
      <w:r>
        <w:t>-x</w:t>
      </w:r>
    </w:p>
    <w:p w14:paraId="2965DE52" w14:textId="77777777" w:rsidR="00D86BEF" w:rsidRDefault="00D86BEF" w:rsidP="00D86BEF">
      <w:pPr>
        <w:ind w:left="0"/>
      </w:pPr>
      <w:r w:rsidRPr="004F064E">
        <w:rPr>
          <w:color w:val="0070C0"/>
        </w:rPr>
        <w:t xml:space="preserve">sudo </w:t>
      </w:r>
      <w:r>
        <w:t>./pox.py openflow.of_01 \</w:t>
      </w:r>
    </w:p>
    <w:p w14:paraId="440EC522" w14:textId="77777777" w:rsidR="00D86BEF" w:rsidRDefault="00D86BEF" w:rsidP="00D86BEF">
      <w:pPr>
        <w:ind w:left="0"/>
      </w:pPr>
      <w:r>
        <w:tab/>
        <w:t>--port=</w:t>
      </w:r>
      <w:r w:rsidRPr="004F064E">
        <w:rPr>
          <w:color w:val="FF0000"/>
        </w:rPr>
        <w:t>6655</w:t>
      </w:r>
      <w:r>
        <w:t xml:space="preserve"> pox.forwarding.l3_learning \</w:t>
      </w:r>
    </w:p>
    <w:p w14:paraId="05AD7EEC" w14:textId="6BE59A13" w:rsidR="00D86BEF" w:rsidRDefault="00D86BEF" w:rsidP="00D86BEF">
      <w:pPr>
        <w:ind w:left="0"/>
      </w:pPr>
      <w:r>
        <w:tab/>
        <w:t>pox.forwarding.Lab3Firewall \</w:t>
      </w:r>
    </w:p>
    <w:p w14:paraId="6BEAE7D8" w14:textId="77777777" w:rsidR="00D86BEF" w:rsidRDefault="00D86BEF" w:rsidP="00D86BEF">
      <w:pPr>
        <w:ind w:left="0"/>
      </w:pPr>
      <w:r>
        <w:tab/>
        <w:t>--l2config="</w:t>
      </w:r>
      <w:r w:rsidRPr="004F064E">
        <w:rPr>
          <w:color w:val="A6A6A6" w:themeColor="background1" w:themeShade="A6"/>
        </w:rPr>
        <w:t>l2firewall.config</w:t>
      </w:r>
      <w:r>
        <w:t>" \</w:t>
      </w:r>
    </w:p>
    <w:p w14:paraId="2DCD2795" w14:textId="48BC9C68" w:rsidR="00D86BEF" w:rsidRDefault="00D86BEF" w:rsidP="00D86BEF">
      <w:pPr>
        <w:ind w:left="0"/>
      </w:pPr>
      <w:r>
        <w:t xml:space="preserve">    --l3config="</w:t>
      </w:r>
      <w:r w:rsidRPr="004F064E">
        <w:rPr>
          <w:color w:val="A6A6A6" w:themeColor="background1" w:themeShade="A6"/>
        </w:rPr>
        <w:t>l3firewall.config</w:t>
      </w:r>
      <w:r>
        <w:t>" \</w:t>
      </w:r>
    </w:p>
    <w:p w14:paraId="198AFC2B" w14:textId="4255CC91" w:rsidR="00D86BEF" w:rsidRDefault="00D86BEF" w:rsidP="00D86BEF">
      <w:pPr>
        <w:pBdr>
          <w:bottom w:val="single" w:sz="6" w:space="1" w:color="auto"/>
        </w:pBdr>
        <w:ind w:left="0"/>
      </w:pPr>
      <w:r>
        <w:tab/>
        <w:t xml:space="preserve">log.level </w:t>
      </w:r>
      <w:r w:rsidR="003F7897">
        <w:t>–</w:t>
      </w:r>
      <w:r>
        <w:t>DEBUG</w:t>
      </w:r>
    </w:p>
    <w:p w14:paraId="7BE605E2" w14:textId="77777777" w:rsidR="003F7897" w:rsidRDefault="003F7897" w:rsidP="00D86BEF">
      <w:pPr>
        <w:pBdr>
          <w:bottom w:val="single" w:sz="6" w:space="1" w:color="auto"/>
        </w:pBdr>
        <w:ind w:left="0"/>
      </w:pPr>
    </w:p>
    <w:p w14:paraId="3F029869" w14:textId="77777777" w:rsidR="003F7897" w:rsidRDefault="003F7897" w:rsidP="00D86BEF">
      <w:pPr>
        <w:ind w:left="0"/>
      </w:pPr>
    </w:p>
    <w:p w14:paraId="4C1E1C23" w14:textId="77777777" w:rsidR="00755E81" w:rsidRDefault="006B5A07" w:rsidP="00755E81">
      <w:pPr>
        <w:keepNext/>
        <w:ind w:left="0"/>
      </w:pPr>
      <w:r>
        <w:rPr>
          <w:noProof/>
        </w:rPr>
        <w:drawing>
          <wp:inline distT="0" distB="0" distL="0" distR="0" wp14:anchorId="261B2C86" wp14:editId="5D893FEB">
            <wp:extent cx="6583680" cy="25920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3680" cy="2592070"/>
                    </a:xfrm>
                    <a:prstGeom prst="rect">
                      <a:avLst/>
                    </a:prstGeom>
                  </pic:spPr>
                </pic:pic>
              </a:graphicData>
            </a:graphic>
          </wp:inline>
        </w:drawing>
      </w:r>
    </w:p>
    <w:p w14:paraId="45BEB757" w14:textId="7D01B1D8" w:rsidR="00D86BEF" w:rsidRDefault="00755E81" w:rsidP="00755E81">
      <w:pPr>
        <w:pStyle w:val="Caption"/>
        <w:jc w:val="center"/>
      </w:pPr>
      <w:bookmarkStart w:id="13" w:name="_Toc75762351"/>
      <w:r>
        <w:t xml:space="preserve">Figure </w:t>
      </w:r>
      <w:fldSimple w:instr=" SEQ Figure \* ARABIC ">
        <w:r>
          <w:rPr>
            <w:noProof/>
          </w:rPr>
          <w:t>6</w:t>
        </w:r>
      </w:fldSimple>
      <w:r>
        <w:t xml:space="preserve"> - Running POX</w:t>
      </w:r>
      <w:bookmarkEnd w:id="13"/>
    </w:p>
    <w:p w14:paraId="675B9EFD" w14:textId="77777777" w:rsidR="006B5A07" w:rsidRDefault="006B5A07" w:rsidP="00D86BEF">
      <w:pPr>
        <w:ind w:left="0"/>
      </w:pPr>
    </w:p>
    <w:p w14:paraId="076E4528" w14:textId="79C61435" w:rsidR="00D86BEF" w:rsidRDefault="00D86BEF" w:rsidP="00AB5DE8">
      <w:pPr>
        <w:pStyle w:val="Heading3"/>
      </w:pPr>
      <w:bookmarkStart w:id="14" w:name="_Toc75762401"/>
      <w:r>
        <w:t>Check openflow flow-entries on switch 1.</w:t>
      </w:r>
      <w:bookmarkEnd w:id="14"/>
    </w:p>
    <w:p w14:paraId="2C5FB2D3" w14:textId="69F54347" w:rsidR="00D86BEF" w:rsidRDefault="00D86BEF" w:rsidP="00AB5DE8">
      <w:pPr>
        <w:pStyle w:val="Heading3"/>
      </w:pPr>
      <w:bookmarkStart w:id="15" w:name="_Toc75762402"/>
      <w:r>
        <w:t>Start flooding from any container host to container host #2</w:t>
      </w:r>
      <w:bookmarkEnd w:id="15"/>
    </w:p>
    <w:p w14:paraId="4D9E8700" w14:textId="4FDB5D14" w:rsidR="005A070E" w:rsidRDefault="00D86BEF" w:rsidP="00AB5DE8">
      <w:pPr>
        <w:pStyle w:val="Heading3"/>
      </w:pPr>
      <w:bookmarkStart w:id="16" w:name="_Toc75762403"/>
      <w:r>
        <w:t>Check Openflow flow entries at switch 1</w:t>
      </w:r>
      <w:bookmarkEnd w:id="16"/>
    </w:p>
    <w:p w14:paraId="6C8F1278" w14:textId="1A50EB8A" w:rsidR="001E3CF8" w:rsidRDefault="001E3CF8" w:rsidP="001E3CF8">
      <w:pPr>
        <w:ind w:left="0"/>
      </w:pPr>
    </w:p>
    <w:p w14:paraId="2D68D5D1" w14:textId="0648EA30" w:rsidR="00AB5DE8" w:rsidRDefault="00AB5DE8" w:rsidP="001E3CF8">
      <w:pPr>
        <w:ind w:left="0"/>
      </w:pPr>
      <w:r>
        <w:t>In the next sequence of screenshots, I will illustrate the Denial of Service happening on OVS because of the flood attack.</w:t>
      </w:r>
    </w:p>
    <w:p w14:paraId="315C8335" w14:textId="30F1DB95" w:rsidR="00AB5DE8" w:rsidRDefault="00AB5DE8" w:rsidP="001E3CF8">
      <w:pPr>
        <w:ind w:left="0"/>
      </w:pPr>
    </w:p>
    <w:p w14:paraId="4981B52D" w14:textId="0BC8203D" w:rsidR="00AB5DE8" w:rsidRDefault="00AB5DE8" w:rsidP="001E3CF8">
      <w:pPr>
        <w:ind w:left="0"/>
      </w:pPr>
      <w:r>
        <w:t>I have aligned the four X terminals of the four containers of the mininet, and used one to produce the flood, one to show the OVS flows, and another to try to ping another container.</w:t>
      </w:r>
    </w:p>
    <w:p w14:paraId="5DA1FEF6" w14:textId="77777777" w:rsidR="00AB5DE8" w:rsidRDefault="00AB5DE8" w:rsidP="001E3CF8">
      <w:pPr>
        <w:ind w:left="0"/>
      </w:pPr>
    </w:p>
    <w:p w14:paraId="411DD256" w14:textId="6A6CE75E" w:rsidR="00AB5DE8" w:rsidRDefault="00AB5DE8" w:rsidP="001E3CF8">
      <w:pPr>
        <w:ind w:left="0"/>
      </w:pPr>
      <w:r>
        <w:t>In the first image, I am showing that the command “</w:t>
      </w:r>
      <w:r w:rsidRPr="00AB5DE8">
        <w:rPr>
          <w:i/>
          <w:iCs/>
        </w:rPr>
        <w:t>ovs-ofctl dump-flows s1</w:t>
      </w:r>
      <w:r>
        <w:t>” (used to dump the OVS flows) does not show anything – this is correct because there is no traffic yet.</w:t>
      </w:r>
    </w:p>
    <w:p w14:paraId="03FD1CDD" w14:textId="77777777" w:rsidR="00AB5DE8" w:rsidRDefault="00AB5DE8" w:rsidP="005F720B">
      <w:pPr>
        <w:keepNext/>
        <w:ind w:left="0"/>
        <w:jc w:val="center"/>
      </w:pPr>
      <w:r>
        <w:rPr>
          <w:noProof/>
        </w:rPr>
        <w:lastRenderedPageBreak/>
        <w:drawing>
          <wp:inline distT="0" distB="0" distL="0" distR="0" wp14:anchorId="7C10C7A3" wp14:editId="39337E6C">
            <wp:extent cx="5869305" cy="38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8228" cy="3895573"/>
                    </a:xfrm>
                    <a:prstGeom prst="rect">
                      <a:avLst/>
                    </a:prstGeom>
                    <a:noFill/>
                    <a:ln>
                      <a:noFill/>
                    </a:ln>
                  </pic:spPr>
                </pic:pic>
              </a:graphicData>
            </a:graphic>
          </wp:inline>
        </w:drawing>
      </w:r>
    </w:p>
    <w:p w14:paraId="4FE12082" w14:textId="2EBCD7BE" w:rsidR="00AB5DE8" w:rsidRDefault="00AB5DE8" w:rsidP="00AB5DE8">
      <w:pPr>
        <w:pStyle w:val="Caption"/>
        <w:jc w:val="center"/>
      </w:pPr>
      <w:bookmarkStart w:id="17" w:name="_Toc75762352"/>
      <w:r>
        <w:t xml:space="preserve">Figure </w:t>
      </w:r>
      <w:fldSimple w:instr=" SEQ Figure \* ARABIC ">
        <w:r w:rsidR="00755E81">
          <w:rPr>
            <w:noProof/>
          </w:rPr>
          <w:t>7</w:t>
        </w:r>
      </w:fldSimple>
      <w:r>
        <w:t xml:space="preserve"> - </w:t>
      </w:r>
      <w:r w:rsidRPr="00801EF2">
        <w:t>Check openflow flow-entries on switch 1</w:t>
      </w:r>
      <w:bookmarkEnd w:id="17"/>
    </w:p>
    <w:p w14:paraId="7B82026A" w14:textId="45A38808" w:rsidR="00AB5DE8" w:rsidRDefault="00AB5DE8" w:rsidP="001E3CF8">
      <w:pPr>
        <w:ind w:left="0"/>
      </w:pPr>
    </w:p>
    <w:p w14:paraId="2DA6678F" w14:textId="3F9317CD" w:rsidR="00AB5DE8" w:rsidRDefault="0048402E" w:rsidP="001E3CF8">
      <w:pPr>
        <w:ind w:left="0"/>
      </w:pPr>
      <w:r>
        <w:t xml:space="preserve">In the next screenshot, I have started the flood attack from the container h1 </w:t>
      </w:r>
      <w:r w:rsidR="00640969">
        <w:t>against h2. On container h2 I am trying to ping container 4, but with no success – the OVS controller is effectively under stress and does not forward the flows.  Conversely, the containers are quite responsive – it’s just their networking that is affected.</w:t>
      </w:r>
    </w:p>
    <w:p w14:paraId="0904E35A" w14:textId="594558EF" w:rsidR="00A834A3" w:rsidRDefault="00A834A3" w:rsidP="001E3CF8">
      <w:pPr>
        <w:ind w:left="0"/>
      </w:pPr>
    </w:p>
    <w:p w14:paraId="5471A5A9" w14:textId="20C33CD2" w:rsidR="00A834A3" w:rsidRDefault="00A834A3" w:rsidP="001E3CF8">
      <w:pPr>
        <w:ind w:left="0"/>
      </w:pPr>
      <w:r>
        <w:t>On the container 3 I am dumping the OVS flows – they are hundreds, and do not stop increase even after I have stopped the flood.</w:t>
      </w:r>
    </w:p>
    <w:p w14:paraId="6DDEBD88" w14:textId="3A811A42" w:rsidR="00A834A3" w:rsidRDefault="00A834A3" w:rsidP="00A834A3">
      <w:pPr>
        <w:keepNext/>
        <w:ind w:left="0"/>
        <w:jc w:val="center"/>
      </w:pPr>
      <w:r>
        <w:rPr>
          <w:noProof/>
        </w:rPr>
        <w:lastRenderedPageBreak/>
        <mc:AlternateContent>
          <mc:Choice Requires="wps">
            <w:drawing>
              <wp:anchor distT="0" distB="0" distL="114300" distR="114300" simplePos="0" relativeHeight="251673600" behindDoc="0" locked="0" layoutInCell="1" allowOverlap="1" wp14:anchorId="05D91A8A" wp14:editId="433E1407">
                <wp:simplePos x="0" y="0"/>
                <wp:positionH relativeFrom="margin">
                  <wp:posOffset>5715</wp:posOffset>
                </wp:positionH>
                <wp:positionV relativeFrom="paragraph">
                  <wp:posOffset>151130</wp:posOffset>
                </wp:positionV>
                <wp:extent cx="3305175" cy="4286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3305175"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9B91D" id="Rectangle 11" o:spid="_x0000_s1026" style="position:absolute;margin-left:.45pt;margin-top:11.9pt;width:260.25pt;height:3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nAIAAJEFAAAOAAAAZHJzL2Uyb0RvYy54bWysVMFu2zAMvQ/YPwi6r7bTpO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" filled="f" strokecolor="red" strokeweight="3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3B37CD56" wp14:editId="2AF6112C">
                <wp:simplePos x="0" y="0"/>
                <wp:positionH relativeFrom="margin">
                  <wp:posOffset>3425189</wp:posOffset>
                </wp:positionH>
                <wp:positionV relativeFrom="paragraph">
                  <wp:posOffset>151130</wp:posOffset>
                </wp:positionV>
                <wp:extent cx="2238375" cy="75247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2238375" cy="752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958BE" id="Rectangle 58" o:spid="_x0000_s1026" style="position:absolute;margin-left:269.7pt;margin-top:11.9pt;width:176.25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" filled="f" strokecolor="red" strokeweight="3pt">
                <w10:wrap anchorx="margin"/>
              </v:rect>
            </w:pict>
          </mc:Fallback>
        </mc:AlternateContent>
      </w:r>
      <w:r w:rsidR="0048402E">
        <w:rPr>
          <w:noProof/>
        </w:rPr>
        <w:drawing>
          <wp:inline distT="0" distB="0" distL="0" distR="0" wp14:anchorId="102F5B86" wp14:editId="2D86486E">
            <wp:extent cx="6583680" cy="435356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3680" cy="4353560"/>
                    </a:xfrm>
                    <a:prstGeom prst="rect">
                      <a:avLst/>
                    </a:prstGeom>
                    <a:noFill/>
                    <a:ln>
                      <a:noFill/>
                    </a:ln>
                  </pic:spPr>
                </pic:pic>
              </a:graphicData>
            </a:graphic>
          </wp:inline>
        </w:drawing>
      </w:r>
    </w:p>
    <w:p w14:paraId="4459585F" w14:textId="4BEA11BF" w:rsidR="00AB5DE8" w:rsidRDefault="00A834A3" w:rsidP="00A834A3">
      <w:pPr>
        <w:pStyle w:val="Caption"/>
        <w:jc w:val="center"/>
      </w:pPr>
      <w:bookmarkStart w:id="18" w:name="_Toc75762353"/>
      <w:r>
        <w:t xml:space="preserve">Figure </w:t>
      </w:r>
      <w:fldSimple w:instr=" SEQ Figure \* ARABIC ">
        <w:r w:rsidR="00755E81">
          <w:rPr>
            <w:noProof/>
          </w:rPr>
          <w:t>8</w:t>
        </w:r>
      </w:fldSimple>
      <w:r>
        <w:t xml:space="preserve"> - </w:t>
      </w:r>
      <w:r w:rsidRPr="005C7A6B">
        <w:t>Start</w:t>
      </w:r>
      <w:r>
        <w:t xml:space="preserve"> </w:t>
      </w:r>
      <w:r w:rsidRPr="005C7A6B">
        <w:t>flooding from any container host to container host #2</w:t>
      </w:r>
      <w:bookmarkEnd w:id="18"/>
    </w:p>
    <w:p w14:paraId="437B4B89" w14:textId="6C0DAE8B" w:rsidR="00AB5DE8" w:rsidRDefault="00AB5DE8" w:rsidP="001E3CF8">
      <w:pPr>
        <w:ind w:left="0"/>
      </w:pPr>
    </w:p>
    <w:p w14:paraId="63EDFA4A" w14:textId="367A5436" w:rsidR="00AB5DE8" w:rsidRDefault="005F720B" w:rsidP="001E3CF8">
      <w:pPr>
        <w:ind w:left="0"/>
      </w:pPr>
      <w:r>
        <w:t xml:space="preserve">After the flood is concluded, the OVS comes back to normal slowly.  From the next screenshot, it is possible to appreciate </w:t>
      </w:r>
      <w:r w:rsidR="007A14E2">
        <w:t>that it needs at least five minutes after the attack is terminated, to start resume the network.</w:t>
      </w:r>
    </w:p>
    <w:p w14:paraId="2DF1845D" w14:textId="7C951BB0" w:rsidR="00AB5DE8" w:rsidRDefault="00AB5DE8" w:rsidP="001E3CF8">
      <w:pPr>
        <w:ind w:left="0"/>
      </w:pPr>
    </w:p>
    <w:p w14:paraId="5111E7E0" w14:textId="77777777" w:rsidR="007A14E2" w:rsidRDefault="005F720B" w:rsidP="007A14E2">
      <w:pPr>
        <w:keepNext/>
        <w:ind w:left="0"/>
      </w:pPr>
      <w:r>
        <w:rPr>
          <w:noProof/>
        </w:rPr>
        <w:lastRenderedPageBreak/>
        <w:drawing>
          <wp:inline distT="0" distB="0" distL="0" distR="0" wp14:anchorId="1F0D41B2" wp14:editId="6FF65B8C">
            <wp:extent cx="6583680" cy="43319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4331970"/>
                    </a:xfrm>
                    <a:prstGeom prst="rect">
                      <a:avLst/>
                    </a:prstGeom>
                    <a:noFill/>
                    <a:ln>
                      <a:noFill/>
                    </a:ln>
                  </pic:spPr>
                </pic:pic>
              </a:graphicData>
            </a:graphic>
          </wp:inline>
        </w:drawing>
      </w:r>
    </w:p>
    <w:p w14:paraId="7F543548" w14:textId="37162B66" w:rsidR="005F720B" w:rsidRDefault="007A14E2" w:rsidP="007A14E2">
      <w:pPr>
        <w:pStyle w:val="Caption"/>
        <w:jc w:val="center"/>
      </w:pPr>
      <w:bookmarkStart w:id="19" w:name="_Toc75762354"/>
      <w:r>
        <w:t xml:space="preserve">Figure </w:t>
      </w:r>
      <w:fldSimple w:instr=" SEQ Figure \* ARABIC ">
        <w:r w:rsidR="00755E81">
          <w:rPr>
            <w:noProof/>
          </w:rPr>
          <w:t>9</w:t>
        </w:r>
      </w:fldSimple>
      <w:r w:rsidRPr="00FD4B70">
        <w:t>d.</w:t>
      </w:r>
      <w:r>
        <w:t xml:space="preserve"> - OVS Slowly resuming operation</w:t>
      </w:r>
      <w:bookmarkEnd w:id="19"/>
    </w:p>
    <w:p w14:paraId="5656D6FF" w14:textId="146D65EC" w:rsidR="001E3CF8" w:rsidRDefault="007A14E2" w:rsidP="001E3CF8">
      <w:pPr>
        <w:ind w:left="0"/>
      </w:pPr>
      <w:r>
        <w:t>I have used “</w:t>
      </w:r>
      <w:r w:rsidRPr="007A14E2">
        <w:rPr>
          <w:i/>
          <w:iCs/>
        </w:rPr>
        <w:t>wc -l</w:t>
      </w:r>
      <w:r>
        <w:t>” to count the number of flows present on the switch, and they do not necessarily start diminishing after the flood is terminated.</w:t>
      </w:r>
    </w:p>
    <w:p w14:paraId="2704B25E" w14:textId="7A3B7A24" w:rsidR="007A14E2" w:rsidRDefault="007A14E2" w:rsidP="001E3CF8">
      <w:pPr>
        <w:ind w:left="0"/>
      </w:pPr>
    </w:p>
    <w:p w14:paraId="4DBE7302" w14:textId="77777777" w:rsidR="00C51BC1" w:rsidRDefault="00C51BC1" w:rsidP="00C51BC1">
      <w:pPr>
        <w:keepNext/>
        <w:ind w:left="0"/>
        <w:jc w:val="center"/>
      </w:pPr>
      <w:r>
        <w:rPr>
          <w:noProof/>
        </w:rPr>
        <w:lastRenderedPageBreak/>
        <w:drawing>
          <wp:inline distT="0" distB="0" distL="0" distR="0" wp14:anchorId="64DBBFE4" wp14:editId="0E28B844">
            <wp:extent cx="3513961" cy="441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707" cy="4426071"/>
                    </a:xfrm>
                    <a:prstGeom prst="rect">
                      <a:avLst/>
                    </a:prstGeom>
                    <a:noFill/>
                    <a:ln>
                      <a:noFill/>
                    </a:ln>
                  </pic:spPr>
                </pic:pic>
              </a:graphicData>
            </a:graphic>
          </wp:inline>
        </w:drawing>
      </w:r>
    </w:p>
    <w:p w14:paraId="56C9A78B" w14:textId="381B4FD7" w:rsidR="007A14E2" w:rsidRDefault="00C51BC1" w:rsidP="00C51BC1">
      <w:pPr>
        <w:pStyle w:val="Caption"/>
        <w:jc w:val="center"/>
      </w:pPr>
      <w:bookmarkStart w:id="20" w:name="_Toc75762355"/>
      <w:r>
        <w:t xml:space="preserve">Figure </w:t>
      </w:r>
      <w:fldSimple w:instr=" SEQ Figure \* ARABIC ">
        <w:r w:rsidR="00755E81">
          <w:rPr>
            <w:noProof/>
          </w:rPr>
          <w:t>10</w:t>
        </w:r>
      </w:fldSimple>
      <w:r>
        <w:t xml:space="preserve"> - Counting the flows on OVS</w:t>
      </w:r>
      <w:bookmarkEnd w:id="20"/>
    </w:p>
    <w:p w14:paraId="177D9F3D" w14:textId="4B31CCAA" w:rsidR="007A14E2" w:rsidRDefault="007A14E2" w:rsidP="001E3CF8">
      <w:pPr>
        <w:ind w:left="0"/>
      </w:pPr>
    </w:p>
    <w:p w14:paraId="73A872D2" w14:textId="06CD72C9" w:rsidR="00AB5DE8" w:rsidRDefault="00AB5DE8" w:rsidP="00151CED">
      <w:pPr>
        <w:pStyle w:val="Heading2"/>
      </w:pPr>
      <w:bookmarkStart w:id="21" w:name="_Toc75762404"/>
      <w:r>
        <w:t>Mitigate DoS attack by implementing port security and using OpenFlow based firewall.</w:t>
      </w:r>
      <w:bookmarkEnd w:id="21"/>
    </w:p>
    <w:p w14:paraId="77800F07" w14:textId="77777777" w:rsidR="00151CED" w:rsidRPr="00151CED" w:rsidRDefault="00151CED" w:rsidP="00151CED"/>
    <w:p w14:paraId="2049E87D" w14:textId="12B94A96" w:rsidR="00AB5DE8" w:rsidRDefault="00AB5DE8" w:rsidP="00151CED">
      <w:pPr>
        <w:pStyle w:val="Heading3"/>
      </w:pPr>
      <w:bookmarkStart w:id="22" w:name="_Toc75762405"/>
      <w:r>
        <w:t>You should illustrate (through screenshots and descriptions) your implemented program codes.</w:t>
      </w:r>
      <w:bookmarkEnd w:id="22"/>
    </w:p>
    <w:p w14:paraId="24145EEE" w14:textId="5F2CF598" w:rsidR="00AB5DE8" w:rsidRDefault="00AB5DE8" w:rsidP="00151CED">
      <w:pPr>
        <w:pStyle w:val="Heading3"/>
      </w:pPr>
      <w:bookmarkStart w:id="23" w:name="_Toc75762406"/>
      <w:r>
        <w:t>You should demo how your implementation can mitigate the DoS through a sequence</w:t>
      </w:r>
      <w:r w:rsidR="00151CED">
        <w:t xml:space="preserve"> </w:t>
      </w:r>
      <w:r>
        <w:t>of screenshots with explanation.</w:t>
      </w:r>
      <w:bookmarkEnd w:id="23"/>
    </w:p>
    <w:p w14:paraId="26114152" w14:textId="7B984EB9" w:rsidR="00AB5DE8" w:rsidRDefault="00AB5DE8" w:rsidP="00151CED">
      <w:pPr>
        <w:pStyle w:val="Heading3"/>
      </w:pPr>
      <w:bookmarkStart w:id="24" w:name="_Toc75762407"/>
      <w:r>
        <w:t>You should submit the source codes of your implementation.</w:t>
      </w:r>
      <w:bookmarkEnd w:id="24"/>
    </w:p>
    <w:p w14:paraId="2442ECF2" w14:textId="7145EEE0" w:rsidR="001E3CF8" w:rsidRDefault="001E3CF8" w:rsidP="001E3CF8">
      <w:pPr>
        <w:ind w:left="0"/>
      </w:pPr>
    </w:p>
    <w:p w14:paraId="3A617AEF" w14:textId="4C046204" w:rsidR="001E3CF8" w:rsidRDefault="006449BB" w:rsidP="001E3CF8">
      <w:pPr>
        <w:ind w:left="0"/>
      </w:pPr>
      <w:r>
        <w:t xml:space="preserve">In this lab, I have modified the provided L3Firewall.py implementing “Lab3Firewall.py”.  The complete code is presented on </w:t>
      </w:r>
      <w:r w:rsidR="00712265">
        <w:t>GitHub;</w:t>
      </w:r>
      <w:r>
        <w:t xml:space="preserve"> </w:t>
      </w:r>
      <w:r w:rsidR="00712265">
        <w:t>however,</w:t>
      </w:r>
      <w:r>
        <w:t xml:space="preserve"> I will highlight here the most noticeable points.</w:t>
      </w:r>
    </w:p>
    <w:p w14:paraId="77C7DC1D" w14:textId="495431A1" w:rsidR="006449BB" w:rsidRDefault="006449BB" w:rsidP="001E3CF8">
      <w:pPr>
        <w:ind w:left="0"/>
      </w:pPr>
    </w:p>
    <w:p w14:paraId="3E00D94F" w14:textId="6BF6F978" w:rsidR="006449BB" w:rsidRDefault="00712265" w:rsidP="001E3CF8">
      <w:pPr>
        <w:ind w:left="0"/>
      </w:pPr>
      <w:r>
        <w:t>The logic for spoofing and DoS detection is implemented through a Python Dict() object.  Every time a new flow is observed by the OVS, the source MAC address of the processed packets is stored as the key; the source and destination IP addresses, as well as the OVS switchport, are stored as Dict values.</w:t>
      </w:r>
      <w:r w:rsidR="006A76AE">
        <w:t xml:space="preserve">  For instance:</w:t>
      </w:r>
    </w:p>
    <w:p w14:paraId="4BB390F0" w14:textId="42CC3256" w:rsidR="00712265" w:rsidRDefault="00712265" w:rsidP="001E3CF8">
      <w:pPr>
        <w:ind w:left="0"/>
      </w:pPr>
    </w:p>
    <w:p w14:paraId="0233CC35" w14:textId="5D261093" w:rsidR="00712265" w:rsidRDefault="00712265" w:rsidP="00712265">
      <w:pPr>
        <w:ind w:left="0"/>
      </w:pPr>
      <w:r>
        <w:t xml:space="preserve">                SpoofingTable = {</w:t>
      </w:r>
    </w:p>
    <w:p w14:paraId="182DAE86" w14:textId="1336F769" w:rsidR="00712265" w:rsidRDefault="00712265" w:rsidP="00712265">
      <w:pPr>
        <w:ind w:left="0"/>
      </w:pPr>
      <w:r>
        <w:t xml:space="preserve">                   # src MAC address     src IP          </w:t>
      </w:r>
      <w:r w:rsidR="006A76AE">
        <w:t xml:space="preserve">         </w:t>
      </w:r>
      <w:r>
        <w:t xml:space="preserve">dst IP          </w:t>
      </w:r>
      <w:r w:rsidR="006A76AE">
        <w:t xml:space="preserve">    </w:t>
      </w:r>
      <w:r>
        <w:t>src OVS port</w:t>
      </w:r>
    </w:p>
    <w:p w14:paraId="2B8D1709" w14:textId="53AF917F" w:rsidR="00712265" w:rsidRDefault="00712265" w:rsidP="00712265">
      <w:pPr>
        <w:ind w:left="0"/>
      </w:pPr>
      <w:r>
        <w:t xml:space="preserve">                   "00:00:00:00:00:0a": ["192.168.2.10", "192.168.2.30", "1"],</w:t>
      </w:r>
    </w:p>
    <w:p w14:paraId="5EB98245" w14:textId="35F7DC2E" w:rsidR="00712265" w:rsidRDefault="00712265" w:rsidP="00712265">
      <w:pPr>
        <w:ind w:left="0"/>
      </w:pPr>
      <w:r>
        <w:t xml:space="preserve">                   "00:00:00:00:00:0b": ["192.168.2.20", "192.168.2.10", "2"],</w:t>
      </w:r>
    </w:p>
    <w:p w14:paraId="0DC76E48" w14:textId="7D996025" w:rsidR="00712265" w:rsidRDefault="00712265" w:rsidP="00712265">
      <w:pPr>
        <w:ind w:left="0"/>
      </w:pPr>
      <w:r>
        <w:t xml:space="preserve">                   "00:00:00:00:00:0c": ["192.168.2.30", "192.168.2.40", "3"]</w:t>
      </w:r>
    </w:p>
    <w:p w14:paraId="2EB3DD58" w14:textId="07D4576B" w:rsidR="00712265" w:rsidRDefault="00712265" w:rsidP="00712265">
      <w:pPr>
        <w:ind w:left="0"/>
      </w:pPr>
      <w:r>
        <w:t xml:space="preserve">                }</w:t>
      </w:r>
    </w:p>
    <w:p w14:paraId="1677DBBD" w14:textId="0F358EB2" w:rsidR="00F8728F" w:rsidRDefault="00F8728F" w:rsidP="001E3CF8">
      <w:pPr>
        <w:ind w:left="0"/>
      </w:pPr>
    </w:p>
    <w:p w14:paraId="14AFFC83" w14:textId="24315681" w:rsidR="00F8728F" w:rsidRDefault="006A76AE" w:rsidP="001E3CF8">
      <w:pPr>
        <w:ind w:left="0"/>
      </w:pPr>
      <w:r>
        <w:t>I have also implemented an algorithm that implements both the two spoofing attacks (spoofing of IP and spoofing of the MAC address), as required by the “Bonus Points” section.</w:t>
      </w:r>
    </w:p>
    <w:p w14:paraId="13D05B19" w14:textId="6ED7C35B" w:rsidR="00CE204F" w:rsidRDefault="00CE204F" w:rsidP="001E3CF8">
      <w:pPr>
        <w:ind w:left="0"/>
      </w:pPr>
      <w:r>
        <w:t>I have extensively commented the source code in order to understand the program as it is being red.</w:t>
      </w:r>
    </w:p>
    <w:p w14:paraId="666E7670" w14:textId="2844D039" w:rsidR="00CE204F" w:rsidRDefault="00CE204F" w:rsidP="001E3CF8">
      <w:pPr>
        <w:ind w:left="0"/>
      </w:pPr>
      <w:r>
        <w:t xml:space="preserve">The main principles </w:t>
      </w:r>
      <w:r w:rsidR="007E4C41">
        <w:t xml:space="preserve">for </w:t>
      </w:r>
      <w:r>
        <w:t>are the following:</w:t>
      </w:r>
    </w:p>
    <w:p w14:paraId="58EB2AF7" w14:textId="4B2DBF77" w:rsidR="006A76AE" w:rsidRDefault="006A76AE" w:rsidP="001E3CF8">
      <w:pPr>
        <w:ind w:left="0"/>
      </w:pPr>
    </w:p>
    <w:p w14:paraId="3517028D" w14:textId="548D7DDA" w:rsidR="00CE204F" w:rsidRDefault="00CE204F" w:rsidP="00CE204F">
      <w:pPr>
        <w:pStyle w:val="ListParagraph"/>
        <w:numPr>
          <w:ilvl w:val="0"/>
          <w:numId w:val="42"/>
        </w:numPr>
      </w:pPr>
      <w:r>
        <w:t xml:space="preserve">In the case of </w:t>
      </w:r>
      <w:r w:rsidRPr="007E4C41">
        <w:rPr>
          <w:b/>
          <w:bCs/>
        </w:rPr>
        <w:t>IP address spoofing</w:t>
      </w:r>
      <w:r>
        <w:t xml:space="preserve"> (“base” case for the Lab): </w:t>
      </w:r>
    </w:p>
    <w:p w14:paraId="5321FDD8" w14:textId="5A1425A7" w:rsidR="00CE204F" w:rsidRDefault="00CE204F" w:rsidP="00CE204F">
      <w:pPr>
        <w:pStyle w:val="ListParagraph"/>
      </w:pPr>
    </w:p>
    <w:p w14:paraId="4633EF48" w14:textId="77777777" w:rsidR="00CE204F" w:rsidRDefault="00CE204F" w:rsidP="00CE204F">
      <w:pPr>
        <w:pStyle w:val="ListParagraph"/>
      </w:pPr>
      <w:r>
        <w:t>The packet from the attacker arrives with a certain MAC address and source IP, destined against the victim:</w:t>
      </w:r>
    </w:p>
    <w:p w14:paraId="3DB0553D" w14:textId="77777777" w:rsidR="00CE204F" w:rsidRDefault="00CE204F" w:rsidP="00CE204F">
      <w:pPr>
        <w:pStyle w:val="ListParagraph"/>
      </w:pPr>
    </w:p>
    <w:p w14:paraId="3DD82159" w14:textId="1F59D687" w:rsidR="00CE204F" w:rsidRPr="0004137C" w:rsidRDefault="00CE204F" w:rsidP="00CE204F">
      <w:pPr>
        <w:pStyle w:val="ListParagraph"/>
        <w:rPr>
          <w:noProof/>
          <w:u w:val="single"/>
        </w:rPr>
      </w:pPr>
      <w:r w:rsidRPr="0004137C">
        <w:rPr>
          <w:noProof/>
          <w:u w:val="single"/>
        </w:rPr>
        <w:t>Source MAC</w:t>
      </w:r>
      <w:r w:rsidRPr="0004137C">
        <w:rPr>
          <w:noProof/>
          <w:u w:val="single"/>
        </w:rPr>
        <w:tab/>
      </w:r>
      <w:r w:rsidRPr="0004137C">
        <w:rPr>
          <w:noProof/>
          <w:u w:val="single"/>
        </w:rPr>
        <w:tab/>
      </w:r>
      <w:r w:rsidRPr="0004137C">
        <w:rPr>
          <w:noProof/>
          <w:u w:val="single"/>
        </w:rPr>
        <w:tab/>
      </w:r>
      <w:r w:rsidRPr="0004137C">
        <w:rPr>
          <w:noProof/>
          <w:u w:val="single"/>
        </w:rPr>
        <w:tab/>
        <w:t>Source IP</w:t>
      </w:r>
      <w:r w:rsidRPr="0004137C">
        <w:rPr>
          <w:noProof/>
          <w:u w:val="single"/>
        </w:rPr>
        <w:tab/>
      </w:r>
      <w:r w:rsidRPr="0004137C">
        <w:rPr>
          <w:noProof/>
          <w:u w:val="single"/>
        </w:rPr>
        <w:tab/>
      </w:r>
      <w:r w:rsidRPr="0004137C">
        <w:rPr>
          <w:noProof/>
          <w:u w:val="single"/>
        </w:rPr>
        <w:tab/>
      </w:r>
      <w:r w:rsidRPr="0004137C">
        <w:rPr>
          <w:noProof/>
          <w:u w:val="single"/>
        </w:rPr>
        <w:tab/>
        <w:t>Victim’s IP</w:t>
      </w:r>
      <w:r w:rsidRPr="0004137C">
        <w:rPr>
          <w:noProof/>
          <w:u w:val="single"/>
        </w:rPr>
        <w:tab/>
      </w:r>
      <w:r w:rsidRPr="0004137C">
        <w:rPr>
          <w:noProof/>
          <w:u w:val="single"/>
        </w:rPr>
        <w:tab/>
        <w:t>OVS switchport</w:t>
      </w:r>
    </w:p>
    <w:p w14:paraId="75764A87" w14:textId="4C128FEF" w:rsidR="00CE204F" w:rsidRDefault="00CE204F" w:rsidP="00CE204F">
      <w:pPr>
        <w:pStyle w:val="ListParagraph"/>
        <w:rPr>
          <w:noProof/>
        </w:rPr>
      </w:pPr>
      <w:r>
        <w:rPr>
          <w:noProof/>
        </w:rPr>
        <w:t>"00:00:00:00:00:0a": ["192.168.2.10", "192.168.2.30", "1"]</w:t>
      </w:r>
    </w:p>
    <w:p w14:paraId="7F28AAC6" w14:textId="562C5DCC" w:rsidR="00CE204F" w:rsidRDefault="00CE204F" w:rsidP="00CE204F">
      <w:pPr>
        <w:pStyle w:val="ListParagraph"/>
        <w:rPr>
          <w:noProof/>
        </w:rPr>
      </w:pPr>
    </w:p>
    <w:p w14:paraId="251D5732" w14:textId="4685ABC6" w:rsidR="00FB36EA" w:rsidRDefault="00FB36EA" w:rsidP="00CE204F">
      <w:pPr>
        <w:pStyle w:val="ListParagraph"/>
      </w:pPr>
      <w:r>
        <w:t>The subsequent spoofed packets change their IP addresses, but keep the Source MAC and Victim’s IP the same:</w:t>
      </w:r>
    </w:p>
    <w:p w14:paraId="66BECC71" w14:textId="40B60AA7" w:rsidR="00FB36EA" w:rsidRDefault="00FB36EA" w:rsidP="00CE204F">
      <w:pPr>
        <w:pStyle w:val="ListParagraph"/>
      </w:pPr>
    </w:p>
    <w:p w14:paraId="32DDF05C" w14:textId="77777777" w:rsidR="00FB36EA" w:rsidRPr="0004137C" w:rsidRDefault="00FB36EA" w:rsidP="00FB36EA">
      <w:pPr>
        <w:pStyle w:val="ListParagraph"/>
        <w:rPr>
          <w:noProof/>
          <w:u w:val="single"/>
        </w:rPr>
      </w:pPr>
      <w:r w:rsidRPr="0004137C">
        <w:rPr>
          <w:noProof/>
          <w:u w:val="single"/>
        </w:rPr>
        <w:t>Source MAC</w:t>
      </w:r>
      <w:r w:rsidRPr="0004137C">
        <w:rPr>
          <w:noProof/>
          <w:u w:val="single"/>
        </w:rPr>
        <w:tab/>
      </w:r>
      <w:r w:rsidRPr="0004137C">
        <w:rPr>
          <w:noProof/>
          <w:u w:val="single"/>
        </w:rPr>
        <w:tab/>
      </w:r>
      <w:r w:rsidRPr="0004137C">
        <w:rPr>
          <w:noProof/>
          <w:u w:val="single"/>
        </w:rPr>
        <w:tab/>
      </w:r>
      <w:r w:rsidRPr="0004137C">
        <w:rPr>
          <w:noProof/>
          <w:u w:val="single"/>
        </w:rPr>
        <w:tab/>
        <w:t>Source IP</w:t>
      </w:r>
      <w:r w:rsidRPr="0004137C">
        <w:rPr>
          <w:noProof/>
          <w:u w:val="single"/>
        </w:rPr>
        <w:tab/>
      </w:r>
      <w:r w:rsidRPr="0004137C">
        <w:rPr>
          <w:noProof/>
          <w:u w:val="single"/>
        </w:rPr>
        <w:tab/>
      </w:r>
      <w:r w:rsidRPr="0004137C">
        <w:rPr>
          <w:noProof/>
          <w:u w:val="single"/>
        </w:rPr>
        <w:tab/>
      </w:r>
      <w:r w:rsidRPr="0004137C">
        <w:rPr>
          <w:noProof/>
          <w:u w:val="single"/>
        </w:rPr>
        <w:tab/>
        <w:t>Victim’s IP</w:t>
      </w:r>
      <w:r w:rsidRPr="0004137C">
        <w:rPr>
          <w:noProof/>
          <w:u w:val="single"/>
        </w:rPr>
        <w:tab/>
      </w:r>
      <w:r w:rsidRPr="0004137C">
        <w:rPr>
          <w:noProof/>
          <w:u w:val="single"/>
        </w:rPr>
        <w:tab/>
        <w:t>OVS switchport</w:t>
      </w:r>
    </w:p>
    <w:p w14:paraId="075AC15B" w14:textId="62A84764" w:rsidR="00FB36EA" w:rsidRDefault="00FB36EA" w:rsidP="00FB36EA">
      <w:pPr>
        <w:pStyle w:val="ListParagraph"/>
        <w:rPr>
          <w:noProof/>
        </w:rPr>
      </w:pPr>
      <w:r>
        <w:rPr>
          <w:noProof/>
        </w:rPr>
        <w:t>"00:00:00:00:00:0a": ["192.168.2.</w:t>
      </w:r>
      <w:r w:rsidRPr="00FB36EA">
        <w:rPr>
          <w:noProof/>
          <w:color w:val="FF0000"/>
        </w:rPr>
        <w:t>11</w:t>
      </w:r>
      <w:r>
        <w:rPr>
          <w:noProof/>
        </w:rPr>
        <w:t>", "192.168.2.30", "1"]</w:t>
      </w:r>
    </w:p>
    <w:p w14:paraId="6F196DE1" w14:textId="3B7B797A" w:rsidR="00FB36EA" w:rsidRDefault="00FB36EA" w:rsidP="00FB36EA">
      <w:pPr>
        <w:pStyle w:val="ListParagraph"/>
        <w:rPr>
          <w:noProof/>
        </w:rPr>
      </w:pPr>
      <w:r>
        <w:rPr>
          <w:noProof/>
        </w:rPr>
        <w:t>"00:00:00:00:00:0a": ["192.168.2.</w:t>
      </w:r>
      <w:r w:rsidRPr="00FB36EA">
        <w:rPr>
          <w:noProof/>
          <w:color w:val="FF0000"/>
        </w:rPr>
        <w:t>1</w:t>
      </w:r>
      <w:r>
        <w:rPr>
          <w:noProof/>
          <w:color w:val="FF0000"/>
        </w:rPr>
        <w:t>2</w:t>
      </w:r>
      <w:r>
        <w:rPr>
          <w:noProof/>
        </w:rPr>
        <w:t>", "192.168.2.30", "1"]</w:t>
      </w:r>
    </w:p>
    <w:p w14:paraId="6CC7B4DF" w14:textId="4472BE48" w:rsidR="00FB36EA" w:rsidRDefault="00FB36EA" w:rsidP="00FB36EA">
      <w:pPr>
        <w:pStyle w:val="ListParagraph"/>
      </w:pPr>
    </w:p>
    <w:p w14:paraId="00FA9FF6" w14:textId="53847043" w:rsidR="00FB36EA" w:rsidRDefault="00FB36EA" w:rsidP="00FB36EA">
      <w:pPr>
        <w:pStyle w:val="ListParagraph"/>
      </w:pPr>
      <w:r>
        <w:t>The pattern for this attack is the following:</w:t>
      </w:r>
    </w:p>
    <w:p w14:paraId="1AD3AC29" w14:textId="45805100" w:rsidR="00FB36EA" w:rsidRDefault="00FB36EA" w:rsidP="00FB36EA">
      <w:pPr>
        <w:pStyle w:val="ListParagraph"/>
      </w:pPr>
    </w:p>
    <w:p w14:paraId="2DFF4591" w14:textId="351CA704" w:rsidR="0004137C" w:rsidRPr="0004137C" w:rsidRDefault="0004137C" w:rsidP="0004137C">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0F9600B5" w14:textId="7D39E3C8" w:rsidR="0004137C" w:rsidRDefault="0023251E" w:rsidP="0004137C">
      <w:pPr>
        <w:pStyle w:val="ListParagraph"/>
      </w:pPr>
      <w:r>
        <w:t>Constant</w:t>
      </w:r>
      <w:r w:rsidR="0004137C">
        <w:tab/>
      </w:r>
      <w:r w:rsidR="0004137C">
        <w:tab/>
      </w:r>
      <w:r w:rsidR="0004137C">
        <w:tab/>
      </w:r>
      <w:r w:rsidR="0004137C">
        <w:tab/>
      </w:r>
      <w:r>
        <w:tab/>
      </w:r>
      <w:r w:rsidR="0004137C" w:rsidRPr="0004137C">
        <w:rPr>
          <w:color w:val="FF0000"/>
        </w:rPr>
        <w:t>Changing</w:t>
      </w:r>
      <w:r w:rsidR="0004137C">
        <w:tab/>
      </w:r>
      <w:r w:rsidR="0004137C">
        <w:tab/>
      </w:r>
      <w:r w:rsidR="0004137C">
        <w:tab/>
      </w:r>
      <w:r w:rsidR="0004137C">
        <w:tab/>
      </w:r>
      <w:r>
        <w:t>Constant</w:t>
      </w:r>
      <w:r w:rsidR="0004137C">
        <w:tab/>
      </w:r>
      <w:r w:rsidR="0004137C">
        <w:tab/>
      </w:r>
      <w:r w:rsidR="0004137C">
        <w:tab/>
      </w:r>
      <w:r>
        <w:t>Constant</w:t>
      </w:r>
    </w:p>
    <w:p w14:paraId="66B03800" w14:textId="507528B2" w:rsidR="00FB36EA" w:rsidRDefault="00FB36EA" w:rsidP="00FB36EA">
      <w:pPr>
        <w:pStyle w:val="ListParagraph"/>
      </w:pPr>
    </w:p>
    <w:p w14:paraId="39A72402" w14:textId="77777777" w:rsidR="007E4C41" w:rsidRDefault="007E4C41" w:rsidP="00FB36EA">
      <w:pPr>
        <w:pStyle w:val="ListParagraph"/>
      </w:pPr>
    </w:p>
    <w:p w14:paraId="280634E3" w14:textId="2A499C09" w:rsidR="007E4C41" w:rsidRDefault="007E4C41" w:rsidP="007E4C41">
      <w:pPr>
        <w:pStyle w:val="ListParagraph"/>
        <w:numPr>
          <w:ilvl w:val="0"/>
          <w:numId w:val="42"/>
        </w:numPr>
      </w:pPr>
      <w:r>
        <w:t xml:space="preserve">In the case of </w:t>
      </w:r>
      <w:r w:rsidRPr="007E4C41">
        <w:rPr>
          <w:b/>
          <w:bCs/>
        </w:rPr>
        <w:t>MAC address spoofing</w:t>
      </w:r>
      <w:r>
        <w:t xml:space="preserve"> (“Bonus” case for the Lab): </w:t>
      </w:r>
    </w:p>
    <w:p w14:paraId="1127A635" w14:textId="77777777" w:rsidR="007E4C41" w:rsidRDefault="007E4C41" w:rsidP="007E4C41">
      <w:pPr>
        <w:pStyle w:val="ListParagraph"/>
      </w:pPr>
    </w:p>
    <w:p w14:paraId="39200C81" w14:textId="77777777" w:rsidR="007E4C41" w:rsidRDefault="007E4C41" w:rsidP="007E4C41">
      <w:pPr>
        <w:pStyle w:val="ListParagraph"/>
      </w:pPr>
      <w:r>
        <w:t>The packet from the attacker arrives with a certain MAC address and source IP, destined against the victim:</w:t>
      </w:r>
    </w:p>
    <w:p w14:paraId="1D8C951F" w14:textId="77777777" w:rsidR="007E4C41" w:rsidRDefault="007E4C41" w:rsidP="007E4C41">
      <w:pPr>
        <w:pStyle w:val="ListParagraph"/>
      </w:pPr>
    </w:p>
    <w:p w14:paraId="35417B16"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2C1BD701" w14:textId="77777777" w:rsidR="007E4C41" w:rsidRDefault="007E4C41" w:rsidP="007E4C41">
      <w:pPr>
        <w:pStyle w:val="ListParagraph"/>
        <w:rPr>
          <w:noProof/>
        </w:rPr>
      </w:pPr>
      <w:r>
        <w:rPr>
          <w:noProof/>
        </w:rPr>
        <w:t>"00:00:00:00:00:0a": ["192.168.2.10", "192.168.2.30", "1"]</w:t>
      </w:r>
    </w:p>
    <w:p w14:paraId="43141D4D" w14:textId="77777777" w:rsidR="007E4C41" w:rsidRDefault="007E4C41" w:rsidP="007E4C41">
      <w:pPr>
        <w:pStyle w:val="ListParagraph"/>
        <w:rPr>
          <w:noProof/>
        </w:rPr>
      </w:pPr>
    </w:p>
    <w:p w14:paraId="75B4E7F0" w14:textId="77777777" w:rsidR="007E4C41" w:rsidRDefault="007E4C41" w:rsidP="007E4C41">
      <w:pPr>
        <w:pStyle w:val="ListParagraph"/>
      </w:pPr>
      <w:r>
        <w:t>The subsequent spoofed packets change their IP addresses, but keep the Source MAC and Victim’s IP the same:</w:t>
      </w:r>
    </w:p>
    <w:p w14:paraId="3832E1A4" w14:textId="77777777" w:rsidR="007E4C41" w:rsidRDefault="007E4C41" w:rsidP="007E4C41">
      <w:pPr>
        <w:pStyle w:val="ListParagraph"/>
      </w:pPr>
    </w:p>
    <w:p w14:paraId="1307295F"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14CADE5B" w14:textId="7667D264" w:rsidR="007E4C41" w:rsidRDefault="007E4C41" w:rsidP="007E4C41">
      <w:pPr>
        <w:pStyle w:val="ListParagraph"/>
        <w:rPr>
          <w:noProof/>
        </w:rPr>
      </w:pPr>
      <w:r>
        <w:rPr>
          <w:noProof/>
        </w:rPr>
        <w:t>"00:00:00:00:</w:t>
      </w:r>
      <w:r w:rsidRPr="009A45A7">
        <w:rPr>
          <w:noProof/>
          <w:color w:val="FF0000"/>
        </w:rPr>
        <w:t>01</w:t>
      </w:r>
      <w:r>
        <w:rPr>
          <w:noProof/>
        </w:rPr>
        <w:t>:0a": ["192.168.2.10", "192.168.2.30", "1"]</w:t>
      </w:r>
    </w:p>
    <w:p w14:paraId="45C10F6B" w14:textId="669808B5" w:rsidR="007E4C41" w:rsidRDefault="007E4C41" w:rsidP="007E4C41">
      <w:pPr>
        <w:pStyle w:val="ListParagraph"/>
        <w:rPr>
          <w:noProof/>
        </w:rPr>
      </w:pPr>
      <w:r>
        <w:rPr>
          <w:noProof/>
        </w:rPr>
        <w:t>"00:00:00:00:</w:t>
      </w:r>
      <w:r w:rsidRPr="009A45A7">
        <w:rPr>
          <w:noProof/>
          <w:color w:val="FF0000"/>
        </w:rPr>
        <w:t>02</w:t>
      </w:r>
      <w:r>
        <w:rPr>
          <w:noProof/>
        </w:rPr>
        <w:t>:0a": ["192.168.2.10", "192.168.2.30", "1"]</w:t>
      </w:r>
    </w:p>
    <w:p w14:paraId="1A7944DB" w14:textId="77777777" w:rsidR="007E4C41" w:rsidRDefault="007E4C41" w:rsidP="007E4C41">
      <w:pPr>
        <w:pStyle w:val="ListParagraph"/>
      </w:pPr>
    </w:p>
    <w:p w14:paraId="395335E3" w14:textId="77777777" w:rsidR="007E4C41" w:rsidRDefault="007E4C41" w:rsidP="007E4C41">
      <w:pPr>
        <w:pStyle w:val="ListParagraph"/>
      </w:pPr>
      <w:r>
        <w:t>The pattern for this attack is the following:</w:t>
      </w:r>
    </w:p>
    <w:p w14:paraId="4847255F" w14:textId="77777777" w:rsidR="007E4C41" w:rsidRDefault="007E4C41" w:rsidP="007E4C41">
      <w:pPr>
        <w:pStyle w:val="ListParagraph"/>
      </w:pPr>
    </w:p>
    <w:p w14:paraId="6C719A88"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5D423842" w14:textId="7B8EDFD9" w:rsidR="007E4C41" w:rsidRDefault="00364FBE" w:rsidP="007E4C41">
      <w:pPr>
        <w:pStyle w:val="ListParagraph"/>
      </w:pPr>
      <w:r w:rsidRPr="0004137C">
        <w:rPr>
          <w:color w:val="FF0000"/>
        </w:rPr>
        <w:t>Changing</w:t>
      </w:r>
      <w:r>
        <w:t xml:space="preserve"> </w:t>
      </w:r>
      <w:r>
        <w:tab/>
      </w:r>
      <w:r>
        <w:tab/>
      </w:r>
      <w:r>
        <w:tab/>
      </w:r>
      <w:r>
        <w:tab/>
      </w:r>
      <w:r>
        <w:tab/>
      </w:r>
      <w:r w:rsidR="007E4C41">
        <w:t>Constant</w:t>
      </w:r>
      <w:r w:rsidR="007E4C41">
        <w:tab/>
      </w:r>
      <w:r w:rsidR="007E4C41">
        <w:tab/>
      </w:r>
      <w:r w:rsidR="007E4C41">
        <w:tab/>
      </w:r>
      <w:r w:rsidR="007E4C41">
        <w:tab/>
        <w:t>Constant</w:t>
      </w:r>
      <w:r w:rsidR="007E4C41">
        <w:tab/>
      </w:r>
      <w:r w:rsidR="007E4C41">
        <w:tab/>
      </w:r>
      <w:r w:rsidR="007E4C41">
        <w:tab/>
        <w:t>Constant</w:t>
      </w:r>
    </w:p>
    <w:p w14:paraId="3FB881EC" w14:textId="332E7AD9" w:rsidR="00FB36EA" w:rsidRDefault="00FB36EA" w:rsidP="00FB36EA">
      <w:pPr>
        <w:pStyle w:val="ListParagraph"/>
      </w:pPr>
    </w:p>
    <w:p w14:paraId="5E774423" w14:textId="207DD2DA" w:rsidR="009D0C99" w:rsidRDefault="009D0C99" w:rsidP="00FB36EA">
      <w:pPr>
        <w:pStyle w:val="ListParagraph"/>
      </w:pPr>
    </w:p>
    <w:p w14:paraId="160EAA66" w14:textId="259AE696" w:rsidR="009D0C99" w:rsidRDefault="009D0C99" w:rsidP="009D0C99">
      <w:pPr>
        <w:pStyle w:val="ListParagraph"/>
        <w:ind w:left="0"/>
      </w:pPr>
      <w:r>
        <w:t>It is to be noticed, that the best way to block a Denial of Service attack is always by indicating a tuple of attack source + destination and not just blocking the attack source, as this can be a too wide rule which will end up also blocking legitimate users.  In any case, in this Lab considerations over Distributed Denial of Services (and therefore, multiple attack sources against multiple targets) are not considered, and we are only resorting to relatively simple cases.</w:t>
      </w:r>
    </w:p>
    <w:p w14:paraId="428CC3B0" w14:textId="6BD43691" w:rsidR="009D0C99" w:rsidRDefault="00037D8A" w:rsidP="009D0C99">
      <w:pPr>
        <w:pStyle w:val="ListParagraph"/>
        <w:pBdr>
          <w:bottom w:val="single" w:sz="6" w:space="1" w:color="auto"/>
        </w:pBdr>
        <w:ind w:left="0"/>
      </w:pPr>
      <w:r>
        <w:t>Please find below the pseudo-algorithm and the implementation for the function “verifyPortSecurity” which detects both floods:</w:t>
      </w:r>
    </w:p>
    <w:p w14:paraId="473E3B35" w14:textId="77777777" w:rsidR="004F6D40" w:rsidRDefault="004F6D40" w:rsidP="009D0C99">
      <w:pPr>
        <w:pStyle w:val="ListParagraph"/>
        <w:pBdr>
          <w:bottom w:val="single" w:sz="6" w:space="1" w:color="auto"/>
        </w:pBdr>
        <w:ind w:left="0"/>
      </w:pPr>
    </w:p>
    <w:p w14:paraId="331D1E7E" w14:textId="031CDB99" w:rsidR="00D329C2" w:rsidRDefault="0060587D" w:rsidP="009D0C99">
      <w:pPr>
        <w:pStyle w:val="ListParagraph"/>
        <w:ind w:left="0"/>
        <w:rPr>
          <w:noProof/>
        </w:rPr>
      </w:pPr>
      <w:r w:rsidRPr="003A4916">
        <w:rPr>
          <w:noProof/>
          <w:color w:val="4472C4" w:themeColor="accent5"/>
        </w:rPr>
        <w:t>if</w:t>
      </w:r>
      <w:r>
        <w:rPr>
          <w:noProof/>
        </w:rPr>
        <w:t xml:space="preserve"> packet.source.MAC not in the SpoofingTable</w:t>
      </w:r>
    </w:p>
    <w:p w14:paraId="05211D08" w14:textId="61DAB7C6" w:rsidR="0060587D" w:rsidRDefault="0060587D" w:rsidP="009D0C99">
      <w:pPr>
        <w:pStyle w:val="ListParagraph"/>
        <w:ind w:left="0"/>
        <w:rPr>
          <w:noProof/>
        </w:rPr>
      </w:pPr>
      <w:r>
        <w:rPr>
          <w:noProof/>
        </w:rPr>
        <w:tab/>
        <w:t>iterates through the SpoofingTable</w:t>
      </w:r>
    </w:p>
    <w:p w14:paraId="37AD1B0A" w14:textId="416A862F" w:rsidR="0060587D" w:rsidRDefault="0060587D" w:rsidP="009D0C99">
      <w:pPr>
        <w:pStyle w:val="ListParagraph"/>
        <w:ind w:left="0"/>
        <w:rPr>
          <w:noProof/>
        </w:rPr>
      </w:pPr>
      <w:r>
        <w:rPr>
          <w:noProof/>
        </w:rPr>
        <w:tab/>
      </w:r>
      <w:r>
        <w:rPr>
          <w:noProof/>
        </w:rPr>
        <w:tab/>
        <w:t xml:space="preserve">if packet.source.IP is present in the SpoofingTable = </w:t>
      </w:r>
      <w:r w:rsidRPr="0060587D">
        <w:rPr>
          <w:b/>
          <w:bCs/>
          <w:noProof/>
        </w:rPr>
        <w:t>MAC spoofing detected</w:t>
      </w:r>
    </w:p>
    <w:p w14:paraId="2EAA86B4" w14:textId="78C7A08D" w:rsidR="0060587D" w:rsidRDefault="0060587D" w:rsidP="009D0C99">
      <w:pPr>
        <w:pStyle w:val="ListParagraph"/>
        <w:ind w:left="0"/>
        <w:rPr>
          <w:noProof/>
        </w:rPr>
      </w:pPr>
      <w:r>
        <w:rPr>
          <w:noProof/>
        </w:rPr>
        <w:tab/>
      </w:r>
      <w:r>
        <w:rPr>
          <w:noProof/>
        </w:rPr>
        <w:tab/>
      </w:r>
      <w:r>
        <w:rPr>
          <w:noProof/>
        </w:rPr>
        <w:tab/>
        <w:t>block packet.source.IP + packet.destination.IP</w:t>
      </w:r>
    </w:p>
    <w:p w14:paraId="56EB543A" w14:textId="617C1F2C" w:rsidR="0060587D" w:rsidRDefault="0060587D" w:rsidP="009D0C99">
      <w:pPr>
        <w:pStyle w:val="ListParagraph"/>
        <w:ind w:left="0"/>
        <w:rPr>
          <w:noProof/>
        </w:rPr>
      </w:pPr>
      <w:r>
        <w:rPr>
          <w:noProof/>
        </w:rPr>
        <w:tab/>
        <w:t>add packet.source.MAC, packet.source.IP, packet.destination.IP in the SpoofingTable</w:t>
      </w:r>
    </w:p>
    <w:p w14:paraId="71C4C54E" w14:textId="17EBB5F8" w:rsidR="0060587D" w:rsidRPr="003A4916" w:rsidRDefault="0060587D" w:rsidP="009D0C99">
      <w:pPr>
        <w:pStyle w:val="ListParagraph"/>
        <w:ind w:left="0"/>
        <w:rPr>
          <w:noProof/>
          <w:color w:val="4472C4" w:themeColor="accent5"/>
        </w:rPr>
      </w:pPr>
      <w:r w:rsidRPr="003A4916">
        <w:rPr>
          <w:noProof/>
          <w:color w:val="4472C4" w:themeColor="accent5"/>
        </w:rPr>
        <w:t>else</w:t>
      </w:r>
    </w:p>
    <w:p w14:paraId="48B09D5F" w14:textId="42DEDFAD" w:rsidR="0060587D" w:rsidRDefault="0060587D" w:rsidP="009D0C99">
      <w:pPr>
        <w:pStyle w:val="ListParagraph"/>
        <w:ind w:left="0"/>
        <w:rPr>
          <w:noProof/>
        </w:rPr>
      </w:pPr>
      <w:r>
        <w:rPr>
          <w:noProof/>
        </w:rPr>
        <w:tab/>
      </w:r>
      <w:r w:rsidRPr="003A4916">
        <w:rPr>
          <w:noProof/>
          <w:color w:val="4472C4" w:themeColor="accent5"/>
        </w:rPr>
        <w:t xml:space="preserve">if </w:t>
      </w:r>
      <w:r>
        <w:rPr>
          <w:noProof/>
        </w:rPr>
        <w:t>both packet.source.IP &amp; packet.destination.IP are the same as saved in the SpoofingTable for packet.source.MAC</w:t>
      </w:r>
    </w:p>
    <w:p w14:paraId="44F6F8D2" w14:textId="3DF1E5A0" w:rsidR="0060587D" w:rsidRDefault="0060587D" w:rsidP="009D0C99">
      <w:pPr>
        <w:pStyle w:val="ListParagraph"/>
        <w:ind w:left="0"/>
        <w:rPr>
          <w:noProof/>
        </w:rPr>
      </w:pPr>
      <w:r>
        <w:rPr>
          <w:noProof/>
        </w:rPr>
        <w:tab/>
      </w:r>
      <w:r>
        <w:rPr>
          <w:noProof/>
        </w:rPr>
        <w:tab/>
        <w:t>the packet has been already observed, nothing to be done</w:t>
      </w:r>
    </w:p>
    <w:p w14:paraId="0402FB3A" w14:textId="25E87989" w:rsidR="0060587D" w:rsidRDefault="0060587D" w:rsidP="009D0C99">
      <w:pPr>
        <w:pStyle w:val="ListParagraph"/>
        <w:ind w:left="0"/>
        <w:rPr>
          <w:noProof/>
        </w:rPr>
      </w:pPr>
      <w:r>
        <w:rPr>
          <w:noProof/>
        </w:rPr>
        <w:tab/>
      </w:r>
      <w:r w:rsidRPr="003A4916">
        <w:rPr>
          <w:noProof/>
          <w:color w:val="4472C4" w:themeColor="accent5"/>
        </w:rPr>
        <w:t xml:space="preserve">if </w:t>
      </w:r>
      <w:r>
        <w:rPr>
          <w:noProof/>
        </w:rPr>
        <w:t xml:space="preserve">packet.source.IP is different than source.IP in the SpoofingTable = </w:t>
      </w:r>
      <w:r w:rsidRPr="0060587D">
        <w:rPr>
          <w:b/>
          <w:bCs/>
          <w:noProof/>
        </w:rPr>
        <w:t>IP spoofing detected</w:t>
      </w:r>
    </w:p>
    <w:p w14:paraId="407F530E" w14:textId="6EA46107" w:rsidR="003A4916" w:rsidRDefault="0060587D" w:rsidP="009D0C99">
      <w:pPr>
        <w:pStyle w:val="ListParagraph"/>
        <w:ind w:left="0"/>
        <w:rPr>
          <w:noProof/>
        </w:rPr>
      </w:pPr>
      <w:r>
        <w:rPr>
          <w:noProof/>
        </w:rPr>
        <w:tab/>
      </w:r>
      <w:r>
        <w:rPr>
          <w:noProof/>
        </w:rPr>
        <w:tab/>
      </w:r>
      <w:r w:rsidR="003A4916">
        <w:rPr>
          <w:noProof/>
        </w:rPr>
        <w:t>block packet.source.MAC + packet.destination.IP</w:t>
      </w:r>
    </w:p>
    <w:p w14:paraId="332B343E" w14:textId="397234B3" w:rsidR="003A4916" w:rsidRDefault="003A4916" w:rsidP="009D0C99">
      <w:pPr>
        <w:pStyle w:val="ListParagraph"/>
        <w:pBdr>
          <w:bottom w:val="single" w:sz="6" w:space="1" w:color="auto"/>
        </w:pBdr>
        <w:ind w:left="0"/>
        <w:rPr>
          <w:noProof/>
          <w:color w:val="4472C4" w:themeColor="accent5"/>
        </w:rPr>
      </w:pPr>
      <w:r w:rsidRPr="003A4916">
        <w:rPr>
          <w:noProof/>
          <w:color w:val="4472C4" w:themeColor="accent5"/>
        </w:rPr>
        <w:t>end-if</w:t>
      </w:r>
    </w:p>
    <w:p w14:paraId="1E748E48" w14:textId="77777777" w:rsidR="004F6D40" w:rsidRPr="003A4916" w:rsidRDefault="004F6D40" w:rsidP="009D0C99">
      <w:pPr>
        <w:pStyle w:val="ListParagraph"/>
        <w:ind w:left="0"/>
        <w:rPr>
          <w:color w:val="4472C4" w:themeColor="accent5"/>
        </w:rPr>
      </w:pPr>
    </w:p>
    <w:p w14:paraId="2D9B1F47" w14:textId="79A9C50B" w:rsidR="00D329C2" w:rsidRDefault="00D329C2" w:rsidP="004F6D40">
      <w:pPr>
        <w:pStyle w:val="ListParagraph"/>
        <w:ind w:left="0"/>
        <w:jc w:val="center"/>
      </w:pPr>
      <w:r>
        <w:rPr>
          <w:noProof/>
        </w:rPr>
        <w:lastRenderedPageBreak/>
        <w:drawing>
          <wp:inline distT="0" distB="0" distL="0" distR="0" wp14:anchorId="00F9310F" wp14:editId="58713B95">
            <wp:extent cx="6583680" cy="39757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3680" cy="3975735"/>
                    </a:xfrm>
                    <a:prstGeom prst="rect">
                      <a:avLst/>
                    </a:prstGeom>
                  </pic:spPr>
                </pic:pic>
              </a:graphicData>
            </a:graphic>
          </wp:inline>
        </w:drawing>
      </w:r>
    </w:p>
    <w:p w14:paraId="139A7434" w14:textId="77777777" w:rsidR="004F6D40" w:rsidRDefault="0060587D" w:rsidP="004F6D40">
      <w:pPr>
        <w:pStyle w:val="ListParagraph"/>
        <w:keepNext/>
        <w:ind w:left="0"/>
        <w:jc w:val="center"/>
      </w:pPr>
      <w:r>
        <w:rPr>
          <w:noProof/>
        </w:rPr>
        <w:drawing>
          <wp:inline distT="0" distB="0" distL="0" distR="0" wp14:anchorId="267D59F0" wp14:editId="14168B2A">
            <wp:extent cx="6583680" cy="29698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3680" cy="2969895"/>
                    </a:xfrm>
                    <a:prstGeom prst="rect">
                      <a:avLst/>
                    </a:prstGeom>
                  </pic:spPr>
                </pic:pic>
              </a:graphicData>
            </a:graphic>
          </wp:inline>
        </w:drawing>
      </w:r>
    </w:p>
    <w:p w14:paraId="7176D554" w14:textId="213EC16A" w:rsidR="009D0C99" w:rsidRDefault="004F6D40" w:rsidP="004F6D40">
      <w:pPr>
        <w:pStyle w:val="Caption"/>
        <w:jc w:val="center"/>
      </w:pPr>
      <w:bookmarkStart w:id="25" w:name="_Toc75762356"/>
      <w:r>
        <w:t xml:space="preserve">Figure </w:t>
      </w:r>
      <w:fldSimple w:instr=" SEQ Figure \* ARABIC ">
        <w:r w:rsidR="00755E81">
          <w:rPr>
            <w:noProof/>
          </w:rPr>
          <w:t>11</w:t>
        </w:r>
      </w:fldSimple>
      <w:r>
        <w:t xml:space="preserve"> - Function "</w:t>
      </w:r>
      <w:r w:rsidRPr="00166854">
        <w:t>verifyPortSecurity</w:t>
      </w:r>
      <w:r>
        <w:t>"</w:t>
      </w:r>
      <w:bookmarkEnd w:id="25"/>
    </w:p>
    <w:p w14:paraId="22C38F52" w14:textId="112B74C8" w:rsidR="00FB36EA" w:rsidRDefault="00D979B4" w:rsidP="00D979B4">
      <w:pPr>
        <w:ind w:left="0"/>
      </w:pPr>
      <w:r>
        <w:t xml:space="preserve">Please find below the screenshots </w:t>
      </w:r>
      <w:r w:rsidR="00E51CCE">
        <w:t>that demonstrate the mitigation of the two attacks.</w:t>
      </w:r>
    </w:p>
    <w:p w14:paraId="5825DBB2" w14:textId="7D76183A" w:rsidR="00E51CCE" w:rsidRDefault="00E51CCE" w:rsidP="00D979B4">
      <w:pPr>
        <w:ind w:left="0"/>
      </w:pPr>
    </w:p>
    <w:p w14:paraId="368C53FE" w14:textId="77777777" w:rsidR="00FC7082" w:rsidRDefault="00FC7082" w:rsidP="00D979B4">
      <w:pPr>
        <w:ind w:left="0"/>
      </w:pPr>
    </w:p>
    <w:p w14:paraId="66EB49C1" w14:textId="77777777" w:rsidR="00FC7082" w:rsidRDefault="00FC7082">
      <w:pPr>
        <w:ind w:left="0"/>
        <w:rPr>
          <w:i/>
          <w:iCs/>
        </w:rPr>
      </w:pPr>
      <w:r>
        <w:br w:type="page"/>
      </w:r>
    </w:p>
    <w:p w14:paraId="6CAB4533" w14:textId="4ED30AB0" w:rsidR="00E51CCE" w:rsidRDefault="00FC7082" w:rsidP="00FC7082">
      <w:pPr>
        <w:pStyle w:val="Heading3"/>
      </w:pPr>
      <w:bookmarkStart w:id="26" w:name="_Toc75762408"/>
      <w:r>
        <w:lastRenderedPageBreak/>
        <w:t>IP Spoofing Attack Mitigation</w:t>
      </w:r>
      <w:bookmarkEnd w:id="26"/>
    </w:p>
    <w:p w14:paraId="3198B6A6" w14:textId="08B90264" w:rsidR="00FC7082" w:rsidRDefault="00FC7082" w:rsidP="00D979B4">
      <w:pPr>
        <w:ind w:left="0"/>
      </w:pPr>
    </w:p>
    <w:p w14:paraId="2678CD93" w14:textId="189A1090" w:rsidR="00CE204F" w:rsidRDefault="00FC7082" w:rsidP="001E3CF8">
      <w:pPr>
        <w:ind w:left="0"/>
      </w:pPr>
      <w:r>
        <w:t>I have done my best to illustrate the software working properly, I hope this comes through as clear enough.</w:t>
      </w:r>
    </w:p>
    <w:p w14:paraId="286012AB" w14:textId="77777777" w:rsidR="00FC7082" w:rsidRDefault="00FC7082" w:rsidP="001E3CF8">
      <w:pPr>
        <w:ind w:left="0"/>
      </w:pPr>
    </w:p>
    <w:p w14:paraId="790DE894" w14:textId="77777777" w:rsidR="00D13175" w:rsidRDefault="00FC7082" w:rsidP="00D13175">
      <w:pPr>
        <w:keepNext/>
        <w:ind w:left="0"/>
        <w:jc w:val="center"/>
      </w:pPr>
      <w:r>
        <w:rPr>
          <w:noProof/>
        </w:rPr>
        <w:drawing>
          <wp:inline distT="0" distB="0" distL="0" distR="0" wp14:anchorId="6A9DB015" wp14:editId="2D53862B">
            <wp:extent cx="6583680" cy="1363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3680" cy="1363980"/>
                    </a:xfrm>
                    <a:prstGeom prst="rect">
                      <a:avLst/>
                    </a:prstGeom>
                    <a:noFill/>
                    <a:ln>
                      <a:noFill/>
                    </a:ln>
                  </pic:spPr>
                </pic:pic>
              </a:graphicData>
            </a:graphic>
          </wp:inline>
        </w:drawing>
      </w:r>
    </w:p>
    <w:p w14:paraId="74BECBA0" w14:textId="476A7AC8" w:rsidR="00FC7082" w:rsidRDefault="00D13175" w:rsidP="00D13175">
      <w:pPr>
        <w:pStyle w:val="Caption"/>
        <w:jc w:val="center"/>
        <w:rPr>
          <w:noProof/>
        </w:rPr>
      </w:pPr>
      <w:bookmarkStart w:id="27" w:name="_Toc75762357"/>
      <w:r>
        <w:t xml:space="preserve">Figure </w:t>
      </w:r>
      <w:fldSimple w:instr=" SEQ Figure \* ARABIC ">
        <w:r w:rsidR="00755E81">
          <w:rPr>
            <w:noProof/>
          </w:rPr>
          <w:t>12</w:t>
        </w:r>
      </w:fldSimple>
      <w:r>
        <w:t xml:space="preserve"> - IP Spoofing - Running POX</w:t>
      </w:r>
      <w:bookmarkEnd w:id="27"/>
    </w:p>
    <w:p w14:paraId="79DB2289" w14:textId="77777777" w:rsidR="00D13175" w:rsidRDefault="00FC7082" w:rsidP="00D13175">
      <w:pPr>
        <w:keepNext/>
        <w:ind w:left="0"/>
        <w:jc w:val="center"/>
      </w:pPr>
      <w:r>
        <w:rPr>
          <w:noProof/>
        </w:rPr>
        <w:drawing>
          <wp:inline distT="0" distB="0" distL="0" distR="0" wp14:anchorId="280A6557" wp14:editId="04854F6D">
            <wp:extent cx="6583680" cy="20593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3680" cy="2059305"/>
                    </a:xfrm>
                    <a:prstGeom prst="rect">
                      <a:avLst/>
                    </a:prstGeom>
                    <a:noFill/>
                    <a:ln>
                      <a:noFill/>
                    </a:ln>
                  </pic:spPr>
                </pic:pic>
              </a:graphicData>
            </a:graphic>
          </wp:inline>
        </w:drawing>
      </w:r>
    </w:p>
    <w:p w14:paraId="6C3A20C0" w14:textId="55D2AD49" w:rsidR="00FC7082" w:rsidRDefault="00D13175" w:rsidP="00D13175">
      <w:pPr>
        <w:pStyle w:val="Caption"/>
        <w:jc w:val="center"/>
      </w:pPr>
      <w:bookmarkStart w:id="28" w:name="_Toc75762358"/>
      <w:r>
        <w:t xml:space="preserve">Figure </w:t>
      </w:r>
      <w:fldSimple w:instr=" SEQ Figure \* ARABIC ">
        <w:r w:rsidR="00755E81">
          <w:rPr>
            <w:noProof/>
          </w:rPr>
          <w:t>13</w:t>
        </w:r>
      </w:fldSimple>
      <w:r w:rsidRPr="00DE5735">
        <w:t xml:space="preserve"> - IP Spoofing - </w:t>
      </w:r>
      <w:r>
        <w:t>Running mininet</w:t>
      </w:r>
      <w:bookmarkEnd w:id="28"/>
    </w:p>
    <w:p w14:paraId="062909F5" w14:textId="77777777" w:rsidR="00D13175" w:rsidRDefault="00D13175" w:rsidP="00D13175">
      <w:pPr>
        <w:keepNext/>
        <w:ind w:left="0"/>
        <w:jc w:val="center"/>
      </w:pPr>
      <w:r>
        <w:rPr>
          <w:noProof/>
        </w:rPr>
        <w:drawing>
          <wp:inline distT="0" distB="0" distL="0" distR="0" wp14:anchorId="78D255C0" wp14:editId="12854AB1">
            <wp:extent cx="6583680" cy="240220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3680" cy="2402205"/>
                    </a:xfrm>
                    <a:prstGeom prst="rect">
                      <a:avLst/>
                    </a:prstGeom>
                    <a:noFill/>
                    <a:ln>
                      <a:noFill/>
                    </a:ln>
                  </pic:spPr>
                </pic:pic>
              </a:graphicData>
            </a:graphic>
          </wp:inline>
        </w:drawing>
      </w:r>
    </w:p>
    <w:p w14:paraId="6D2A52A1" w14:textId="6A1D71D1" w:rsidR="00FC7082" w:rsidRDefault="00D13175" w:rsidP="00D13175">
      <w:pPr>
        <w:pStyle w:val="Caption"/>
        <w:jc w:val="center"/>
      </w:pPr>
      <w:bookmarkStart w:id="29" w:name="_Toc75762359"/>
      <w:r>
        <w:t xml:space="preserve">Figure </w:t>
      </w:r>
      <w:fldSimple w:instr=" SEQ Figure \* ARABIC ">
        <w:r w:rsidR="00755E81">
          <w:rPr>
            <w:noProof/>
          </w:rPr>
          <w:t>14</w:t>
        </w:r>
      </w:fldSimple>
      <w:r w:rsidRPr="00446A5C">
        <w:t xml:space="preserve"> - IP Spoofing - </w:t>
      </w:r>
      <w:r>
        <w:t>h1 and h2 with their starting IPs and MAC addresses</w:t>
      </w:r>
      <w:bookmarkEnd w:id="29"/>
    </w:p>
    <w:p w14:paraId="32CDFDC1" w14:textId="28591A35" w:rsidR="00D13175" w:rsidRDefault="00D13175" w:rsidP="00D13175">
      <w:pPr>
        <w:keepNext/>
        <w:ind w:left="202"/>
      </w:pPr>
      <w:r>
        <w:lastRenderedPageBreak/>
        <w:t>As visible from the next two screenshots, hping3 is running a flood on one container, while the other is able to ping without issues, meaning that the OVS is not flooded.</w:t>
      </w:r>
    </w:p>
    <w:p w14:paraId="2341BB75" w14:textId="246E3402" w:rsidR="00D13175" w:rsidRDefault="00D13175" w:rsidP="00D13175">
      <w:pPr>
        <w:keepNext/>
        <w:ind w:left="202"/>
      </w:pPr>
      <w:r>
        <w:t xml:space="preserve"> </w:t>
      </w:r>
      <w:r w:rsidR="00FC7082">
        <w:rPr>
          <w:noProof/>
        </w:rPr>
        <w:drawing>
          <wp:inline distT="0" distB="0" distL="0" distR="0" wp14:anchorId="567A21EA" wp14:editId="1577AD8C">
            <wp:extent cx="6583680" cy="3147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147060"/>
                    </a:xfrm>
                    <a:prstGeom prst="rect">
                      <a:avLst/>
                    </a:prstGeom>
                    <a:noFill/>
                    <a:ln>
                      <a:noFill/>
                    </a:ln>
                  </pic:spPr>
                </pic:pic>
              </a:graphicData>
            </a:graphic>
          </wp:inline>
        </w:drawing>
      </w:r>
    </w:p>
    <w:p w14:paraId="532C970A" w14:textId="025ED307" w:rsidR="00FC7082" w:rsidRDefault="00D13175" w:rsidP="00D13175">
      <w:pPr>
        <w:pStyle w:val="Caption"/>
        <w:jc w:val="center"/>
        <w:rPr>
          <w:noProof/>
        </w:rPr>
      </w:pPr>
      <w:bookmarkStart w:id="30" w:name="_Toc75762360"/>
      <w:r>
        <w:t xml:space="preserve">Figure </w:t>
      </w:r>
      <w:fldSimple w:instr=" SEQ Figure \* ARABIC ">
        <w:r w:rsidR="00755E81">
          <w:rPr>
            <w:noProof/>
          </w:rPr>
          <w:t>15</w:t>
        </w:r>
      </w:fldSimple>
      <w:r w:rsidRPr="000E767F">
        <w:t xml:space="preserve"> - IP Spoofing - </w:t>
      </w:r>
      <w:r>
        <w:t xml:space="preserve">Running hping3 on h2 </w:t>
      </w:r>
      <w:r>
        <w:rPr>
          <w:noProof/>
        </w:rPr>
        <w:t>and running ping on h1</w:t>
      </w:r>
      <w:bookmarkEnd w:id="30"/>
    </w:p>
    <w:p w14:paraId="1D42E071" w14:textId="574FB9AA" w:rsidR="0048356E" w:rsidRDefault="0048356E" w:rsidP="0048356E">
      <w:r>
        <w:t>I have minimized the two xterm in order to see the debug messages more clearly.  It is possible to appreciate the fact that the attack is noticed at the second packet and the flow is blocked.  The algorithm obviously requires two packets with the same MAC and two different IPs as a minimum, which will block the source MAC + victim’s IP. After blocking, the next attack packets do not require further action, as they are automatically dropped by the OVS.</w:t>
      </w:r>
    </w:p>
    <w:p w14:paraId="54096442" w14:textId="77777777" w:rsidR="0048356E" w:rsidRPr="0048356E" w:rsidRDefault="0048356E" w:rsidP="0048356E"/>
    <w:p w14:paraId="446C2AAB" w14:textId="44CD0AF7" w:rsidR="0048356E" w:rsidRDefault="003B22FC" w:rsidP="0048356E">
      <w:pPr>
        <w:keepNext/>
        <w:ind w:left="202"/>
        <w:jc w:val="center"/>
      </w:pPr>
      <w:r>
        <w:rPr>
          <w:noProof/>
        </w:rPr>
        <mc:AlternateContent>
          <mc:Choice Requires="wps">
            <w:drawing>
              <wp:anchor distT="0" distB="0" distL="114300" distR="114300" simplePos="0" relativeHeight="251679744" behindDoc="0" locked="0" layoutInCell="1" allowOverlap="1" wp14:anchorId="0455F9A8" wp14:editId="29B6C99D">
                <wp:simplePos x="0" y="0"/>
                <wp:positionH relativeFrom="margin">
                  <wp:posOffset>1640668</wp:posOffset>
                </wp:positionH>
                <wp:positionV relativeFrom="paragraph">
                  <wp:posOffset>896810</wp:posOffset>
                </wp:positionV>
                <wp:extent cx="3696215" cy="162182"/>
                <wp:effectExtent l="19050" t="19050" r="19050" b="28575"/>
                <wp:wrapNone/>
                <wp:docPr id="24" name="Rectangle 24"/>
                <wp:cNvGraphicFramePr/>
                <a:graphic xmlns:a="http://schemas.openxmlformats.org/drawingml/2006/main">
                  <a:graphicData uri="http://schemas.microsoft.com/office/word/2010/wordprocessingShape">
                    <wps:wsp>
                      <wps:cNvSpPr/>
                      <wps:spPr>
                        <a:xfrm>
                          <a:off x="0" y="0"/>
                          <a:ext cx="3696215" cy="16218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9E916" id="Rectangle 24" o:spid="_x0000_s1026" style="position:absolute;margin-left:129.2pt;margin-top:70.6pt;width:291.05pt;height:12.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" filled="f" strokecolor="red" strokeweight="3pt">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675A3CE0" wp14:editId="6CE43FB9">
                <wp:simplePos x="0" y="0"/>
                <wp:positionH relativeFrom="margin">
                  <wp:posOffset>451845</wp:posOffset>
                </wp:positionH>
                <wp:positionV relativeFrom="paragraph">
                  <wp:posOffset>1547597</wp:posOffset>
                </wp:positionV>
                <wp:extent cx="2677160" cy="153945"/>
                <wp:effectExtent l="19050" t="19050" r="27940" b="17780"/>
                <wp:wrapNone/>
                <wp:docPr id="23" name="Rectangle 23"/>
                <wp:cNvGraphicFramePr/>
                <a:graphic xmlns:a="http://schemas.openxmlformats.org/drawingml/2006/main">
                  <a:graphicData uri="http://schemas.microsoft.com/office/word/2010/wordprocessingShape">
                    <wps:wsp>
                      <wps:cNvSpPr/>
                      <wps:spPr>
                        <a:xfrm>
                          <a:off x="0" y="0"/>
                          <a:ext cx="2677160" cy="1539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AC50C" id="Rectangle 23" o:spid="_x0000_s1026" style="position:absolute;margin-left:35.6pt;margin-top:121.85pt;width:210.8pt;height:12.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" filled="f" strokecolor="red" strokeweight="3p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4BAB44B3" wp14:editId="5BB5A11F">
                <wp:simplePos x="0" y="0"/>
                <wp:positionH relativeFrom="margin">
                  <wp:posOffset>808647</wp:posOffset>
                </wp:positionH>
                <wp:positionV relativeFrom="paragraph">
                  <wp:posOffset>1168657</wp:posOffset>
                </wp:positionV>
                <wp:extent cx="2435825" cy="170421"/>
                <wp:effectExtent l="19050" t="19050" r="22225" b="20320"/>
                <wp:wrapNone/>
                <wp:docPr id="22" name="Rectangle 22"/>
                <wp:cNvGraphicFramePr/>
                <a:graphic xmlns:a="http://schemas.openxmlformats.org/drawingml/2006/main">
                  <a:graphicData uri="http://schemas.microsoft.com/office/word/2010/wordprocessingShape">
                    <wps:wsp>
                      <wps:cNvSpPr/>
                      <wps:spPr>
                        <a:xfrm>
                          <a:off x="0" y="0"/>
                          <a:ext cx="2435825" cy="17042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2A774" id="Rectangle 22" o:spid="_x0000_s1026" style="position:absolute;margin-left:63.65pt;margin-top:92pt;width:191.8pt;height:13.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aq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" filled="f" strokecolor="red" strokeweight="3pt">
                <w10:wrap anchorx="margin"/>
              </v:rect>
            </w:pict>
          </mc:Fallback>
        </mc:AlternateContent>
      </w:r>
      <w:r w:rsidR="00FC7082">
        <w:rPr>
          <w:noProof/>
        </w:rPr>
        <w:drawing>
          <wp:inline distT="0" distB="0" distL="0" distR="0" wp14:anchorId="2B50EFAD" wp14:editId="147AB938">
            <wp:extent cx="6583680" cy="29730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2973070"/>
                    </a:xfrm>
                    <a:prstGeom prst="rect">
                      <a:avLst/>
                    </a:prstGeom>
                    <a:noFill/>
                    <a:ln>
                      <a:noFill/>
                    </a:ln>
                  </pic:spPr>
                </pic:pic>
              </a:graphicData>
            </a:graphic>
          </wp:inline>
        </w:drawing>
      </w:r>
    </w:p>
    <w:p w14:paraId="5D760DF6" w14:textId="6689A83C" w:rsidR="00FC7082" w:rsidRDefault="0048356E" w:rsidP="0048356E">
      <w:pPr>
        <w:pStyle w:val="Caption"/>
        <w:jc w:val="center"/>
      </w:pPr>
      <w:bookmarkStart w:id="31" w:name="_Toc75762361"/>
      <w:r>
        <w:t xml:space="preserve">Figure </w:t>
      </w:r>
      <w:fldSimple w:instr=" SEQ Figure \* ARABIC ">
        <w:r w:rsidR="00755E81">
          <w:rPr>
            <w:noProof/>
          </w:rPr>
          <w:t>16</w:t>
        </w:r>
      </w:fldSimple>
      <w:r w:rsidRPr="00BD0DDF">
        <w:t xml:space="preserve"> - IP Spoofing - </w:t>
      </w:r>
      <w:r>
        <w:t>debug messages showing malicious packets being blocked</w:t>
      </w:r>
      <w:bookmarkEnd w:id="31"/>
    </w:p>
    <w:p w14:paraId="4BD1471F" w14:textId="2B49A17D" w:rsidR="00FC7082" w:rsidRDefault="00FC7082" w:rsidP="00C17B17"/>
    <w:p w14:paraId="42C4F2C8" w14:textId="4B4B7864" w:rsidR="00FC7082" w:rsidRDefault="00FC7082" w:rsidP="00C17B17">
      <w:r>
        <w:t>Debug messages:</w:t>
      </w:r>
    </w:p>
    <w:p w14:paraId="295679A2" w14:textId="75850581" w:rsidR="00FC7082" w:rsidRDefault="00FC7082" w:rsidP="00C17B17"/>
    <w:p w14:paraId="6BC6092B"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DEBUG:forwarding.Lab3Firewall:Execute replyToIP</w:t>
      </w:r>
    </w:p>
    <w:p w14:paraId="275AB4F4"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DEBUG:forwarding.Lab3Firewall:Reading log file !</w:t>
      </w:r>
    </w:p>
    <w:p w14:paraId="5DDCB1B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lastRenderedPageBreak/>
        <w:t>DEBUG:forwarding.Lab3Firewall:You are in original code block ...</w:t>
      </w:r>
    </w:p>
    <w:p w14:paraId="769A4803"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(32768, EthAddr('00:00:00:00:00:0b'), None, None, '192.168.2.40', None, None, None)</w:t>
      </w:r>
    </w:p>
    <w:p w14:paraId="17C9A470"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DEBUG:forwarding.Lab3Firewall:Execute installFlow</w:t>
      </w:r>
    </w:p>
    <w:p w14:paraId="2DB60E37"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DEBUG:forwarding.l3_learning:1 2 IP 23.115.142.0 =&gt; 192.168.2.40</w:t>
      </w:r>
    </w:p>
    <w:p w14:paraId="3C4C304B"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DEBUG:forwarding.l3_learning:1 2 learned 23.115.142.0</w:t>
      </w:r>
    </w:p>
    <w:p w14:paraId="51E57EB1"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DEBUG:forwarding.l3_learning:1 2 installing flow for 23.115.142.0 =&gt; 192.168.2.40 out port 4</w:t>
      </w:r>
    </w:p>
    <w:p w14:paraId="6C3A372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DEBUG:forwarding.Lab3Firewall:Into verifyPortSecurity</w:t>
      </w:r>
    </w:p>
    <w:p w14:paraId="1062876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w:t>
      </w:r>
      <w:r w:rsidRPr="00FC7082">
        <w:rPr>
          <w:rFonts w:ascii="Courier New" w:eastAsia="Times New Roman" w:hAnsi="Courier New" w:cs="Courier New"/>
          <w:color w:val="FF0000"/>
          <w:sz w:val="18"/>
          <w:szCs w:val="18"/>
        </w:rPr>
        <w:t>:*** IP spoofing attempt! MAC 00:00:00:00:00:0b already present for: IP 192.168.2.20 on port 192.168.2.10; Requested: 192.168.2.40 on port 2 ***</w:t>
      </w:r>
    </w:p>
    <w:p w14:paraId="2EF0F86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DEBUG:forwarding.Lab3Firewall:No need to write log file - entry already present</w:t>
      </w:r>
    </w:p>
    <w:p w14:paraId="6D761833"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DEBUG:forwarding.Lab3Firewall:Attack detected - flow to be blocked</w:t>
      </w:r>
    </w:p>
    <w:p w14:paraId="668B50BD"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DEBUG:forwarding.Lab3Firewall:Execute replyToIP</w:t>
      </w:r>
    </w:p>
    <w:p w14:paraId="09A55860"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DEBUG:forwarding.Lab3Firewall:Reading log file !</w:t>
      </w:r>
    </w:p>
    <w:p w14:paraId="273C1C11"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DEBUG:forwarding.Lab3Firewall:You are in original code block ...</w:t>
      </w:r>
    </w:p>
    <w:p w14:paraId="0B3114E9" w14:textId="77777777" w:rsidR="00FC7082" w:rsidRDefault="00FC7082" w:rsidP="00C17B17"/>
    <w:p w14:paraId="0C82C7CA" w14:textId="3F13FF5F" w:rsidR="00FC7082" w:rsidRDefault="00FC7082" w:rsidP="00C17B17"/>
    <w:p w14:paraId="7D38AC89" w14:textId="77777777" w:rsidR="00FC7082" w:rsidRDefault="00FC7082" w:rsidP="00C17B17"/>
    <w:p w14:paraId="52764DDD" w14:textId="361A46AB" w:rsidR="00336300" w:rsidRDefault="00FC7082" w:rsidP="00336300">
      <w:pPr>
        <w:pStyle w:val="Heading3"/>
        <w:numPr>
          <w:ilvl w:val="2"/>
          <w:numId w:val="49"/>
        </w:numPr>
      </w:pPr>
      <w:r>
        <w:br w:type="page"/>
      </w:r>
      <w:bookmarkStart w:id="32" w:name="_Toc75762409"/>
      <w:r w:rsidR="00336300">
        <w:lastRenderedPageBreak/>
        <w:t>MAC Spoofing Attack Mitigation</w:t>
      </w:r>
      <w:bookmarkEnd w:id="32"/>
    </w:p>
    <w:p w14:paraId="2BEECE41" w14:textId="2915EBC8" w:rsidR="00FC7082" w:rsidRDefault="00FC7082" w:rsidP="00336300"/>
    <w:p w14:paraId="49033371" w14:textId="0B443452" w:rsidR="00336300" w:rsidRDefault="00336300" w:rsidP="00336300">
      <w:r>
        <w:t xml:space="preserve">I have performed two kind of attacks: one to simply show that the mitigation is conceptually working, by simply manually changing the MAC address of the attacker container; the second by running a tool </w:t>
      </w:r>
      <w:r w:rsidR="004536D7">
        <w:t xml:space="preserve">called </w:t>
      </w:r>
      <w:r w:rsidRPr="00336300">
        <w:rPr>
          <w:i/>
          <w:iCs/>
        </w:rPr>
        <w:t>nping</w:t>
      </w:r>
      <w:r>
        <w:t>.</w:t>
      </w:r>
    </w:p>
    <w:p w14:paraId="20C8EDC0" w14:textId="5755905A" w:rsidR="00336300" w:rsidRDefault="00336300">
      <w:pPr>
        <w:ind w:left="0"/>
        <w:rPr>
          <w:smallCaps/>
          <w:kern w:val="28"/>
        </w:rPr>
      </w:pPr>
    </w:p>
    <w:p w14:paraId="088FAFFB" w14:textId="5942439A" w:rsidR="00336300" w:rsidRDefault="00E1254A" w:rsidP="00E1254A">
      <w:r>
        <w:t xml:space="preserve">At the beginning, the environment is readied, and pings are executed to be sure that networking is </w:t>
      </w:r>
      <w:r w:rsidR="009E348A">
        <w:t>functioning,</w:t>
      </w:r>
      <w:r>
        <w:t xml:space="preserve"> and the Lab firewall is processing the packets</w:t>
      </w:r>
      <w:r w:rsidR="009E348A">
        <w:t xml:space="preserve"> – and therefore registering the flow in the SpoofingTable</w:t>
      </w:r>
      <w:r>
        <w:t>.</w:t>
      </w:r>
    </w:p>
    <w:p w14:paraId="3CDBF8FF" w14:textId="77777777" w:rsidR="00E1254A" w:rsidRDefault="00E1254A" w:rsidP="00E1254A"/>
    <w:p w14:paraId="3EE1DFE6" w14:textId="77777777" w:rsidR="00E1254A" w:rsidRDefault="00E1254A" w:rsidP="00E1254A">
      <w:pPr>
        <w:keepNext/>
        <w:ind w:left="0"/>
        <w:jc w:val="center"/>
      </w:pPr>
      <w:r>
        <w:rPr>
          <w:noProof/>
        </w:rPr>
        <w:drawing>
          <wp:inline distT="0" distB="0" distL="0" distR="0" wp14:anchorId="21C718E0" wp14:editId="54D8AD42">
            <wp:extent cx="6333323" cy="28997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0285" cy="2902906"/>
                    </a:xfrm>
                    <a:prstGeom prst="rect">
                      <a:avLst/>
                    </a:prstGeom>
                    <a:noFill/>
                    <a:ln>
                      <a:noFill/>
                    </a:ln>
                  </pic:spPr>
                </pic:pic>
              </a:graphicData>
            </a:graphic>
          </wp:inline>
        </w:drawing>
      </w:r>
    </w:p>
    <w:p w14:paraId="4F1609A2" w14:textId="7757820A" w:rsidR="00E1254A" w:rsidRDefault="00E1254A" w:rsidP="00E1254A">
      <w:pPr>
        <w:pStyle w:val="Caption"/>
        <w:jc w:val="center"/>
        <w:rPr>
          <w:smallCaps/>
          <w:kern w:val="28"/>
        </w:rPr>
      </w:pPr>
      <w:bookmarkStart w:id="33" w:name="_Toc75762362"/>
      <w:r>
        <w:t xml:space="preserve">Figure </w:t>
      </w:r>
      <w:fldSimple w:instr=" SEQ Figure \* ARABIC ">
        <w:r w:rsidR="00755E81">
          <w:rPr>
            <w:noProof/>
          </w:rPr>
          <w:t>17</w:t>
        </w:r>
      </w:fldSimple>
      <w:r>
        <w:t xml:space="preserve"> - MAC spoofing - initial setup</w:t>
      </w:r>
      <w:bookmarkEnd w:id="33"/>
    </w:p>
    <w:p w14:paraId="41A71FE9" w14:textId="77777777" w:rsidR="00474C7A" w:rsidRDefault="009E348A" w:rsidP="00474C7A">
      <w:pPr>
        <w:keepNext/>
        <w:ind w:left="0"/>
        <w:jc w:val="center"/>
      </w:pPr>
      <w:r>
        <w:rPr>
          <w:noProof/>
        </w:rPr>
        <w:drawing>
          <wp:inline distT="0" distB="0" distL="0" distR="0" wp14:anchorId="1A788A92" wp14:editId="5C78113F">
            <wp:extent cx="3756488" cy="383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0268" cy="399321"/>
                    </a:xfrm>
                    <a:prstGeom prst="rect">
                      <a:avLst/>
                    </a:prstGeom>
                    <a:noFill/>
                    <a:ln>
                      <a:noFill/>
                    </a:ln>
                  </pic:spPr>
                </pic:pic>
              </a:graphicData>
            </a:graphic>
          </wp:inline>
        </w:drawing>
      </w:r>
    </w:p>
    <w:p w14:paraId="1A66640B" w14:textId="7DF4E03C" w:rsidR="00336300" w:rsidRDefault="00474C7A" w:rsidP="00474C7A">
      <w:pPr>
        <w:pStyle w:val="Caption"/>
        <w:jc w:val="center"/>
        <w:rPr>
          <w:smallCaps/>
          <w:kern w:val="28"/>
        </w:rPr>
      </w:pPr>
      <w:bookmarkStart w:id="34" w:name="_Toc75762363"/>
      <w:r>
        <w:t xml:space="preserve">Figure </w:t>
      </w:r>
      <w:fldSimple w:instr=" SEQ Figure \* ARABIC ">
        <w:r w:rsidR="00755E81">
          <w:rPr>
            <w:noProof/>
          </w:rPr>
          <w:t>18</w:t>
        </w:r>
      </w:fldSimple>
      <w:r w:rsidRPr="00EC2430">
        <w:t xml:space="preserve"> - MAC spoofing - </w:t>
      </w:r>
      <w:r>
        <w:t>changing MAC manually</w:t>
      </w:r>
      <w:bookmarkEnd w:id="34"/>
    </w:p>
    <w:p w14:paraId="40158428" w14:textId="053A752F" w:rsidR="009E348A" w:rsidRDefault="009E348A" w:rsidP="009E348A"/>
    <w:p w14:paraId="3BEB3CD0" w14:textId="1284B42B" w:rsidR="009E348A" w:rsidRPr="00262949" w:rsidRDefault="00262949" w:rsidP="00262949">
      <w:r>
        <w:t>From here, I manually change t</w:t>
      </w:r>
      <w:r w:rsidR="009E348A">
        <w:t xml:space="preserve">he MAC </w:t>
      </w:r>
      <w:r>
        <w:t xml:space="preserve">address of the contained with a Python-one-liner using the mininet API.  The command is </w:t>
      </w:r>
      <w:r w:rsidRPr="00262949">
        <w:t>“</w:t>
      </w:r>
      <w:r w:rsidR="009E348A" w:rsidRPr="00262949">
        <w:rPr>
          <w:i/>
          <w:iCs/>
        </w:rPr>
        <w:t>py h1.setMAC('00:00:00:00:02:0b')</w:t>
      </w:r>
      <w:r w:rsidRPr="00262949">
        <w:t>”</w:t>
      </w:r>
    </w:p>
    <w:p w14:paraId="6B763487" w14:textId="302DEE9B" w:rsidR="009E348A" w:rsidRDefault="009E348A" w:rsidP="009E348A"/>
    <w:p w14:paraId="6D2775FD" w14:textId="48A82449" w:rsidR="00262949" w:rsidRDefault="00262949" w:rsidP="009E348A">
      <w:r>
        <w:t>We can see from the xterm</w:t>
      </w:r>
      <w:r w:rsidR="00A95353">
        <w:t>’s</w:t>
      </w:r>
      <w:r>
        <w:t xml:space="preserve"> screenshot that the container has changed its MAC address</w:t>
      </w:r>
      <w:r w:rsidR="005C5972">
        <w:t xml:space="preserve"> to the value we have chosen.</w:t>
      </w:r>
    </w:p>
    <w:p w14:paraId="5725EA2F" w14:textId="69A54430" w:rsidR="009E348A" w:rsidRDefault="009E348A">
      <w:pPr>
        <w:ind w:left="0"/>
      </w:pPr>
    </w:p>
    <w:p w14:paraId="31E7B3FA" w14:textId="77777777" w:rsidR="00474C7A" w:rsidRDefault="005C5972" w:rsidP="00474C7A">
      <w:pPr>
        <w:keepNext/>
        <w:ind w:left="0"/>
        <w:jc w:val="center"/>
      </w:pPr>
      <w:r>
        <w:rPr>
          <w:noProof/>
        </w:rPr>
        <mc:AlternateContent>
          <mc:Choice Requires="wps">
            <w:drawing>
              <wp:anchor distT="0" distB="0" distL="114300" distR="114300" simplePos="0" relativeHeight="251681792" behindDoc="0" locked="0" layoutInCell="1" allowOverlap="1" wp14:anchorId="0CD5F31C" wp14:editId="6D9D8882">
                <wp:simplePos x="0" y="0"/>
                <wp:positionH relativeFrom="margin">
                  <wp:posOffset>1912517</wp:posOffset>
                </wp:positionH>
                <wp:positionV relativeFrom="paragraph">
                  <wp:posOffset>974639</wp:posOffset>
                </wp:positionV>
                <wp:extent cx="1043631" cy="120993"/>
                <wp:effectExtent l="19050" t="19050" r="23495" b="12700"/>
                <wp:wrapNone/>
                <wp:docPr id="29" name="Rectangle 29"/>
                <wp:cNvGraphicFramePr/>
                <a:graphic xmlns:a="http://schemas.openxmlformats.org/drawingml/2006/main">
                  <a:graphicData uri="http://schemas.microsoft.com/office/word/2010/wordprocessingShape">
                    <wps:wsp>
                      <wps:cNvSpPr/>
                      <wps:spPr>
                        <a:xfrm>
                          <a:off x="0" y="0"/>
                          <a:ext cx="1043631" cy="1209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5D98" id="Rectangle 29" o:spid="_x0000_s1026" style="position:absolute;margin-left:150.6pt;margin-top:76.75pt;width:82.2pt;height:9.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E8WnQIAAJEFAAAOAAAAZHJzL2Uyb0RvYy54bWysVMFu2zAMvQ/YPwi6r7aTtGu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" filled="f" strokecolor="red" strokeweight="3pt">
                <w10:wrap anchorx="margin"/>
              </v:rect>
            </w:pict>
          </mc:Fallback>
        </mc:AlternateContent>
      </w:r>
      <w:r w:rsidR="009E348A">
        <w:rPr>
          <w:noProof/>
        </w:rPr>
        <w:drawing>
          <wp:inline distT="0" distB="0" distL="0" distR="0" wp14:anchorId="08347612" wp14:editId="13FA10E1">
            <wp:extent cx="3434470" cy="248763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6606" cy="2496428"/>
                    </a:xfrm>
                    <a:prstGeom prst="rect">
                      <a:avLst/>
                    </a:prstGeom>
                    <a:noFill/>
                    <a:ln>
                      <a:noFill/>
                    </a:ln>
                  </pic:spPr>
                </pic:pic>
              </a:graphicData>
            </a:graphic>
          </wp:inline>
        </w:drawing>
      </w:r>
    </w:p>
    <w:p w14:paraId="52B6614F" w14:textId="43519560" w:rsidR="009E348A" w:rsidRDefault="00474C7A" w:rsidP="00474C7A">
      <w:pPr>
        <w:pStyle w:val="Caption"/>
        <w:jc w:val="center"/>
      </w:pPr>
      <w:bookmarkStart w:id="35" w:name="_Toc75762364"/>
      <w:r>
        <w:t xml:space="preserve">Figure </w:t>
      </w:r>
      <w:fldSimple w:instr=" SEQ Figure \* ARABIC ">
        <w:r w:rsidR="00755E81">
          <w:rPr>
            <w:noProof/>
          </w:rPr>
          <w:t>19</w:t>
        </w:r>
      </w:fldSimple>
      <w:r w:rsidRPr="007B64FA">
        <w:t xml:space="preserve"> - MAC spoofing - </w:t>
      </w:r>
      <w:r>
        <w:t>confirmation of MAC change</w:t>
      </w:r>
      <w:bookmarkEnd w:id="35"/>
    </w:p>
    <w:p w14:paraId="13F16E55" w14:textId="7584DEBB" w:rsidR="009E348A" w:rsidRDefault="009E348A">
      <w:pPr>
        <w:ind w:left="0"/>
      </w:pPr>
    </w:p>
    <w:p w14:paraId="5EBBD568" w14:textId="30A2B497" w:rsidR="00114AA3" w:rsidRDefault="00114AA3">
      <w:pPr>
        <w:ind w:left="0"/>
      </w:pPr>
      <w:r>
        <w:t>From the next screenshot the whole picture is presented.</w:t>
      </w:r>
    </w:p>
    <w:p w14:paraId="7BC71C9F" w14:textId="20A1EB83" w:rsidR="00114AA3" w:rsidRDefault="00114AA3">
      <w:pPr>
        <w:ind w:left="0"/>
      </w:pPr>
    </w:p>
    <w:p w14:paraId="1EC14F63" w14:textId="77777777" w:rsidR="00474C7A" w:rsidRDefault="00114AA3" w:rsidP="00474C7A">
      <w:pPr>
        <w:keepNext/>
        <w:ind w:left="0"/>
        <w:jc w:val="center"/>
      </w:pPr>
      <w:r>
        <w:rPr>
          <w:noProof/>
        </w:rPr>
        <w:drawing>
          <wp:inline distT="0" distB="0" distL="0" distR="0" wp14:anchorId="213AB329" wp14:editId="30F9925D">
            <wp:extent cx="5199723" cy="3401786"/>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346" cy="3405465"/>
                    </a:xfrm>
                    <a:prstGeom prst="rect">
                      <a:avLst/>
                    </a:prstGeom>
                    <a:noFill/>
                    <a:ln>
                      <a:noFill/>
                    </a:ln>
                  </pic:spPr>
                </pic:pic>
              </a:graphicData>
            </a:graphic>
          </wp:inline>
        </w:drawing>
      </w:r>
    </w:p>
    <w:p w14:paraId="7ED4BBDB" w14:textId="6036D444" w:rsidR="00114AA3" w:rsidRDefault="00474C7A" w:rsidP="00474C7A">
      <w:pPr>
        <w:pStyle w:val="Caption"/>
        <w:jc w:val="center"/>
      </w:pPr>
      <w:bookmarkStart w:id="36" w:name="_Toc75762365"/>
      <w:r>
        <w:t xml:space="preserve">Figure </w:t>
      </w:r>
      <w:fldSimple w:instr=" SEQ Figure \* ARABIC ">
        <w:r w:rsidR="00755E81">
          <w:rPr>
            <w:noProof/>
          </w:rPr>
          <w:t>20</w:t>
        </w:r>
      </w:fldSimple>
      <w:r w:rsidRPr="007B7E12">
        <w:t xml:space="preserve"> - MAC spoofing - </w:t>
      </w:r>
      <w:r>
        <w:t>Before and after MAC change</w:t>
      </w:r>
      <w:bookmarkEnd w:id="36"/>
    </w:p>
    <w:p w14:paraId="0DDB0DF3" w14:textId="2973E1ED" w:rsidR="00114AA3" w:rsidRDefault="00114AA3" w:rsidP="00114AA3">
      <w:pPr>
        <w:ind w:left="0"/>
        <w:jc w:val="center"/>
      </w:pPr>
    </w:p>
    <w:p w14:paraId="5DAEFBFD" w14:textId="1073AD02" w:rsidR="00114AA3" w:rsidRDefault="00114AA3" w:rsidP="00114AA3">
      <w:pPr>
        <w:ind w:left="0"/>
      </w:pPr>
      <w:r>
        <w:t xml:space="preserve">After the MAC address has changed, the </w:t>
      </w:r>
      <w:r w:rsidR="007E33D5">
        <w:t xml:space="preserve">networking takes a bit of time to “reconverge” – in my system, it has taken 9 echo-request cycles, but it will vary depending on the case.  Basically, the switch needs time to re-adjust to the fact that the topology has changed, and only after this has been reflected in the OVS, we can effectively catch the offending packets.  This is because our software is executed after the basic switch functionalities – included in </w:t>
      </w:r>
      <w:r w:rsidR="007E33D5" w:rsidRPr="007E33D5">
        <w:rPr>
          <w:i/>
          <w:iCs/>
        </w:rPr>
        <w:t>l3_learning.py</w:t>
      </w:r>
      <w:r w:rsidR="007E33D5">
        <w:t xml:space="preserve"> – are executed.</w:t>
      </w:r>
    </w:p>
    <w:p w14:paraId="23AAE2CF" w14:textId="6DCBD419" w:rsidR="007E33D5" w:rsidRDefault="007E33D5" w:rsidP="00114AA3">
      <w:pPr>
        <w:ind w:left="0"/>
      </w:pPr>
    </w:p>
    <w:p w14:paraId="3F94A610" w14:textId="3BA16CCA" w:rsidR="007E33D5" w:rsidRDefault="007E33D5" w:rsidP="00114AA3">
      <w:pPr>
        <w:ind w:left="0"/>
      </w:pPr>
      <w:r>
        <w:t xml:space="preserve">The only way to improve and have a faster detection for MAC address spoofing, would be to work directly on the l3_learning.py or </w:t>
      </w:r>
      <w:r w:rsidRPr="007E33D5">
        <w:rPr>
          <w:i/>
          <w:iCs/>
        </w:rPr>
        <w:t>l2_learning.py</w:t>
      </w:r>
      <w:r>
        <w:t xml:space="preserve"> Python programs in order to access the packets </w:t>
      </w:r>
      <w:r w:rsidR="00346EF6">
        <w:t>“on the (virtual) wire”.</w:t>
      </w:r>
    </w:p>
    <w:p w14:paraId="6E107FFF" w14:textId="77777777" w:rsidR="00114AA3" w:rsidRDefault="00114AA3">
      <w:pPr>
        <w:ind w:left="0"/>
      </w:pPr>
    </w:p>
    <w:p w14:paraId="45040807" w14:textId="77777777" w:rsidR="00474C7A" w:rsidRDefault="00114AA3" w:rsidP="00474C7A">
      <w:pPr>
        <w:keepNext/>
        <w:ind w:left="0"/>
        <w:jc w:val="center"/>
      </w:pPr>
      <w:r>
        <w:rPr>
          <w:noProof/>
        </w:rPr>
        <w:drawing>
          <wp:inline distT="0" distB="0" distL="0" distR="0" wp14:anchorId="76A4B478" wp14:editId="398DDB3F">
            <wp:extent cx="5660890" cy="281734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3784" cy="2823758"/>
                    </a:xfrm>
                    <a:prstGeom prst="rect">
                      <a:avLst/>
                    </a:prstGeom>
                    <a:noFill/>
                    <a:ln>
                      <a:noFill/>
                    </a:ln>
                  </pic:spPr>
                </pic:pic>
              </a:graphicData>
            </a:graphic>
          </wp:inline>
        </w:drawing>
      </w:r>
    </w:p>
    <w:p w14:paraId="46B4DDAB" w14:textId="0EC26A1B" w:rsidR="00474C7A" w:rsidRDefault="00474C7A" w:rsidP="00474C7A">
      <w:pPr>
        <w:pStyle w:val="Caption"/>
        <w:jc w:val="center"/>
      </w:pPr>
      <w:bookmarkStart w:id="37" w:name="_Toc75762366"/>
      <w:r>
        <w:t xml:space="preserve">Figure </w:t>
      </w:r>
      <w:fldSimple w:instr=" SEQ Figure \* ARABIC ">
        <w:r w:rsidR="00755E81">
          <w:rPr>
            <w:noProof/>
          </w:rPr>
          <w:t>21</w:t>
        </w:r>
      </w:fldSimple>
      <w:r w:rsidRPr="00B425E8">
        <w:t xml:space="preserve"> - MAC spoofing - </w:t>
      </w:r>
      <w:r>
        <w:t>detection after a certain number of packets</w:t>
      </w:r>
      <w:bookmarkEnd w:id="37"/>
    </w:p>
    <w:p w14:paraId="245F76D6" w14:textId="06AED1DF" w:rsidR="00FF2841" w:rsidRDefault="00FF2841" w:rsidP="002A0E21">
      <w:r>
        <w:lastRenderedPageBreak/>
        <w:t>Zooming into the xterm to show that after a while, packets are effectively blocked.</w:t>
      </w:r>
    </w:p>
    <w:p w14:paraId="36AD7EB8" w14:textId="77777777" w:rsidR="00FF2841" w:rsidRDefault="00FF2841">
      <w:pPr>
        <w:ind w:left="0"/>
      </w:pPr>
    </w:p>
    <w:p w14:paraId="7C6A5448" w14:textId="77777777" w:rsidR="00FF2841" w:rsidRDefault="00FF2841">
      <w:pPr>
        <w:ind w:left="0"/>
      </w:pPr>
    </w:p>
    <w:p w14:paraId="5FCC9F3A" w14:textId="77777777" w:rsidR="00474C7A" w:rsidRDefault="00114AA3" w:rsidP="00474C7A">
      <w:pPr>
        <w:keepNext/>
        <w:ind w:left="0"/>
        <w:jc w:val="center"/>
      </w:pPr>
      <w:r>
        <w:rPr>
          <w:noProof/>
        </w:rPr>
        <w:drawing>
          <wp:inline distT="0" distB="0" distL="0" distR="0" wp14:anchorId="23D8CFA9" wp14:editId="01FC5A1D">
            <wp:extent cx="3525588" cy="8140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404" cy="821885"/>
                    </a:xfrm>
                    <a:prstGeom prst="rect">
                      <a:avLst/>
                    </a:prstGeom>
                    <a:noFill/>
                    <a:ln>
                      <a:noFill/>
                    </a:ln>
                  </pic:spPr>
                </pic:pic>
              </a:graphicData>
            </a:graphic>
          </wp:inline>
        </w:drawing>
      </w:r>
    </w:p>
    <w:p w14:paraId="0B789B58" w14:textId="211A3295" w:rsidR="00114AA3" w:rsidRDefault="00474C7A" w:rsidP="00474C7A">
      <w:pPr>
        <w:pStyle w:val="Caption"/>
        <w:jc w:val="center"/>
      </w:pPr>
      <w:bookmarkStart w:id="38" w:name="_Toc75762367"/>
      <w:r>
        <w:t xml:space="preserve">Figure </w:t>
      </w:r>
      <w:fldSimple w:instr=" SEQ Figure \* ARABIC ">
        <w:r w:rsidR="00755E81">
          <w:rPr>
            <w:noProof/>
          </w:rPr>
          <w:t>22</w:t>
        </w:r>
      </w:fldSimple>
      <w:r w:rsidRPr="00B415E0">
        <w:t xml:space="preserve"> - MAC spoofing - </w:t>
      </w:r>
      <w:r>
        <w:t xml:space="preserve">xterm showing all dropped </w:t>
      </w:r>
      <w:r w:rsidR="005506C6">
        <w:t xml:space="preserve">ICMP </w:t>
      </w:r>
      <w:r>
        <w:t>packets</w:t>
      </w:r>
      <w:bookmarkEnd w:id="38"/>
    </w:p>
    <w:p w14:paraId="5725B2AB" w14:textId="4919C701" w:rsidR="009E348A" w:rsidRDefault="009E348A" w:rsidP="002A0E21"/>
    <w:p w14:paraId="7CF43B3E" w14:textId="14CB0DE2" w:rsidR="00FF2841" w:rsidRDefault="002A0E21" w:rsidP="002A0E21">
      <w:r>
        <w:t xml:space="preserve">The next attack is performed using </w:t>
      </w:r>
      <w:r w:rsidR="009C6C6B" w:rsidRPr="009C6C6B">
        <w:rPr>
          <w:i/>
          <w:iCs/>
        </w:rPr>
        <w:t>nping</w:t>
      </w:r>
      <w:r w:rsidR="009C6C6B">
        <w:t>, which allows generating random IP addresses for an attack.  The command I used is the following:</w:t>
      </w:r>
    </w:p>
    <w:p w14:paraId="13F05B89" w14:textId="23669EE3" w:rsidR="009C6C6B" w:rsidRDefault="009C6C6B" w:rsidP="002A0E21">
      <w:pPr>
        <w:pBdr>
          <w:bottom w:val="single" w:sz="6" w:space="1" w:color="auto"/>
        </w:pBdr>
      </w:pPr>
    </w:p>
    <w:p w14:paraId="672FE2C7" w14:textId="77777777" w:rsidR="009C6C6B" w:rsidRDefault="009C6C6B" w:rsidP="002A0E21"/>
    <w:p w14:paraId="63C010D8" w14:textId="0AE03C5F" w:rsidR="009C6C6B" w:rsidRDefault="009C6C6B" w:rsidP="002A0E21">
      <w:pPr>
        <w:pBdr>
          <w:bottom w:val="single" w:sz="6" w:space="1" w:color="auto"/>
        </w:pBdr>
      </w:pPr>
      <w:r w:rsidRPr="009C6C6B">
        <w:rPr>
          <w:color w:val="0070C0"/>
        </w:rPr>
        <w:t xml:space="preserve">nping </w:t>
      </w:r>
      <w:r w:rsidRPr="009C6C6B">
        <w:t>-c 10 --icmp --source-mac rand 192.168.2.20</w:t>
      </w:r>
    </w:p>
    <w:p w14:paraId="5778BD2F" w14:textId="77777777" w:rsidR="009C6C6B" w:rsidRDefault="009C6C6B" w:rsidP="002A0E21">
      <w:pPr>
        <w:pBdr>
          <w:bottom w:val="single" w:sz="6" w:space="1" w:color="auto"/>
        </w:pBdr>
      </w:pPr>
    </w:p>
    <w:p w14:paraId="0A7D7AE4" w14:textId="77777777" w:rsidR="009C6C6B" w:rsidRDefault="009C6C6B" w:rsidP="002A0E21"/>
    <w:p w14:paraId="5B2D8B16" w14:textId="055A6E69" w:rsidR="002A0E21" w:rsidRDefault="009C6C6B" w:rsidP="002A0E21">
      <w:r>
        <w:t>As it is possible to see, here as well some packet comes through in the first attack, but nothing comes through in the second as the switch has “learned”.</w:t>
      </w:r>
    </w:p>
    <w:p w14:paraId="41734AD8" w14:textId="7F0B1403" w:rsidR="002A0E21" w:rsidRDefault="002A0E21" w:rsidP="002A0E21"/>
    <w:p w14:paraId="670BA53B" w14:textId="44CEC93C" w:rsidR="002A0E21" w:rsidRDefault="002A0E21" w:rsidP="002A0E21"/>
    <w:p w14:paraId="0D829090" w14:textId="77777777" w:rsidR="00613853" w:rsidRDefault="002A0E21" w:rsidP="00613853">
      <w:pPr>
        <w:keepNext/>
        <w:jc w:val="center"/>
      </w:pPr>
      <w:r>
        <w:rPr>
          <w:noProof/>
        </w:rPr>
        <w:drawing>
          <wp:inline distT="0" distB="0" distL="0" distR="0" wp14:anchorId="711F7F28" wp14:editId="2E819925">
            <wp:extent cx="6583680" cy="304419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3680" cy="3044190"/>
                    </a:xfrm>
                    <a:prstGeom prst="rect">
                      <a:avLst/>
                    </a:prstGeom>
                    <a:noFill/>
                    <a:ln>
                      <a:noFill/>
                    </a:ln>
                  </pic:spPr>
                </pic:pic>
              </a:graphicData>
            </a:graphic>
          </wp:inline>
        </w:drawing>
      </w:r>
    </w:p>
    <w:p w14:paraId="4C0AE5DA" w14:textId="62CB2803" w:rsidR="002A0E21" w:rsidRDefault="00613853" w:rsidP="00613853">
      <w:pPr>
        <w:pStyle w:val="Caption"/>
        <w:jc w:val="center"/>
      </w:pPr>
      <w:bookmarkStart w:id="39" w:name="_Toc75762368"/>
      <w:r>
        <w:t xml:space="preserve">Figure </w:t>
      </w:r>
      <w:fldSimple w:instr=" SEQ Figure \* ARABIC ">
        <w:r w:rsidR="00755E81">
          <w:rPr>
            <w:noProof/>
          </w:rPr>
          <w:t>23</w:t>
        </w:r>
      </w:fldSimple>
      <w:r w:rsidRPr="008867DC">
        <w:t xml:space="preserve"> - MAC spoofing </w:t>
      </w:r>
      <w:r>
        <w:t>–</w:t>
      </w:r>
      <w:r w:rsidRPr="008867DC">
        <w:t xml:space="preserve"> </w:t>
      </w:r>
      <w:r>
        <w:t>nping – first attack</w:t>
      </w:r>
      <w:bookmarkEnd w:id="39"/>
    </w:p>
    <w:p w14:paraId="2FD15A4A" w14:textId="0D8194DD" w:rsidR="00FF2841" w:rsidRPr="002A0E21" w:rsidRDefault="00FF2841">
      <w:pPr>
        <w:ind w:left="0"/>
      </w:pPr>
    </w:p>
    <w:p w14:paraId="6C44F938" w14:textId="77777777" w:rsidR="00613853" w:rsidRDefault="00474C7A" w:rsidP="00613853">
      <w:pPr>
        <w:keepNext/>
        <w:ind w:left="0"/>
      </w:pPr>
      <w:r>
        <w:rPr>
          <w:noProof/>
        </w:rPr>
        <w:lastRenderedPageBreak/>
        <w:drawing>
          <wp:inline distT="0" distB="0" distL="0" distR="0" wp14:anchorId="3FA295C4" wp14:editId="6B34298F">
            <wp:extent cx="6583680" cy="300926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3680" cy="3009265"/>
                    </a:xfrm>
                    <a:prstGeom prst="rect">
                      <a:avLst/>
                    </a:prstGeom>
                    <a:noFill/>
                    <a:ln>
                      <a:noFill/>
                    </a:ln>
                  </pic:spPr>
                </pic:pic>
              </a:graphicData>
            </a:graphic>
          </wp:inline>
        </w:drawing>
      </w:r>
    </w:p>
    <w:p w14:paraId="3F389CCE" w14:textId="5DE4A55B" w:rsidR="00FF2841" w:rsidRDefault="00613853" w:rsidP="00613853">
      <w:pPr>
        <w:pStyle w:val="Caption"/>
        <w:rPr>
          <w:smallCaps/>
          <w:kern w:val="28"/>
        </w:rPr>
      </w:pPr>
      <w:bookmarkStart w:id="40" w:name="_Toc75762369"/>
      <w:r>
        <w:t xml:space="preserve">Figure </w:t>
      </w:r>
      <w:fldSimple w:instr=" SEQ Figure \* ARABIC ">
        <w:r w:rsidR="00755E81">
          <w:rPr>
            <w:noProof/>
          </w:rPr>
          <w:t>24</w:t>
        </w:r>
      </w:fldSimple>
      <w:r w:rsidRPr="00005972">
        <w:t xml:space="preserve"> - MAC spoofing – nping – </w:t>
      </w:r>
      <w:r>
        <w:t xml:space="preserve">second </w:t>
      </w:r>
      <w:r w:rsidRPr="00005972">
        <w:t>attack</w:t>
      </w:r>
      <w:bookmarkEnd w:id="40"/>
    </w:p>
    <w:p w14:paraId="578F376F" w14:textId="2C4E8913" w:rsidR="00474C7A" w:rsidRDefault="00474C7A">
      <w:pPr>
        <w:ind w:left="0"/>
        <w:rPr>
          <w:smallCaps/>
          <w:kern w:val="28"/>
        </w:rPr>
      </w:pPr>
    </w:p>
    <w:p w14:paraId="691795CF" w14:textId="77777777" w:rsidR="00613853" w:rsidRDefault="00474C7A" w:rsidP="00613853">
      <w:pPr>
        <w:keepNext/>
        <w:ind w:left="0"/>
        <w:jc w:val="center"/>
      </w:pPr>
      <w:r>
        <w:rPr>
          <w:noProof/>
        </w:rPr>
        <w:drawing>
          <wp:inline distT="0" distB="0" distL="0" distR="0" wp14:anchorId="3CFDAA03" wp14:editId="77539A05">
            <wp:extent cx="3989040" cy="422583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150" cy="4237608"/>
                    </a:xfrm>
                    <a:prstGeom prst="rect">
                      <a:avLst/>
                    </a:prstGeom>
                    <a:noFill/>
                    <a:ln>
                      <a:noFill/>
                    </a:ln>
                  </pic:spPr>
                </pic:pic>
              </a:graphicData>
            </a:graphic>
          </wp:inline>
        </w:drawing>
      </w:r>
    </w:p>
    <w:p w14:paraId="5BED5905" w14:textId="7DC7482B" w:rsidR="00474C7A" w:rsidRDefault="00613853" w:rsidP="00613853">
      <w:pPr>
        <w:pStyle w:val="Caption"/>
        <w:jc w:val="center"/>
        <w:rPr>
          <w:smallCaps/>
          <w:kern w:val="28"/>
        </w:rPr>
      </w:pPr>
      <w:bookmarkStart w:id="41" w:name="_Toc75762370"/>
      <w:r>
        <w:t xml:space="preserve">Figure </w:t>
      </w:r>
      <w:fldSimple w:instr=" SEQ Figure \* ARABIC ">
        <w:r w:rsidR="00755E81">
          <w:rPr>
            <w:noProof/>
          </w:rPr>
          <w:t>25</w:t>
        </w:r>
      </w:fldSimple>
      <w:r w:rsidRPr="008A0F3A">
        <w:t xml:space="preserve"> - MAC spoofing – nping – </w:t>
      </w:r>
      <w:r>
        <w:t xml:space="preserve">second </w:t>
      </w:r>
      <w:r w:rsidRPr="008A0F3A">
        <w:t>attack</w:t>
      </w:r>
      <w:r>
        <w:rPr>
          <w:noProof/>
        </w:rPr>
        <w:t>, zoom in</w:t>
      </w:r>
      <w:bookmarkEnd w:id="41"/>
    </w:p>
    <w:p w14:paraId="56001B1D" w14:textId="23734C49" w:rsidR="00474C7A" w:rsidRDefault="00474C7A" w:rsidP="00613853"/>
    <w:p w14:paraId="19424864" w14:textId="7BBBC1A7" w:rsidR="00474C7A" w:rsidRDefault="00613853" w:rsidP="00613853">
      <w:r>
        <w:t>It is worth noticing that detected malicious flows are both blocked immediately – by issuing a message to OVS – and also saved into the l3firewall.config configuration file, to be resumed later.</w:t>
      </w:r>
    </w:p>
    <w:p w14:paraId="44AB3FE2" w14:textId="78BE8F2C" w:rsidR="00474C7A" w:rsidRDefault="00474C7A">
      <w:pPr>
        <w:ind w:left="0"/>
        <w:rPr>
          <w:smallCaps/>
          <w:kern w:val="28"/>
        </w:rPr>
      </w:pPr>
    </w:p>
    <w:p w14:paraId="23B26ECE" w14:textId="77777777" w:rsidR="00613853" w:rsidRDefault="00474C7A" w:rsidP="00613853">
      <w:pPr>
        <w:keepNext/>
        <w:ind w:left="0"/>
      </w:pPr>
      <w:r>
        <w:rPr>
          <w:noProof/>
        </w:rPr>
        <w:lastRenderedPageBreak/>
        <w:drawing>
          <wp:inline distT="0" distB="0" distL="0" distR="0" wp14:anchorId="6A9B78FD" wp14:editId="71A69A76">
            <wp:extent cx="6583680" cy="94170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3680" cy="941705"/>
                    </a:xfrm>
                    <a:prstGeom prst="rect">
                      <a:avLst/>
                    </a:prstGeom>
                    <a:noFill/>
                    <a:ln>
                      <a:noFill/>
                    </a:ln>
                  </pic:spPr>
                </pic:pic>
              </a:graphicData>
            </a:graphic>
          </wp:inline>
        </w:drawing>
      </w:r>
    </w:p>
    <w:p w14:paraId="41879587" w14:textId="480A74D6" w:rsidR="00474C7A" w:rsidRDefault="00613853" w:rsidP="00613853">
      <w:pPr>
        <w:pStyle w:val="Caption"/>
        <w:jc w:val="center"/>
        <w:rPr>
          <w:smallCaps/>
          <w:kern w:val="28"/>
        </w:rPr>
      </w:pPr>
      <w:bookmarkStart w:id="42" w:name="_Toc75762371"/>
      <w:r>
        <w:t xml:space="preserve">Figure </w:t>
      </w:r>
      <w:fldSimple w:instr=" SEQ Figure \* ARABIC ">
        <w:r w:rsidR="00755E81">
          <w:rPr>
            <w:noProof/>
          </w:rPr>
          <w:t>26</w:t>
        </w:r>
      </w:fldSimple>
      <w:r w:rsidRPr="003D3EF8">
        <w:t xml:space="preserve"> </w:t>
      </w:r>
      <w:r>
        <w:t xml:space="preserve">– </w:t>
      </w:r>
      <w:r w:rsidRPr="003D3EF8">
        <w:t>MAC</w:t>
      </w:r>
      <w:r>
        <w:t xml:space="preserve"> </w:t>
      </w:r>
      <w:r w:rsidRPr="003D3EF8">
        <w:t xml:space="preserve">spoofing – </w:t>
      </w:r>
      <w:r>
        <w:t>flows captured in l3firewall.config</w:t>
      </w:r>
      <w:bookmarkEnd w:id="42"/>
    </w:p>
    <w:p w14:paraId="241A8803" w14:textId="61D00384" w:rsidR="00474C7A" w:rsidRDefault="00636D19" w:rsidP="00636D19">
      <w:r>
        <w:t>To be able to restart the Lab without being affected by flows detected in a previous run, I have created an empty l</w:t>
      </w:r>
      <w:r w:rsidR="00F12807">
        <w:t>3</w:t>
      </w:r>
      <w:r>
        <w:t xml:space="preserve">firewall.config </w:t>
      </w:r>
      <w:r w:rsidR="00F12807">
        <w:t>(</w:t>
      </w:r>
      <w:r w:rsidR="00F12807" w:rsidRPr="00F12807">
        <w:rPr>
          <w:i/>
          <w:iCs/>
        </w:rPr>
        <w:t>l3firewall.config.empty</w:t>
      </w:r>
      <w:r w:rsidR="00F12807">
        <w:t xml:space="preserve">) </w:t>
      </w:r>
      <w:r>
        <w:t>file with just the row headers, and I am copying it over the l</w:t>
      </w:r>
      <w:r w:rsidR="00F12807">
        <w:t>3</w:t>
      </w:r>
      <w:r>
        <w:t>firewall.config file generated by the mitigation software in the previous run.</w:t>
      </w:r>
    </w:p>
    <w:p w14:paraId="10CA9DE2" w14:textId="48179209" w:rsidR="00474C7A" w:rsidRDefault="00474C7A">
      <w:pPr>
        <w:ind w:left="0"/>
        <w:rPr>
          <w:smallCaps/>
          <w:kern w:val="28"/>
        </w:rPr>
      </w:pPr>
    </w:p>
    <w:p w14:paraId="4B4A402E" w14:textId="77777777" w:rsidR="00474C7A" w:rsidRDefault="00474C7A">
      <w:pPr>
        <w:ind w:left="0"/>
        <w:rPr>
          <w:smallCaps/>
          <w:kern w:val="28"/>
        </w:rPr>
      </w:pPr>
    </w:p>
    <w:p w14:paraId="0F672961" w14:textId="77777777" w:rsidR="00474C7A" w:rsidRDefault="00474C7A">
      <w:pPr>
        <w:ind w:left="0"/>
        <w:rPr>
          <w:smallCaps/>
          <w:kern w:val="28"/>
        </w:rPr>
      </w:pPr>
      <w:r>
        <w:br w:type="page"/>
      </w:r>
    </w:p>
    <w:p w14:paraId="6123C93D" w14:textId="7A8D078A" w:rsidR="005D72BB" w:rsidRDefault="0099221A" w:rsidP="00C17B17">
      <w:pPr>
        <w:pStyle w:val="Heading1"/>
      </w:pPr>
      <w:bookmarkStart w:id="43" w:name="_Toc75762410"/>
      <w:r>
        <w:lastRenderedPageBreak/>
        <w:t xml:space="preserve">Appendix </w:t>
      </w:r>
      <w:r w:rsidR="00406DC0">
        <w:t>A</w:t>
      </w:r>
      <w:r>
        <w:t xml:space="preserve">: </w:t>
      </w:r>
      <w:r w:rsidR="004C3DA7">
        <w:t>F</w:t>
      </w:r>
      <w:r>
        <w:t>iles</w:t>
      </w:r>
      <w:r w:rsidR="004E19C8">
        <w:t xml:space="preserve"> for the Lab</w:t>
      </w:r>
      <w:bookmarkEnd w:id="43"/>
    </w:p>
    <w:p w14:paraId="6B2033F1" w14:textId="05D561EF" w:rsidR="00C41A0C" w:rsidRDefault="00C41A0C" w:rsidP="00C17B17">
      <w:r>
        <w:t xml:space="preserve">Please find the list of files created for this lab and mentioned throughout this document, </w:t>
      </w:r>
      <w:r w:rsidR="001F42C3">
        <w:t>plus</w:t>
      </w:r>
      <w:r>
        <w:t xml:space="preserve"> their GitHub link for download.</w:t>
      </w:r>
    </w:p>
    <w:p w14:paraId="661AC5CB" w14:textId="2C22F0E3" w:rsidR="003D1CBE" w:rsidRDefault="003D1CBE" w:rsidP="00C17B17"/>
    <w:p w14:paraId="537FFCC5" w14:textId="6B5160E0" w:rsidR="003D1CBE" w:rsidRDefault="003D1CBE" w:rsidP="00C17B17">
      <w:r>
        <w:t xml:space="preserve">The overall GitHub directory for the project is: </w:t>
      </w:r>
      <w:hyperlink r:id="rId40" w:history="1">
        <w:r w:rsidRPr="00AE76AE">
          <w:rPr>
            <w:rStyle w:val="Hyperlink"/>
          </w:rPr>
          <w:t>https://github.com/markoer73/CSE-548/tree/main/Project%202%20-%20SDN-Based%20Stateless%20Firewall</w:t>
        </w:r>
      </w:hyperlink>
      <w:r>
        <w:t xml:space="preserve"> </w:t>
      </w:r>
    </w:p>
    <w:p w14:paraId="60441913" w14:textId="2F82C4E5" w:rsidR="00C41A0C" w:rsidRDefault="00C41A0C" w:rsidP="00C17B17"/>
    <w:tbl>
      <w:tblPr>
        <w:tblStyle w:val="TableGrid"/>
        <w:tblW w:w="10774" w:type="dxa"/>
        <w:tblInd w:w="-147" w:type="dxa"/>
        <w:tblLook w:val="04A0" w:firstRow="1" w:lastRow="0" w:firstColumn="1" w:lastColumn="0" w:noHBand="0" w:noVBand="1"/>
      </w:tblPr>
      <w:tblGrid>
        <w:gridCol w:w="3403"/>
        <w:gridCol w:w="7371"/>
      </w:tblGrid>
      <w:tr w:rsidR="00C41A0C" w14:paraId="71EE3168" w14:textId="77777777" w:rsidTr="000D1434">
        <w:tc>
          <w:tcPr>
            <w:tcW w:w="3403" w:type="dxa"/>
          </w:tcPr>
          <w:p w14:paraId="2E7D9520" w14:textId="0EFB0A27" w:rsidR="00C41A0C" w:rsidRDefault="003D1CBE" w:rsidP="00C17B17">
            <w:r w:rsidRPr="003D1CBE">
              <w:t>Project-Report-</w:t>
            </w:r>
            <w:r w:rsidR="00F31578">
              <w:t>3</w:t>
            </w:r>
            <w:r w:rsidRPr="003D1CBE">
              <w:t xml:space="preserve"> SDN-Based </w:t>
            </w:r>
            <w:r w:rsidR="00F31578">
              <w:t>DoS Attacks and Mitigation</w:t>
            </w:r>
            <w:r w:rsidRPr="003D1CBE">
              <w:t>.docx</w:t>
            </w:r>
          </w:p>
        </w:tc>
        <w:tc>
          <w:tcPr>
            <w:tcW w:w="7371" w:type="dxa"/>
          </w:tcPr>
          <w:p w14:paraId="22CEC87D" w14:textId="69B46242" w:rsidR="00C41A0C" w:rsidRDefault="00D450CB" w:rsidP="00C17B17">
            <w:hyperlink r:id="rId41" w:history="1">
              <w:r w:rsidR="00F31578" w:rsidRPr="00030664">
                <w:rPr>
                  <w:rStyle w:val="Hyperlink"/>
                </w:rPr>
                <w:t>https://github.com/markoer73/CSE-548/blob/b44720f56fb7d262a8fb80d8077dc88e96812c74/Project%203%20-%20SDN-Based%20DoS%20Attacks%20and%20Mitigation/Project-Report-3%20SDN-Based%20Stateless%20Firewall.docx</w:t>
              </w:r>
            </w:hyperlink>
            <w:r w:rsidR="00F31578">
              <w:t xml:space="preserve"> </w:t>
            </w:r>
          </w:p>
        </w:tc>
      </w:tr>
      <w:tr w:rsidR="00E64B8D" w14:paraId="1808E733" w14:textId="77777777" w:rsidTr="000D1434">
        <w:tc>
          <w:tcPr>
            <w:tcW w:w="3403" w:type="dxa"/>
          </w:tcPr>
          <w:p w14:paraId="0CD5749F" w14:textId="4A0E70ED" w:rsidR="00E64B8D" w:rsidRPr="003D1CBE" w:rsidRDefault="00E64B8D" w:rsidP="00C17B17">
            <w:r>
              <w:t>Lab3Firewall.py</w:t>
            </w:r>
          </w:p>
        </w:tc>
        <w:tc>
          <w:tcPr>
            <w:tcW w:w="7371" w:type="dxa"/>
          </w:tcPr>
          <w:p w14:paraId="73E7A098" w14:textId="0322D5FE" w:rsidR="00E64B8D" w:rsidRDefault="00D450CB" w:rsidP="00C17B17">
            <w:hyperlink r:id="rId42" w:history="1">
              <w:r w:rsidR="00E64B8D" w:rsidRPr="00030664">
                <w:rPr>
                  <w:rStyle w:val="Hyperlink"/>
                </w:rPr>
                <w:t>https://github.com/markoer73/CSE-548/blob/b44720f56fb7d262a8fb80d8077dc88e96812c74/Project%203%20-%20SDN-Based%20DoS%20Attacks%20and%20Mitigation/Lab3Firewall.py</w:t>
              </w:r>
            </w:hyperlink>
            <w:r w:rsidR="00E64B8D">
              <w:t xml:space="preserve"> </w:t>
            </w:r>
          </w:p>
        </w:tc>
      </w:tr>
      <w:tr w:rsidR="00C41A0C" w14:paraId="2254EDD1" w14:textId="77777777" w:rsidTr="000D1434">
        <w:tc>
          <w:tcPr>
            <w:tcW w:w="3403" w:type="dxa"/>
          </w:tcPr>
          <w:p w14:paraId="59EA665B" w14:textId="072E437C" w:rsidR="00C41A0C" w:rsidRDefault="0064500E" w:rsidP="00C17B17">
            <w:r>
              <w:t>l3firewall.config.empty</w:t>
            </w:r>
          </w:p>
        </w:tc>
        <w:tc>
          <w:tcPr>
            <w:tcW w:w="7371" w:type="dxa"/>
          </w:tcPr>
          <w:p w14:paraId="10658967" w14:textId="3E3BE140" w:rsidR="00C41A0C" w:rsidRDefault="00D450CB" w:rsidP="00C17B17">
            <w:hyperlink r:id="rId43" w:history="1">
              <w:r w:rsidR="0064500E" w:rsidRPr="00030664">
                <w:rPr>
                  <w:rStyle w:val="Hyperlink"/>
                </w:rPr>
                <w:t>https://github.com/markoer73/CSE-548/blob/b44720f56fb7d262a8fb80d8077dc88e96812c74/Project%203%20-%20SDN-Based%20DoS%20Attacks%20and%20Mitigation/l3firewall.config.empty</w:t>
              </w:r>
            </w:hyperlink>
            <w:r w:rsidR="0064500E">
              <w:t xml:space="preserve"> </w:t>
            </w:r>
          </w:p>
        </w:tc>
      </w:tr>
      <w:tr w:rsidR="00C41A0C" w14:paraId="394C6B18" w14:textId="77777777" w:rsidTr="000D1434">
        <w:tc>
          <w:tcPr>
            <w:tcW w:w="3403" w:type="dxa"/>
          </w:tcPr>
          <w:p w14:paraId="2F3423A6" w14:textId="44C79F13" w:rsidR="00C41A0C" w:rsidRDefault="003D1CBE" w:rsidP="00C17B17">
            <w:r w:rsidRPr="003D1CBE">
              <w:t>l3firewall.config</w:t>
            </w:r>
          </w:p>
        </w:tc>
        <w:tc>
          <w:tcPr>
            <w:tcW w:w="7371" w:type="dxa"/>
          </w:tcPr>
          <w:p w14:paraId="7E485E09" w14:textId="5FBBB673" w:rsidR="00C41A0C" w:rsidRDefault="00D450CB" w:rsidP="00C17B17">
            <w:hyperlink r:id="rId44" w:history="1">
              <w:r w:rsidR="003D1CBE" w:rsidRPr="00AE76AE">
                <w:rPr>
                  <w:rStyle w:val="Hyperlink"/>
                </w:rPr>
                <w:t>https://github.com/markoer73/CSE-548/blob/main/Project%202%20-%20SDN-Based%20Stateless%20Firewall/l3firewall.config</w:t>
              </w:r>
            </w:hyperlink>
            <w:r w:rsidR="003D1CBE">
              <w:t xml:space="preserve"> </w:t>
            </w:r>
          </w:p>
        </w:tc>
      </w:tr>
      <w:tr w:rsidR="00C41A0C" w14:paraId="622E73B3" w14:textId="77777777" w:rsidTr="000D1434">
        <w:tc>
          <w:tcPr>
            <w:tcW w:w="3403" w:type="dxa"/>
          </w:tcPr>
          <w:p w14:paraId="43B539E1" w14:textId="569FBF5F" w:rsidR="00C41A0C" w:rsidRDefault="0064500E" w:rsidP="00C17B17">
            <w:r w:rsidRPr="0064500E">
              <w:t>lab3ips.sh</w:t>
            </w:r>
          </w:p>
        </w:tc>
        <w:tc>
          <w:tcPr>
            <w:tcW w:w="7371" w:type="dxa"/>
          </w:tcPr>
          <w:p w14:paraId="1A7A557E" w14:textId="33013B5B" w:rsidR="00C41A0C" w:rsidRDefault="00D450CB" w:rsidP="00C17B17">
            <w:hyperlink r:id="rId45" w:history="1">
              <w:r w:rsidR="0064500E" w:rsidRPr="00030664">
                <w:rPr>
                  <w:rStyle w:val="Hyperlink"/>
                </w:rPr>
                <w:t>https://github.com/markoer73/CSE-548/blob/b44720f56fb7d262a8fb80d8077dc88e96812c74/Project%203%20-%20SDN-Based%20DoS%20Attacks%20and%20Mitigation/lab3ips.sh</w:t>
              </w:r>
            </w:hyperlink>
            <w:r w:rsidR="0064500E">
              <w:t xml:space="preserve"> </w:t>
            </w:r>
          </w:p>
        </w:tc>
      </w:tr>
      <w:tr w:rsidR="00C41A0C" w14:paraId="1414E3F6" w14:textId="77777777" w:rsidTr="000D1434">
        <w:tc>
          <w:tcPr>
            <w:tcW w:w="3403" w:type="dxa"/>
          </w:tcPr>
          <w:p w14:paraId="2B198B52" w14:textId="39743A01" w:rsidR="00C41A0C" w:rsidRDefault="00DA29F5" w:rsidP="00C17B17">
            <w:r w:rsidRPr="00DA29F5">
              <w:t>run_lab3.sh</w:t>
            </w:r>
          </w:p>
        </w:tc>
        <w:tc>
          <w:tcPr>
            <w:tcW w:w="7371" w:type="dxa"/>
          </w:tcPr>
          <w:p w14:paraId="0E0294D8" w14:textId="086AF126" w:rsidR="00C41A0C" w:rsidRDefault="00D450CB" w:rsidP="00C17B17">
            <w:hyperlink r:id="rId46" w:history="1">
              <w:r w:rsidR="00DA29F5" w:rsidRPr="00030664">
                <w:rPr>
                  <w:rStyle w:val="Hyperlink"/>
                </w:rPr>
                <w:t>https://github.com/markoer73/CSE-548/blob/b44720f56fb7d262a8fb80d8077dc88e96812c74/Project%203%20-%20SDN-Based%20DoS%20Attacks%20and%20Mitigation/run_lab3.sh</w:t>
              </w:r>
            </w:hyperlink>
          </w:p>
        </w:tc>
      </w:tr>
      <w:tr w:rsidR="00DA29F5" w14:paraId="276F709D" w14:textId="77777777" w:rsidTr="000D1434">
        <w:tc>
          <w:tcPr>
            <w:tcW w:w="3403" w:type="dxa"/>
          </w:tcPr>
          <w:p w14:paraId="709478BE" w14:textId="247D6F74" w:rsidR="00DA29F5" w:rsidRPr="003D1CBE" w:rsidRDefault="00DA29F5" w:rsidP="00C17B17">
            <w:r w:rsidRPr="00DA29F5">
              <w:t>run_pox3.sh</w:t>
            </w:r>
          </w:p>
        </w:tc>
        <w:tc>
          <w:tcPr>
            <w:tcW w:w="7371" w:type="dxa"/>
          </w:tcPr>
          <w:p w14:paraId="0AE8FE46" w14:textId="21196206" w:rsidR="00DA29F5" w:rsidRDefault="00D450CB" w:rsidP="00C17B17">
            <w:hyperlink r:id="rId47" w:history="1">
              <w:r w:rsidR="00DA29F5" w:rsidRPr="00030664">
                <w:rPr>
                  <w:rStyle w:val="Hyperlink"/>
                </w:rPr>
                <w:t>https://github.com/markoer73/CSE-548/blob/b44720f56fb7d262a8fb80d8077dc88e96812c74/Project%203%20-%20SDN-Based%20DoS%20Attacks%20and%20Mitigation/run_pox3.sh</w:t>
              </w:r>
            </w:hyperlink>
            <w:r w:rsidR="00DA29F5">
              <w:t xml:space="preserve"> </w:t>
            </w:r>
          </w:p>
        </w:tc>
      </w:tr>
    </w:tbl>
    <w:p w14:paraId="497AFA1C" w14:textId="20AEB414" w:rsidR="00AF3F47" w:rsidRDefault="00AF3F47" w:rsidP="000F755A">
      <w:pPr>
        <w:pStyle w:val="Heading1"/>
        <w:numPr>
          <w:ilvl w:val="0"/>
          <w:numId w:val="0"/>
        </w:numPr>
      </w:pPr>
    </w:p>
    <w:p w14:paraId="693F1AEF" w14:textId="235D1FA4" w:rsidR="000D1434" w:rsidRPr="000D1434" w:rsidRDefault="000D1434" w:rsidP="00CB3E07">
      <w:pPr>
        <w:pStyle w:val="Heading1"/>
      </w:pPr>
      <w:bookmarkStart w:id="44" w:name="_Toc75762411"/>
      <w:r>
        <w:t xml:space="preserve">File </w:t>
      </w:r>
      <w:r w:rsidRPr="00CB3E07">
        <w:t>Content</w:t>
      </w:r>
      <w:bookmarkEnd w:id="44"/>
    </w:p>
    <w:p w14:paraId="67236555" w14:textId="5E34C1B4" w:rsidR="000D1434" w:rsidRDefault="000D1434" w:rsidP="00C17B17"/>
    <w:p w14:paraId="7929F624" w14:textId="7DE31313" w:rsidR="00AF3F47" w:rsidRDefault="00427D6F" w:rsidP="00C17B17">
      <w:r>
        <w:t>The file content has been reported inline with the text where applicable.</w:t>
      </w:r>
    </w:p>
    <w:p w14:paraId="6A9E63A3" w14:textId="59615A00" w:rsidR="00BF7842" w:rsidRDefault="00BF7842" w:rsidP="00C17B17"/>
    <w:p w14:paraId="06C6A086" w14:textId="77777777" w:rsidR="00BF7842" w:rsidRPr="00AF3F47" w:rsidRDefault="00BF7842" w:rsidP="00C17B17"/>
    <w:p w14:paraId="6074E38E" w14:textId="4DE2168F" w:rsidR="0076355A" w:rsidRPr="009E0F39" w:rsidRDefault="00E97402" w:rsidP="00C17B17">
      <w:pPr>
        <w:pStyle w:val="Heading1"/>
      </w:pPr>
      <w:bookmarkStart w:id="45" w:name="_Toc75762412"/>
      <w:r w:rsidRPr="009E0F39">
        <w:t>References</w:t>
      </w:r>
      <w:bookmarkEnd w:id="45"/>
      <w:r w:rsidR="0099221A" w:rsidRPr="009E0F39">
        <w:t xml:space="preserve"> </w:t>
      </w:r>
    </w:p>
    <w:p w14:paraId="7C6FFB36" w14:textId="20303A42" w:rsidR="00F576F4" w:rsidRDefault="00F576F4" w:rsidP="00F576F4">
      <w:pPr>
        <w:pStyle w:val="References"/>
        <w:numPr>
          <w:ilvl w:val="0"/>
          <w:numId w:val="44"/>
        </w:numPr>
      </w:pPr>
      <w:r>
        <w:t xml:space="preserve">POX Github: </w:t>
      </w:r>
      <w:hyperlink r:id="rId48" w:history="1">
        <w:r w:rsidRPr="00030664">
          <w:rPr>
            <w:rStyle w:val="Hyperlink"/>
          </w:rPr>
          <w:t>https://noxrepo.github.io/pox-doc/html/</w:t>
        </w:r>
      </w:hyperlink>
      <w:r>
        <w:t xml:space="preserve"> </w:t>
      </w:r>
    </w:p>
    <w:p w14:paraId="6F0550DB" w14:textId="026BD653" w:rsidR="00F576F4" w:rsidRDefault="00F576F4" w:rsidP="00F576F4">
      <w:pPr>
        <w:pStyle w:val="References"/>
        <w:numPr>
          <w:ilvl w:val="0"/>
          <w:numId w:val="44"/>
        </w:numPr>
      </w:pPr>
      <w:r>
        <w:t xml:space="preserve">POX Controller Tutorial: </w:t>
      </w:r>
      <w:hyperlink r:id="rId49" w:history="1">
        <w:r w:rsidRPr="00030664">
          <w:rPr>
            <w:rStyle w:val="Hyperlink"/>
          </w:rPr>
          <w:t>http://sdnhub.org/tutorials/pox/</w:t>
        </w:r>
      </w:hyperlink>
      <w:r>
        <w:t xml:space="preserve"> </w:t>
      </w:r>
    </w:p>
    <w:p w14:paraId="39FBE6B5" w14:textId="1B1A2773" w:rsidR="00F576F4" w:rsidRDefault="00F576F4" w:rsidP="00F576F4">
      <w:pPr>
        <w:pStyle w:val="References"/>
        <w:numPr>
          <w:ilvl w:val="0"/>
          <w:numId w:val="44"/>
        </w:numPr>
      </w:pPr>
      <w:r>
        <w:t xml:space="preserve">Open vSwitch Cheat Sheet: </w:t>
      </w:r>
      <w:hyperlink r:id="rId50" w:history="1">
        <w:r w:rsidRPr="00030664">
          <w:rPr>
            <w:rStyle w:val="Hyperlink"/>
          </w:rPr>
          <w:t>https://therandomsecurityguy.com/openvswitch-cheat-sheet/</w:t>
        </w:r>
      </w:hyperlink>
      <w:r>
        <w:t xml:space="preserve"> </w:t>
      </w:r>
    </w:p>
    <w:p w14:paraId="0FCE7F0E" w14:textId="6F1A1CEC" w:rsidR="00F576F4" w:rsidRDefault="00F576F4" w:rsidP="00F576F4">
      <w:pPr>
        <w:pStyle w:val="References"/>
        <w:numPr>
          <w:ilvl w:val="0"/>
          <w:numId w:val="44"/>
        </w:numPr>
      </w:pPr>
      <w:r>
        <w:t xml:space="preserve">Containernet: </w:t>
      </w:r>
      <w:hyperlink r:id="rId51" w:history="1">
        <w:r w:rsidRPr="00030664">
          <w:rPr>
            <w:rStyle w:val="Hyperlink"/>
          </w:rPr>
          <w:t>https://containernet.github.io/</w:t>
        </w:r>
      </w:hyperlink>
      <w:r>
        <w:t xml:space="preserve"> </w:t>
      </w:r>
    </w:p>
    <w:p w14:paraId="402513AF" w14:textId="55252B48" w:rsidR="00F576F4" w:rsidRDefault="00F576F4" w:rsidP="00F576F4">
      <w:pPr>
        <w:pStyle w:val="References"/>
        <w:numPr>
          <w:ilvl w:val="0"/>
          <w:numId w:val="44"/>
        </w:numPr>
      </w:pPr>
      <w:r>
        <w:t xml:space="preserve">Containernet tutorial: </w:t>
      </w:r>
      <w:hyperlink r:id="rId52" w:history="1">
        <w:r w:rsidRPr="00030664">
          <w:rPr>
            <w:rStyle w:val="Hyperlink"/>
          </w:rPr>
          <w:t>https://github.com/containernet/containernet/wiki/Tutorial:-Getting-Started</w:t>
        </w:r>
      </w:hyperlink>
      <w:r>
        <w:t xml:space="preserve"> </w:t>
      </w:r>
    </w:p>
    <w:p w14:paraId="4F1E57E4" w14:textId="27A39B59" w:rsidR="00AF3F47" w:rsidRDefault="00F576F4" w:rsidP="00F576F4">
      <w:pPr>
        <w:pStyle w:val="References"/>
        <w:numPr>
          <w:ilvl w:val="0"/>
          <w:numId w:val="44"/>
        </w:numPr>
      </w:pPr>
      <w:r>
        <w:t xml:space="preserve">Port security: </w:t>
      </w:r>
      <w:hyperlink r:id="rId53" w:history="1">
        <w:r w:rsidR="00931DCF" w:rsidRPr="00030664">
          <w:rPr>
            <w:rStyle w:val="Hyperlink"/>
          </w:rPr>
          <w:t>https://packetlife.net/blog/2010/may/3/port-security/</w:t>
        </w:r>
      </w:hyperlink>
      <w:r w:rsidR="00931DCF">
        <w:t xml:space="preserve"> </w:t>
      </w:r>
    </w:p>
    <w:p w14:paraId="5472E7F8" w14:textId="657AD245" w:rsidR="00FC39B3" w:rsidRDefault="00927986" w:rsidP="00C17B17">
      <w:pPr>
        <w:pStyle w:val="Style1"/>
      </w:pPr>
      <w:bookmarkStart w:id="46" w:name="_Toc75762413"/>
      <w:r>
        <w:t>VIII. Table of Figures</w:t>
      </w:r>
      <w:bookmarkEnd w:id="46"/>
    </w:p>
    <w:p w14:paraId="31C171BB" w14:textId="0FF79325" w:rsidR="006A5B07" w:rsidRDefault="003D6FDB">
      <w:pPr>
        <w:pStyle w:val="TableofFigures"/>
        <w:tabs>
          <w:tab w:val="right" w:leader="dot" w:pos="10358"/>
        </w:tabs>
        <w:rPr>
          <w:rFonts w:asciiTheme="minorHAnsi" w:hAnsiTheme="minorHAnsi" w:cstheme="minorBidi"/>
          <w:noProof/>
          <w:sz w:val="22"/>
          <w:szCs w:val="22"/>
        </w:rPr>
      </w:pPr>
      <w:r>
        <w:rPr>
          <w:spacing w:val="5"/>
        </w:rPr>
        <w:fldChar w:fldCharType="begin"/>
      </w:r>
      <w:r>
        <w:rPr>
          <w:spacing w:val="5"/>
        </w:rPr>
        <w:instrText xml:space="preserve"> TOC \h \z \c "Figure" </w:instrText>
      </w:r>
      <w:r>
        <w:rPr>
          <w:spacing w:val="5"/>
        </w:rPr>
        <w:fldChar w:fldCharType="separate"/>
      </w:r>
      <w:hyperlink w:anchor="_Toc75762346" w:history="1">
        <w:r w:rsidR="006A5B07" w:rsidRPr="00A33248">
          <w:rPr>
            <w:rStyle w:val="Hyperlink"/>
            <w:noProof/>
          </w:rPr>
          <w:t>Figure 1 - Bridged network setup in VirtualBox</w:t>
        </w:r>
        <w:r w:rsidR="006A5B07">
          <w:rPr>
            <w:noProof/>
            <w:webHidden/>
          </w:rPr>
          <w:tab/>
        </w:r>
        <w:r w:rsidR="006A5B07">
          <w:rPr>
            <w:noProof/>
            <w:webHidden/>
          </w:rPr>
          <w:fldChar w:fldCharType="begin"/>
        </w:r>
        <w:r w:rsidR="006A5B07">
          <w:rPr>
            <w:noProof/>
            <w:webHidden/>
          </w:rPr>
          <w:instrText xml:space="preserve"> PAGEREF _Toc75762346 \h </w:instrText>
        </w:r>
        <w:r w:rsidR="006A5B07">
          <w:rPr>
            <w:noProof/>
            <w:webHidden/>
          </w:rPr>
        </w:r>
        <w:r w:rsidR="006A5B07">
          <w:rPr>
            <w:noProof/>
            <w:webHidden/>
          </w:rPr>
          <w:fldChar w:fldCharType="separate"/>
        </w:r>
        <w:r w:rsidR="006A5B07">
          <w:rPr>
            <w:noProof/>
            <w:webHidden/>
          </w:rPr>
          <w:t>1</w:t>
        </w:r>
        <w:r w:rsidR="006A5B07">
          <w:rPr>
            <w:noProof/>
            <w:webHidden/>
          </w:rPr>
          <w:fldChar w:fldCharType="end"/>
        </w:r>
      </w:hyperlink>
    </w:p>
    <w:p w14:paraId="6534CE46" w14:textId="0D34B603" w:rsidR="006A5B07" w:rsidRDefault="00D450CB">
      <w:pPr>
        <w:pStyle w:val="TableofFigures"/>
        <w:tabs>
          <w:tab w:val="right" w:leader="dot" w:pos="10358"/>
        </w:tabs>
        <w:rPr>
          <w:rFonts w:asciiTheme="minorHAnsi" w:hAnsiTheme="minorHAnsi" w:cstheme="minorBidi"/>
          <w:noProof/>
          <w:sz w:val="22"/>
          <w:szCs w:val="22"/>
        </w:rPr>
      </w:pPr>
      <w:hyperlink w:anchor="_Toc75762347" w:history="1">
        <w:r w:rsidR="006A5B07" w:rsidRPr="00A33248">
          <w:rPr>
            <w:rStyle w:val="Hyperlink"/>
            <w:noProof/>
          </w:rPr>
          <w:t>Figure 2 – Running mininet</w:t>
        </w:r>
        <w:r w:rsidR="006A5B07">
          <w:rPr>
            <w:noProof/>
            <w:webHidden/>
          </w:rPr>
          <w:tab/>
        </w:r>
        <w:r w:rsidR="006A5B07">
          <w:rPr>
            <w:noProof/>
            <w:webHidden/>
          </w:rPr>
          <w:fldChar w:fldCharType="begin"/>
        </w:r>
        <w:r w:rsidR="006A5B07">
          <w:rPr>
            <w:noProof/>
            <w:webHidden/>
          </w:rPr>
          <w:instrText xml:space="preserve"> PAGEREF _Toc75762347 \h </w:instrText>
        </w:r>
        <w:r w:rsidR="006A5B07">
          <w:rPr>
            <w:noProof/>
            <w:webHidden/>
          </w:rPr>
        </w:r>
        <w:r w:rsidR="006A5B07">
          <w:rPr>
            <w:noProof/>
            <w:webHidden/>
          </w:rPr>
          <w:fldChar w:fldCharType="separate"/>
        </w:r>
        <w:r w:rsidR="006A5B07">
          <w:rPr>
            <w:noProof/>
            <w:webHidden/>
          </w:rPr>
          <w:t>2</w:t>
        </w:r>
        <w:r w:rsidR="006A5B07">
          <w:rPr>
            <w:noProof/>
            <w:webHidden/>
          </w:rPr>
          <w:fldChar w:fldCharType="end"/>
        </w:r>
      </w:hyperlink>
    </w:p>
    <w:p w14:paraId="35DA4E3D" w14:textId="04A47801" w:rsidR="006A5B07" w:rsidRDefault="00D450CB">
      <w:pPr>
        <w:pStyle w:val="TableofFigures"/>
        <w:tabs>
          <w:tab w:val="right" w:leader="dot" w:pos="10358"/>
        </w:tabs>
        <w:rPr>
          <w:rFonts w:asciiTheme="minorHAnsi" w:hAnsiTheme="minorHAnsi" w:cstheme="minorBidi"/>
          <w:noProof/>
          <w:sz w:val="22"/>
          <w:szCs w:val="22"/>
        </w:rPr>
      </w:pPr>
      <w:hyperlink w:anchor="_Toc75762348" w:history="1">
        <w:r w:rsidR="006A5B07" w:rsidRPr="00A33248">
          <w:rPr>
            <w:rStyle w:val="Hyperlink"/>
            <w:noProof/>
          </w:rPr>
          <w:t>Figure 3 - Mininet network</w:t>
        </w:r>
        <w:r w:rsidR="006A5B07">
          <w:rPr>
            <w:noProof/>
            <w:webHidden/>
          </w:rPr>
          <w:tab/>
        </w:r>
        <w:r w:rsidR="006A5B07">
          <w:rPr>
            <w:noProof/>
            <w:webHidden/>
          </w:rPr>
          <w:fldChar w:fldCharType="begin"/>
        </w:r>
        <w:r w:rsidR="006A5B07">
          <w:rPr>
            <w:noProof/>
            <w:webHidden/>
          </w:rPr>
          <w:instrText xml:space="preserve"> PAGEREF _Toc75762348 \h </w:instrText>
        </w:r>
        <w:r w:rsidR="006A5B07">
          <w:rPr>
            <w:noProof/>
            <w:webHidden/>
          </w:rPr>
        </w:r>
        <w:r w:rsidR="006A5B07">
          <w:rPr>
            <w:noProof/>
            <w:webHidden/>
          </w:rPr>
          <w:fldChar w:fldCharType="separate"/>
        </w:r>
        <w:r w:rsidR="006A5B07">
          <w:rPr>
            <w:noProof/>
            <w:webHidden/>
          </w:rPr>
          <w:t>3</w:t>
        </w:r>
        <w:r w:rsidR="006A5B07">
          <w:rPr>
            <w:noProof/>
            <w:webHidden/>
          </w:rPr>
          <w:fldChar w:fldCharType="end"/>
        </w:r>
      </w:hyperlink>
    </w:p>
    <w:p w14:paraId="12F848D7" w14:textId="652E8B69" w:rsidR="006A5B07" w:rsidRDefault="00D450CB">
      <w:pPr>
        <w:pStyle w:val="TableofFigures"/>
        <w:tabs>
          <w:tab w:val="right" w:leader="dot" w:pos="10358"/>
        </w:tabs>
        <w:rPr>
          <w:rFonts w:asciiTheme="minorHAnsi" w:hAnsiTheme="minorHAnsi" w:cstheme="minorBidi"/>
          <w:noProof/>
          <w:sz w:val="22"/>
          <w:szCs w:val="22"/>
        </w:rPr>
      </w:pPr>
      <w:hyperlink w:anchor="_Toc75762349" w:history="1">
        <w:r w:rsidR="006A5B07" w:rsidRPr="00A33248">
          <w:rPr>
            <w:rStyle w:val="Hyperlink"/>
            <w:noProof/>
          </w:rPr>
          <w:t>Figure 4 - Setting IP addresses for the lab</w:t>
        </w:r>
        <w:r w:rsidR="006A5B07">
          <w:rPr>
            <w:noProof/>
            <w:webHidden/>
          </w:rPr>
          <w:tab/>
        </w:r>
        <w:r w:rsidR="006A5B07">
          <w:rPr>
            <w:noProof/>
            <w:webHidden/>
          </w:rPr>
          <w:fldChar w:fldCharType="begin"/>
        </w:r>
        <w:r w:rsidR="006A5B07">
          <w:rPr>
            <w:noProof/>
            <w:webHidden/>
          </w:rPr>
          <w:instrText xml:space="preserve"> PAGEREF _Toc75762349 \h </w:instrText>
        </w:r>
        <w:r w:rsidR="006A5B07">
          <w:rPr>
            <w:noProof/>
            <w:webHidden/>
          </w:rPr>
        </w:r>
        <w:r w:rsidR="006A5B07">
          <w:rPr>
            <w:noProof/>
            <w:webHidden/>
          </w:rPr>
          <w:fldChar w:fldCharType="separate"/>
        </w:r>
        <w:r w:rsidR="006A5B07">
          <w:rPr>
            <w:noProof/>
            <w:webHidden/>
          </w:rPr>
          <w:t>3</w:t>
        </w:r>
        <w:r w:rsidR="006A5B07">
          <w:rPr>
            <w:noProof/>
            <w:webHidden/>
          </w:rPr>
          <w:fldChar w:fldCharType="end"/>
        </w:r>
      </w:hyperlink>
    </w:p>
    <w:p w14:paraId="5A0F08F1" w14:textId="36F63E1F" w:rsidR="006A5B07" w:rsidRDefault="00D450CB">
      <w:pPr>
        <w:pStyle w:val="TableofFigures"/>
        <w:tabs>
          <w:tab w:val="right" w:leader="dot" w:pos="10358"/>
        </w:tabs>
        <w:rPr>
          <w:rFonts w:asciiTheme="minorHAnsi" w:hAnsiTheme="minorHAnsi" w:cstheme="minorBidi"/>
          <w:noProof/>
          <w:sz w:val="22"/>
          <w:szCs w:val="22"/>
        </w:rPr>
      </w:pPr>
      <w:hyperlink w:anchor="_Toc75762350" w:history="1">
        <w:r w:rsidR="006A5B07" w:rsidRPr="00A33248">
          <w:rPr>
            <w:rStyle w:val="Hyperlink"/>
            <w:noProof/>
          </w:rPr>
          <w:t>Figure 5 - Checking IP addresses for the containers in the lab</w:t>
        </w:r>
        <w:r w:rsidR="006A5B07">
          <w:rPr>
            <w:noProof/>
            <w:webHidden/>
          </w:rPr>
          <w:tab/>
        </w:r>
        <w:r w:rsidR="006A5B07">
          <w:rPr>
            <w:noProof/>
            <w:webHidden/>
          </w:rPr>
          <w:fldChar w:fldCharType="begin"/>
        </w:r>
        <w:r w:rsidR="006A5B07">
          <w:rPr>
            <w:noProof/>
            <w:webHidden/>
          </w:rPr>
          <w:instrText xml:space="preserve"> PAGEREF _Toc75762350 \h </w:instrText>
        </w:r>
        <w:r w:rsidR="006A5B07">
          <w:rPr>
            <w:noProof/>
            <w:webHidden/>
          </w:rPr>
        </w:r>
        <w:r w:rsidR="006A5B07">
          <w:rPr>
            <w:noProof/>
            <w:webHidden/>
          </w:rPr>
          <w:fldChar w:fldCharType="separate"/>
        </w:r>
        <w:r w:rsidR="006A5B07">
          <w:rPr>
            <w:noProof/>
            <w:webHidden/>
          </w:rPr>
          <w:t>3</w:t>
        </w:r>
        <w:r w:rsidR="006A5B07">
          <w:rPr>
            <w:noProof/>
            <w:webHidden/>
          </w:rPr>
          <w:fldChar w:fldCharType="end"/>
        </w:r>
      </w:hyperlink>
    </w:p>
    <w:p w14:paraId="0DD6DF2B" w14:textId="123407D9" w:rsidR="006A5B07" w:rsidRDefault="00D450CB">
      <w:pPr>
        <w:pStyle w:val="TableofFigures"/>
        <w:tabs>
          <w:tab w:val="right" w:leader="dot" w:pos="10358"/>
        </w:tabs>
        <w:rPr>
          <w:rFonts w:asciiTheme="minorHAnsi" w:hAnsiTheme="minorHAnsi" w:cstheme="minorBidi"/>
          <w:noProof/>
          <w:sz w:val="22"/>
          <w:szCs w:val="22"/>
        </w:rPr>
      </w:pPr>
      <w:hyperlink w:anchor="_Toc75762351" w:history="1">
        <w:r w:rsidR="006A5B07" w:rsidRPr="00A33248">
          <w:rPr>
            <w:rStyle w:val="Hyperlink"/>
            <w:noProof/>
          </w:rPr>
          <w:t>Figure 6 - Running POX</w:t>
        </w:r>
        <w:r w:rsidR="006A5B07">
          <w:rPr>
            <w:noProof/>
            <w:webHidden/>
          </w:rPr>
          <w:tab/>
        </w:r>
        <w:r w:rsidR="006A5B07">
          <w:rPr>
            <w:noProof/>
            <w:webHidden/>
          </w:rPr>
          <w:fldChar w:fldCharType="begin"/>
        </w:r>
        <w:r w:rsidR="006A5B07">
          <w:rPr>
            <w:noProof/>
            <w:webHidden/>
          </w:rPr>
          <w:instrText xml:space="preserve"> PAGEREF _Toc75762351 \h </w:instrText>
        </w:r>
        <w:r w:rsidR="006A5B07">
          <w:rPr>
            <w:noProof/>
            <w:webHidden/>
          </w:rPr>
        </w:r>
        <w:r w:rsidR="006A5B07">
          <w:rPr>
            <w:noProof/>
            <w:webHidden/>
          </w:rPr>
          <w:fldChar w:fldCharType="separate"/>
        </w:r>
        <w:r w:rsidR="006A5B07">
          <w:rPr>
            <w:noProof/>
            <w:webHidden/>
          </w:rPr>
          <w:t>4</w:t>
        </w:r>
        <w:r w:rsidR="006A5B07">
          <w:rPr>
            <w:noProof/>
            <w:webHidden/>
          </w:rPr>
          <w:fldChar w:fldCharType="end"/>
        </w:r>
      </w:hyperlink>
    </w:p>
    <w:p w14:paraId="073C3164" w14:textId="4FB5537F" w:rsidR="006A5B07" w:rsidRDefault="00D450CB">
      <w:pPr>
        <w:pStyle w:val="TableofFigures"/>
        <w:tabs>
          <w:tab w:val="right" w:leader="dot" w:pos="10358"/>
        </w:tabs>
        <w:rPr>
          <w:rFonts w:asciiTheme="minorHAnsi" w:hAnsiTheme="minorHAnsi" w:cstheme="minorBidi"/>
          <w:noProof/>
          <w:sz w:val="22"/>
          <w:szCs w:val="22"/>
        </w:rPr>
      </w:pPr>
      <w:hyperlink w:anchor="_Toc75762352" w:history="1">
        <w:r w:rsidR="006A5B07" w:rsidRPr="00A33248">
          <w:rPr>
            <w:rStyle w:val="Hyperlink"/>
            <w:noProof/>
          </w:rPr>
          <w:t>Figure 7 - Check openflow flow-entries on switch 1</w:t>
        </w:r>
        <w:r w:rsidR="006A5B07">
          <w:rPr>
            <w:noProof/>
            <w:webHidden/>
          </w:rPr>
          <w:tab/>
        </w:r>
        <w:r w:rsidR="006A5B07">
          <w:rPr>
            <w:noProof/>
            <w:webHidden/>
          </w:rPr>
          <w:fldChar w:fldCharType="begin"/>
        </w:r>
        <w:r w:rsidR="006A5B07">
          <w:rPr>
            <w:noProof/>
            <w:webHidden/>
          </w:rPr>
          <w:instrText xml:space="preserve"> PAGEREF _Toc75762352 \h </w:instrText>
        </w:r>
        <w:r w:rsidR="006A5B07">
          <w:rPr>
            <w:noProof/>
            <w:webHidden/>
          </w:rPr>
        </w:r>
        <w:r w:rsidR="006A5B07">
          <w:rPr>
            <w:noProof/>
            <w:webHidden/>
          </w:rPr>
          <w:fldChar w:fldCharType="separate"/>
        </w:r>
        <w:r w:rsidR="006A5B07">
          <w:rPr>
            <w:noProof/>
            <w:webHidden/>
          </w:rPr>
          <w:t>5</w:t>
        </w:r>
        <w:r w:rsidR="006A5B07">
          <w:rPr>
            <w:noProof/>
            <w:webHidden/>
          </w:rPr>
          <w:fldChar w:fldCharType="end"/>
        </w:r>
      </w:hyperlink>
    </w:p>
    <w:p w14:paraId="2B3F88B8" w14:textId="4DB8006A" w:rsidR="006A5B07" w:rsidRDefault="00D450CB">
      <w:pPr>
        <w:pStyle w:val="TableofFigures"/>
        <w:tabs>
          <w:tab w:val="right" w:leader="dot" w:pos="10358"/>
        </w:tabs>
        <w:rPr>
          <w:rFonts w:asciiTheme="minorHAnsi" w:hAnsiTheme="minorHAnsi" w:cstheme="minorBidi"/>
          <w:noProof/>
          <w:sz w:val="22"/>
          <w:szCs w:val="22"/>
        </w:rPr>
      </w:pPr>
      <w:hyperlink w:anchor="_Toc75762353" w:history="1">
        <w:r w:rsidR="006A5B07" w:rsidRPr="00A33248">
          <w:rPr>
            <w:rStyle w:val="Hyperlink"/>
            <w:noProof/>
          </w:rPr>
          <w:t>Figure 8 - Start flooding from any container host to container host #2</w:t>
        </w:r>
        <w:r w:rsidR="006A5B07">
          <w:rPr>
            <w:noProof/>
            <w:webHidden/>
          </w:rPr>
          <w:tab/>
        </w:r>
        <w:r w:rsidR="006A5B07">
          <w:rPr>
            <w:noProof/>
            <w:webHidden/>
          </w:rPr>
          <w:fldChar w:fldCharType="begin"/>
        </w:r>
        <w:r w:rsidR="006A5B07">
          <w:rPr>
            <w:noProof/>
            <w:webHidden/>
          </w:rPr>
          <w:instrText xml:space="preserve"> PAGEREF _Toc75762353 \h </w:instrText>
        </w:r>
        <w:r w:rsidR="006A5B07">
          <w:rPr>
            <w:noProof/>
            <w:webHidden/>
          </w:rPr>
        </w:r>
        <w:r w:rsidR="006A5B07">
          <w:rPr>
            <w:noProof/>
            <w:webHidden/>
          </w:rPr>
          <w:fldChar w:fldCharType="separate"/>
        </w:r>
        <w:r w:rsidR="006A5B07">
          <w:rPr>
            <w:noProof/>
            <w:webHidden/>
          </w:rPr>
          <w:t>6</w:t>
        </w:r>
        <w:r w:rsidR="006A5B07">
          <w:rPr>
            <w:noProof/>
            <w:webHidden/>
          </w:rPr>
          <w:fldChar w:fldCharType="end"/>
        </w:r>
      </w:hyperlink>
    </w:p>
    <w:p w14:paraId="3F6CC7F2" w14:textId="7AD85785" w:rsidR="006A5B07" w:rsidRDefault="00D450CB">
      <w:pPr>
        <w:pStyle w:val="TableofFigures"/>
        <w:tabs>
          <w:tab w:val="right" w:leader="dot" w:pos="10358"/>
        </w:tabs>
        <w:rPr>
          <w:rFonts w:asciiTheme="minorHAnsi" w:hAnsiTheme="minorHAnsi" w:cstheme="minorBidi"/>
          <w:noProof/>
          <w:sz w:val="22"/>
          <w:szCs w:val="22"/>
        </w:rPr>
      </w:pPr>
      <w:hyperlink w:anchor="_Toc75762354" w:history="1">
        <w:r w:rsidR="006A5B07" w:rsidRPr="00A33248">
          <w:rPr>
            <w:rStyle w:val="Hyperlink"/>
            <w:noProof/>
          </w:rPr>
          <w:t>Figure 9d. - OVS Slowly resuming operation</w:t>
        </w:r>
        <w:r w:rsidR="006A5B07">
          <w:rPr>
            <w:noProof/>
            <w:webHidden/>
          </w:rPr>
          <w:tab/>
        </w:r>
        <w:r w:rsidR="006A5B07">
          <w:rPr>
            <w:noProof/>
            <w:webHidden/>
          </w:rPr>
          <w:fldChar w:fldCharType="begin"/>
        </w:r>
        <w:r w:rsidR="006A5B07">
          <w:rPr>
            <w:noProof/>
            <w:webHidden/>
          </w:rPr>
          <w:instrText xml:space="preserve"> PAGEREF _Toc75762354 \h </w:instrText>
        </w:r>
        <w:r w:rsidR="006A5B07">
          <w:rPr>
            <w:noProof/>
            <w:webHidden/>
          </w:rPr>
        </w:r>
        <w:r w:rsidR="006A5B07">
          <w:rPr>
            <w:noProof/>
            <w:webHidden/>
          </w:rPr>
          <w:fldChar w:fldCharType="separate"/>
        </w:r>
        <w:r w:rsidR="006A5B07">
          <w:rPr>
            <w:noProof/>
            <w:webHidden/>
          </w:rPr>
          <w:t>7</w:t>
        </w:r>
        <w:r w:rsidR="006A5B07">
          <w:rPr>
            <w:noProof/>
            <w:webHidden/>
          </w:rPr>
          <w:fldChar w:fldCharType="end"/>
        </w:r>
      </w:hyperlink>
    </w:p>
    <w:p w14:paraId="4B3F653B" w14:textId="0410B493" w:rsidR="006A5B07" w:rsidRDefault="00D450CB">
      <w:pPr>
        <w:pStyle w:val="TableofFigures"/>
        <w:tabs>
          <w:tab w:val="right" w:leader="dot" w:pos="10358"/>
        </w:tabs>
        <w:rPr>
          <w:rFonts w:asciiTheme="minorHAnsi" w:hAnsiTheme="minorHAnsi" w:cstheme="minorBidi"/>
          <w:noProof/>
          <w:sz w:val="22"/>
          <w:szCs w:val="22"/>
        </w:rPr>
      </w:pPr>
      <w:hyperlink w:anchor="_Toc75762355" w:history="1">
        <w:r w:rsidR="006A5B07" w:rsidRPr="00A33248">
          <w:rPr>
            <w:rStyle w:val="Hyperlink"/>
            <w:noProof/>
          </w:rPr>
          <w:t>Figure 10 - Counting the flows on OVS</w:t>
        </w:r>
        <w:r w:rsidR="006A5B07">
          <w:rPr>
            <w:noProof/>
            <w:webHidden/>
          </w:rPr>
          <w:tab/>
        </w:r>
        <w:r w:rsidR="006A5B07">
          <w:rPr>
            <w:noProof/>
            <w:webHidden/>
          </w:rPr>
          <w:fldChar w:fldCharType="begin"/>
        </w:r>
        <w:r w:rsidR="006A5B07">
          <w:rPr>
            <w:noProof/>
            <w:webHidden/>
          </w:rPr>
          <w:instrText xml:space="preserve"> PAGEREF _Toc75762355 \h </w:instrText>
        </w:r>
        <w:r w:rsidR="006A5B07">
          <w:rPr>
            <w:noProof/>
            <w:webHidden/>
          </w:rPr>
        </w:r>
        <w:r w:rsidR="006A5B07">
          <w:rPr>
            <w:noProof/>
            <w:webHidden/>
          </w:rPr>
          <w:fldChar w:fldCharType="separate"/>
        </w:r>
        <w:r w:rsidR="006A5B07">
          <w:rPr>
            <w:noProof/>
            <w:webHidden/>
          </w:rPr>
          <w:t>8</w:t>
        </w:r>
        <w:r w:rsidR="006A5B07">
          <w:rPr>
            <w:noProof/>
            <w:webHidden/>
          </w:rPr>
          <w:fldChar w:fldCharType="end"/>
        </w:r>
      </w:hyperlink>
    </w:p>
    <w:p w14:paraId="5A1B6BDD" w14:textId="4ECFCE1A" w:rsidR="006A5B07" w:rsidRDefault="00D450CB">
      <w:pPr>
        <w:pStyle w:val="TableofFigures"/>
        <w:tabs>
          <w:tab w:val="right" w:leader="dot" w:pos="10358"/>
        </w:tabs>
        <w:rPr>
          <w:rFonts w:asciiTheme="minorHAnsi" w:hAnsiTheme="minorHAnsi" w:cstheme="minorBidi"/>
          <w:noProof/>
          <w:sz w:val="22"/>
          <w:szCs w:val="22"/>
        </w:rPr>
      </w:pPr>
      <w:hyperlink w:anchor="_Toc75762356" w:history="1">
        <w:r w:rsidR="006A5B07" w:rsidRPr="00A33248">
          <w:rPr>
            <w:rStyle w:val="Hyperlink"/>
            <w:noProof/>
          </w:rPr>
          <w:t>Figure 11 - Function "verifyPortSecurity"</w:t>
        </w:r>
        <w:r w:rsidR="006A5B07">
          <w:rPr>
            <w:noProof/>
            <w:webHidden/>
          </w:rPr>
          <w:tab/>
        </w:r>
        <w:r w:rsidR="006A5B07">
          <w:rPr>
            <w:noProof/>
            <w:webHidden/>
          </w:rPr>
          <w:fldChar w:fldCharType="begin"/>
        </w:r>
        <w:r w:rsidR="006A5B07">
          <w:rPr>
            <w:noProof/>
            <w:webHidden/>
          </w:rPr>
          <w:instrText xml:space="preserve"> PAGEREF _Toc75762356 \h </w:instrText>
        </w:r>
        <w:r w:rsidR="006A5B07">
          <w:rPr>
            <w:noProof/>
            <w:webHidden/>
          </w:rPr>
        </w:r>
        <w:r w:rsidR="006A5B07">
          <w:rPr>
            <w:noProof/>
            <w:webHidden/>
          </w:rPr>
          <w:fldChar w:fldCharType="separate"/>
        </w:r>
        <w:r w:rsidR="006A5B07">
          <w:rPr>
            <w:noProof/>
            <w:webHidden/>
          </w:rPr>
          <w:t>10</w:t>
        </w:r>
        <w:r w:rsidR="006A5B07">
          <w:rPr>
            <w:noProof/>
            <w:webHidden/>
          </w:rPr>
          <w:fldChar w:fldCharType="end"/>
        </w:r>
      </w:hyperlink>
    </w:p>
    <w:p w14:paraId="6905D88C" w14:textId="38FE420A" w:rsidR="006A5B07" w:rsidRDefault="00D450CB">
      <w:pPr>
        <w:pStyle w:val="TableofFigures"/>
        <w:tabs>
          <w:tab w:val="right" w:leader="dot" w:pos="10358"/>
        </w:tabs>
        <w:rPr>
          <w:rFonts w:asciiTheme="minorHAnsi" w:hAnsiTheme="minorHAnsi" w:cstheme="minorBidi"/>
          <w:noProof/>
          <w:sz w:val="22"/>
          <w:szCs w:val="22"/>
        </w:rPr>
      </w:pPr>
      <w:hyperlink w:anchor="_Toc75762357" w:history="1">
        <w:r w:rsidR="006A5B07" w:rsidRPr="00A33248">
          <w:rPr>
            <w:rStyle w:val="Hyperlink"/>
            <w:noProof/>
          </w:rPr>
          <w:t>Figure 12 - IP Spoofing - Running POX</w:t>
        </w:r>
        <w:r w:rsidR="006A5B07">
          <w:rPr>
            <w:noProof/>
            <w:webHidden/>
          </w:rPr>
          <w:tab/>
        </w:r>
        <w:r w:rsidR="006A5B07">
          <w:rPr>
            <w:noProof/>
            <w:webHidden/>
          </w:rPr>
          <w:fldChar w:fldCharType="begin"/>
        </w:r>
        <w:r w:rsidR="006A5B07">
          <w:rPr>
            <w:noProof/>
            <w:webHidden/>
          </w:rPr>
          <w:instrText xml:space="preserve"> PAGEREF _Toc75762357 \h </w:instrText>
        </w:r>
        <w:r w:rsidR="006A5B07">
          <w:rPr>
            <w:noProof/>
            <w:webHidden/>
          </w:rPr>
        </w:r>
        <w:r w:rsidR="006A5B07">
          <w:rPr>
            <w:noProof/>
            <w:webHidden/>
          </w:rPr>
          <w:fldChar w:fldCharType="separate"/>
        </w:r>
        <w:r w:rsidR="006A5B07">
          <w:rPr>
            <w:noProof/>
            <w:webHidden/>
          </w:rPr>
          <w:t>11</w:t>
        </w:r>
        <w:r w:rsidR="006A5B07">
          <w:rPr>
            <w:noProof/>
            <w:webHidden/>
          </w:rPr>
          <w:fldChar w:fldCharType="end"/>
        </w:r>
      </w:hyperlink>
    </w:p>
    <w:p w14:paraId="205155D8" w14:textId="18F6EF0A" w:rsidR="006A5B07" w:rsidRDefault="00D450CB">
      <w:pPr>
        <w:pStyle w:val="TableofFigures"/>
        <w:tabs>
          <w:tab w:val="right" w:leader="dot" w:pos="10358"/>
        </w:tabs>
        <w:rPr>
          <w:rFonts w:asciiTheme="minorHAnsi" w:hAnsiTheme="minorHAnsi" w:cstheme="minorBidi"/>
          <w:noProof/>
          <w:sz w:val="22"/>
          <w:szCs w:val="22"/>
        </w:rPr>
      </w:pPr>
      <w:hyperlink w:anchor="_Toc75762358" w:history="1">
        <w:r w:rsidR="006A5B07" w:rsidRPr="00A33248">
          <w:rPr>
            <w:rStyle w:val="Hyperlink"/>
            <w:noProof/>
          </w:rPr>
          <w:t>Figure 13 - IP Spoofing - Running mininet</w:t>
        </w:r>
        <w:r w:rsidR="006A5B07">
          <w:rPr>
            <w:noProof/>
            <w:webHidden/>
          </w:rPr>
          <w:tab/>
        </w:r>
        <w:r w:rsidR="006A5B07">
          <w:rPr>
            <w:noProof/>
            <w:webHidden/>
          </w:rPr>
          <w:fldChar w:fldCharType="begin"/>
        </w:r>
        <w:r w:rsidR="006A5B07">
          <w:rPr>
            <w:noProof/>
            <w:webHidden/>
          </w:rPr>
          <w:instrText xml:space="preserve"> PAGEREF _Toc75762358 \h </w:instrText>
        </w:r>
        <w:r w:rsidR="006A5B07">
          <w:rPr>
            <w:noProof/>
            <w:webHidden/>
          </w:rPr>
        </w:r>
        <w:r w:rsidR="006A5B07">
          <w:rPr>
            <w:noProof/>
            <w:webHidden/>
          </w:rPr>
          <w:fldChar w:fldCharType="separate"/>
        </w:r>
        <w:r w:rsidR="006A5B07">
          <w:rPr>
            <w:noProof/>
            <w:webHidden/>
          </w:rPr>
          <w:t>11</w:t>
        </w:r>
        <w:r w:rsidR="006A5B07">
          <w:rPr>
            <w:noProof/>
            <w:webHidden/>
          </w:rPr>
          <w:fldChar w:fldCharType="end"/>
        </w:r>
      </w:hyperlink>
    </w:p>
    <w:p w14:paraId="6B56F0EB" w14:textId="66BAC838" w:rsidR="006A5B07" w:rsidRDefault="00D450CB">
      <w:pPr>
        <w:pStyle w:val="TableofFigures"/>
        <w:tabs>
          <w:tab w:val="right" w:leader="dot" w:pos="10358"/>
        </w:tabs>
        <w:rPr>
          <w:rFonts w:asciiTheme="minorHAnsi" w:hAnsiTheme="minorHAnsi" w:cstheme="minorBidi"/>
          <w:noProof/>
          <w:sz w:val="22"/>
          <w:szCs w:val="22"/>
        </w:rPr>
      </w:pPr>
      <w:hyperlink w:anchor="_Toc75762359" w:history="1">
        <w:r w:rsidR="006A5B07" w:rsidRPr="00A33248">
          <w:rPr>
            <w:rStyle w:val="Hyperlink"/>
            <w:noProof/>
          </w:rPr>
          <w:t>Figure 14 - IP Spoofing - h1 and h2 with their starting IPs and MAC addresses</w:t>
        </w:r>
        <w:r w:rsidR="006A5B07">
          <w:rPr>
            <w:noProof/>
            <w:webHidden/>
          </w:rPr>
          <w:tab/>
        </w:r>
        <w:r w:rsidR="006A5B07">
          <w:rPr>
            <w:noProof/>
            <w:webHidden/>
          </w:rPr>
          <w:fldChar w:fldCharType="begin"/>
        </w:r>
        <w:r w:rsidR="006A5B07">
          <w:rPr>
            <w:noProof/>
            <w:webHidden/>
          </w:rPr>
          <w:instrText xml:space="preserve"> PAGEREF _Toc75762359 \h </w:instrText>
        </w:r>
        <w:r w:rsidR="006A5B07">
          <w:rPr>
            <w:noProof/>
            <w:webHidden/>
          </w:rPr>
        </w:r>
        <w:r w:rsidR="006A5B07">
          <w:rPr>
            <w:noProof/>
            <w:webHidden/>
          </w:rPr>
          <w:fldChar w:fldCharType="separate"/>
        </w:r>
        <w:r w:rsidR="006A5B07">
          <w:rPr>
            <w:noProof/>
            <w:webHidden/>
          </w:rPr>
          <w:t>11</w:t>
        </w:r>
        <w:r w:rsidR="006A5B07">
          <w:rPr>
            <w:noProof/>
            <w:webHidden/>
          </w:rPr>
          <w:fldChar w:fldCharType="end"/>
        </w:r>
      </w:hyperlink>
    </w:p>
    <w:p w14:paraId="01656315" w14:textId="138CE0E6" w:rsidR="006A5B07" w:rsidRDefault="00D450CB">
      <w:pPr>
        <w:pStyle w:val="TableofFigures"/>
        <w:tabs>
          <w:tab w:val="right" w:leader="dot" w:pos="10358"/>
        </w:tabs>
        <w:rPr>
          <w:rFonts w:asciiTheme="minorHAnsi" w:hAnsiTheme="minorHAnsi" w:cstheme="minorBidi"/>
          <w:noProof/>
          <w:sz w:val="22"/>
          <w:szCs w:val="22"/>
        </w:rPr>
      </w:pPr>
      <w:hyperlink w:anchor="_Toc75762360" w:history="1">
        <w:r w:rsidR="006A5B07" w:rsidRPr="00A33248">
          <w:rPr>
            <w:rStyle w:val="Hyperlink"/>
            <w:noProof/>
          </w:rPr>
          <w:t>Figure 15 - IP Spoofing - Running hping3 on h2 and running ping on h1</w:t>
        </w:r>
        <w:r w:rsidR="006A5B07">
          <w:rPr>
            <w:noProof/>
            <w:webHidden/>
          </w:rPr>
          <w:tab/>
        </w:r>
        <w:r w:rsidR="006A5B07">
          <w:rPr>
            <w:noProof/>
            <w:webHidden/>
          </w:rPr>
          <w:fldChar w:fldCharType="begin"/>
        </w:r>
        <w:r w:rsidR="006A5B07">
          <w:rPr>
            <w:noProof/>
            <w:webHidden/>
          </w:rPr>
          <w:instrText xml:space="preserve"> PAGEREF _Toc75762360 \h </w:instrText>
        </w:r>
        <w:r w:rsidR="006A5B07">
          <w:rPr>
            <w:noProof/>
            <w:webHidden/>
          </w:rPr>
        </w:r>
        <w:r w:rsidR="006A5B07">
          <w:rPr>
            <w:noProof/>
            <w:webHidden/>
          </w:rPr>
          <w:fldChar w:fldCharType="separate"/>
        </w:r>
        <w:r w:rsidR="006A5B07">
          <w:rPr>
            <w:noProof/>
            <w:webHidden/>
          </w:rPr>
          <w:t>12</w:t>
        </w:r>
        <w:r w:rsidR="006A5B07">
          <w:rPr>
            <w:noProof/>
            <w:webHidden/>
          </w:rPr>
          <w:fldChar w:fldCharType="end"/>
        </w:r>
      </w:hyperlink>
    </w:p>
    <w:p w14:paraId="2996CBE9" w14:textId="6FB1A48F" w:rsidR="006A5B07" w:rsidRDefault="00D450CB">
      <w:pPr>
        <w:pStyle w:val="TableofFigures"/>
        <w:tabs>
          <w:tab w:val="right" w:leader="dot" w:pos="10358"/>
        </w:tabs>
        <w:rPr>
          <w:rFonts w:asciiTheme="minorHAnsi" w:hAnsiTheme="minorHAnsi" w:cstheme="minorBidi"/>
          <w:noProof/>
          <w:sz w:val="22"/>
          <w:szCs w:val="22"/>
        </w:rPr>
      </w:pPr>
      <w:hyperlink w:anchor="_Toc75762361" w:history="1">
        <w:r w:rsidR="006A5B07" w:rsidRPr="00A33248">
          <w:rPr>
            <w:rStyle w:val="Hyperlink"/>
            <w:noProof/>
          </w:rPr>
          <w:t>Figure 16 - IP Spoofing - debug messages showing malicious packets being blocked</w:t>
        </w:r>
        <w:r w:rsidR="006A5B07">
          <w:rPr>
            <w:noProof/>
            <w:webHidden/>
          </w:rPr>
          <w:tab/>
        </w:r>
        <w:r w:rsidR="006A5B07">
          <w:rPr>
            <w:noProof/>
            <w:webHidden/>
          </w:rPr>
          <w:fldChar w:fldCharType="begin"/>
        </w:r>
        <w:r w:rsidR="006A5B07">
          <w:rPr>
            <w:noProof/>
            <w:webHidden/>
          </w:rPr>
          <w:instrText xml:space="preserve"> PAGEREF _Toc75762361 \h </w:instrText>
        </w:r>
        <w:r w:rsidR="006A5B07">
          <w:rPr>
            <w:noProof/>
            <w:webHidden/>
          </w:rPr>
        </w:r>
        <w:r w:rsidR="006A5B07">
          <w:rPr>
            <w:noProof/>
            <w:webHidden/>
          </w:rPr>
          <w:fldChar w:fldCharType="separate"/>
        </w:r>
        <w:r w:rsidR="006A5B07">
          <w:rPr>
            <w:noProof/>
            <w:webHidden/>
          </w:rPr>
          <w:t>12</w:t>
        </w:r>
        <w:r w:rsidR="006A5B07">
          <w:rPr>
            <w:noProof/>
            <w:webHidden/>
          </w:rPr>
          <w:fldChar w:fldCharType="end"/>
        </w:r>
      </w:hyperlink>
    </w:p>
    <w:p w14:paraId="191974BA" w14:textId="2DE9014B" w:rsidR="006A5B07" w:rsidRDefault="00D450CB">
      <w:pPr>
        <w:pStyle w:val="TableofFigures"/>
        <w:tabs>
          <w:tab w:val="right" w:leader="dot" w:pos="10358"/>
        </w:tabs>
        <w:rPr>
          <w:rFonts w:asciiTheme="minorHAnsi" w:hAnsiTheme="minorHAnsi" w:cstheme="minorBidi"/>
          <w:noProof/>
          <w:sz w:val="22"/>
          <w:szCs w:val="22"/>
        </w:rPr>
      </w:pPr>
      <w:hyperlink w:anchor="_Toc75762362" w:history="1">
        <w:r w:rsidR="006A5B07" w:rsidRPr="00A33248">
          <w:rPr>
            <w:rStyle w:val="Hyperlink"/>
            <w:noProof/>
          </w:rPr>
          <w:t>Figure 17 - MAC spoofing - initial setup</w:t>
        </w:r>
        <w:r w:rsidR="006A5B07">
          <w:rPr>
            <w:noProof/>
            <w:webHidden/>
          </w:rPr>
          <w:tab/>
        </w:r>
        <w:r w:rsidR="006A5B07">
          <w:rPr>
            <w:noProof/>
            <w:webHidden/>
          </w:rPr>
          <w:fldChar w:fldCharType="begin"/>
        </w:r>
        <w:r w:rsidR="006A5B07">
          <w:rPr>
            <w:noProof/>
            <w:webHidden/>
          </w:rPr>
          <w:instrText xml:space="preserve"> PAGEREF _Toc75762362 \h </w:instrText>
        </w:r>
        <w:r w:rsidR="006A5B07">
          <w:rPr>
            <w:noProof/>
            <w:webHidden/>
          </w:rPr>
        </w:r>
        <w:r w:rsidR="006A5B07">
          <w:rPr>
            <w:noProof/>
            <w:webHidden/>
          </w:rPr>
          <w:fldChar w:fldCharType="separate"/>
        </w:r>
        <w:r w:rsidR="006A5B07">
          <w:rPr>
            <w:noProof/>
            <w:webHidden/>
          </w:rPr>
          <w:t>14</w:t>
        </w:r>
        <w:r w:rsidR="006A5B07">
          <w:rPr>
            <w:noProof/>
            <w:webHidden/>
          </w:rPr>
          <w:fldChar w:fldCharType="end"/>
        </w:r>
      </w:hyperlink>
    </w:p>
    <w:p w14:paraId="009FC2B4" w14:textId="4D397FE5" w:rsidR="006A5B07" w:rsidRDefault="00D450CB">
      <w:pPr>
        <w:pStyle w:val="TableofFigures"/>
        <w:tabs>
          <w:tab w:val="right" w:leader="dot" w:pos="10358"/>
        </w:tabs>
        <w:rPr>
          <w:rFonts w:asciiTheme="minorHAnsi" w:hAnsiTheme="minorHAnsi" w:cstheme="minorBidi"/>
          <w:noProof/>
          <w:sz w:val="22"/>
          <w:szCs w:val="22"/>
        </w:rPr>
      </w:pPr>
      <w:hyperlink w:anchor="_Toc75762363" w:history="1">
        <w:r w:rsidR="006A5B07" w:rsidRPr="00A33248">
          <w:rPr>
            <w:rStyle w:val="Hyperlink"/>
            <w:noProof/>
          </w:rPr>
          <w:t>Figure 18 - MAC spoofing - changing MAC manually</w:t>
        </w:r>
        <w:r w:rsidR="006A5B07">
          <w:rPr>
            <w:noProof/>
            <w:webHidden/>
          </w:rPr>
          <w:tab/>
        </w:r>
        <w:r w:rsidR="006A5B07">
          <w:rPr>
            <w:noProof/>
            <w:webHidden/>
          </w:rPr>
          <w:fldChar w:fldCharType="begin"/>
        </w:r>
        <w:r w:rsidR="006A5B07">
          <w:rPr>
            <w:noProof/>
            <w:webHidden/>
          </w:rPr>
          <w:instrText xml:space="preserve"> PAGEREF _Toc75762363 \h </w:instrText>
        </w:r>
        <w:r w:rsidR="006A5B07">
          <w:rPr>
            <w:noProof/>
            <w:webHidden/>
          </w:rPr>
        </w:r>
        <w:r w:rsidR="006A5B07">
          <w:rPr>
            <w:noProof/>
            <w:webHidden/>
          </w:rPr>
          <w:fldChar w:fldCharType="separate"/>
        </w:r>
        <w:r w:rsidR="006A5B07">
          <w:rPr>
            <w:noProof/>
            <w:webHidden/>
          </w:rPr>
          <w:t>14</w:t>
        </w:r>
        <w:r w:rsidR="006A5B07">
          <w:rPr>
            <w:noProof/>
            <w:webHidden/>
          </w:rPr>
          <w:fldChar w:fldCharType="end"/>
        </w:r>
      </w:hyperlink>
    </w:p>
    <w:p w14:paraId="0BFD14ED" w14:textId="379F2FC2" w:rsidR="006A5B07" w:rsidRDefault="00D450CB">
      <w:pPr>
        <w:pStyle w:val="TableofFigures"/>
        <w:tabs>
          <w:tab w:val="right" w:leader="dot" w:pos="10358"/>
        </w:tabs>
        <w:rPr>
          <w:rFonts w:asciiTheme="minorHAnsi" w:hAnsiTheme="minorHAnsi" w:cstheme="minorBidi"/>
          <w:noProof/>
          <w:sz w:val="22"/>
          <w:szCs w:val="22"/>
        </w:rPr>
      </w:pPr>
      <w:hyperlink w:anchor="_Toc75762364" w:history="1">
        <w:r w:rsidR="006A5B07" w:rsidRPr="00A33248">
          <w:rPr>
            <w:rStyle w:val="Hyperlink"/>
            <w:noProof/>
          </w:rPr>
          <w:t>Figure 19 - MAC spoofing - confirmation of MAC change</w:t>
        </w:r>
        <w:r w:rsidR="006A5B07">
          <w:rPr>
            <w:noProof/>
            <w:webHidden/>
          </w:rPr>
          <w:tab/>
        </w:r>
        <w:r w:rsidR="006A5B07">
          <w:rPr>
            <w:noProof/>
            <w:webHidden/>
          </w:rPr>
          <w:fldChar w:fldCharType="begin"/>
        </w:r>
        <w:r w:rsidR="006A5B07">
          <w:rPr>
            <w:noProof/>
            <w:webHidden/>
          </w:rPr>
          <w:instrText xml:space="preserve"> PAGEREF _Toc75762364 \h </w:instrText>
        </w:r>
        <w:r w:rsidR="006A5B07">
          <w:rPr>
            <w:noProof/>
            <w:webHidden/>
          </w:rPr>
        </w:r>
        <w:r w:rsidR="006A5B07">
          <w:rPr>
            <w:noProof/>
            <w:webHidden/>
          </w:rPr>
          <w:fldChar w:fldCharType="separate"/>
        </w:r>
        <w:r w:rsidR="006A5B07">
          <w:rPr>
            <w:noProof/>
            <w:webHidden/>
          </w:rPr>
          <w:t>14</w:t>
        </w:r>
        <w:r w:rsidR="006A5B07">
          <w:rPr>
            <w:noProof/>
            <w:webHidden/>
          </w:rPr>
          <w:fldChar w:fldCharType="end"/>
        </w:r>
      </w:hyperlink>
    </w:p>
    <w:p w14:paraId="0718734C" w14:textId="111DBBFA" w:rsidR="006A5B07" w:rsidRDefault="00D450CB">
      <w:pPr>
        <w:pStyle w:val="TableofFigures"/>
        <w:tabs>
          <w:tab w:val="right" w:leader="dot" w:pos="10358"/>
        </w:tabs>
        <w:rPr>
          <w:rFonts w:asciiTheme="minorHAnsi" w:hAnsiTheme="minorHAnsi" w:cstheme="minorBidi"/>
          <w:noProof/>
          <w:sz w:val="22"/>
          <w:szCs w:val="22"/>
        </w:rPr>
      </w:pPr>
      <w:hyperlink w:anchor="_Toc75762365" w:history="1">
        <w:r w:rsidR="006A5B07" w:rsidRPr="00A33248">
          <w:rPr>
            <w:rStyle w:val="Hyperlink"/>
            <w:noProof/>
          </w:rPr>
          <w:t>Figure 20 - MAC spoofing - Before and after MAC change</w:t>
        </w:r>
        <w:r w:rsidR="006A5B07">
          <w:rPr>
            <w:noProof/>
            <w:webHidden/>
          </w:rPr>
          <w:tab/>
        </w:r>
        <w:r w:rsidR="006A5B07">
          <w:rPr>
            <w:noProof/>
            <w:webHidden/>
          </w:rPr>
          <w:fldChar w:fldCharType="begin"/>
        </w:r>
        <w:r w:rsidR="006A5B07">
          <w:rPr>
            <w:noProof/>
            <w:webHidden/>
          </w:rPr>
          <w:instrText xml:space="preserve"> PAGEREF _Toc75762365 \h </w:instrText>
        </w:r>
        <w:r w:rsidR="006A5B07">
          <w:rPr>
            <w:noProof/>
            <w:webHidden/>
          </w:rPr>
        </w:r>
        <w:r w:rsidR="006A5B07">
          <w:rPr>
            <w:noProof/>
            <w:webHidden/>
          </w:rPr>
          <w:fldChar w:fldCharType="separate"/>
        </w:r>
        <w:r w:rsidR="006A5B07">
          <w:rPr>
            <w:noProof/>
            <w:webHidden/>
          </w:rPr>
          <w:t>15</w:t>
        </w:r>
        <w:r w:rsidR="006A5B07">
          <w:rPr>
            <w:noProof/>
            <w:webHidden/>
          </w:rPr>
          <w:fldChar w:fldCharType="end"/>
        </w:r>
      </w:hyperlink>
    </w:p>
    <w:p w14:paraId="500BF1DE" w14:textId="25300365" w:rsidR="006A5B07" w:rsidRDefault="00D450CB">
      <w:pPr>
        <w:pStyle w:val="TableofFigures"/>
        <w:tabs>
          <w:tab w:val="right" w:leader="dot" w:pos="10358"/>
        </w:tabs>
        <w:rPr>
          <w:rFonts w:asciiTheme="minorHAnsi" w:hAnsiTheme="minorHAnsi" w:cstheme="minorBidi"/>
          <w:noProof/>
          <w:sz w:val="22"/>
          <w:szCs w:val="22"/>
        </w:rPr>
      </w:pPr>
      <w:hyperlink w:anchor="_Toc75762366" w:history="1">
        <w:r w:rsidR="006A5B07" w:rsidRPr="00A33248">
          <w:rPr>
            <w:rStyle w:val="Hyperlink"/>
            <w:noProof/>
          </w:rPr>
          <w:t>Figure 21 - MAC spoofing - detection after a certain number of packets</w:t>
        </w:r>
        <w:r w:rsidR="006A5B07">
          <w:rPr>
            <w:noProof/>
            <w:webHidden/>
          </w:rPr>
          <w:tab/>
        </w:r>
        <w:r w:rsidR="006A5B07">
          <w:rPr>
            <w:noProof/>
            <w:webHidden/>
          </w:rPr>
          <w:fldChar w:fldCharType="begin"/>
        </w:r>
        <w:r w:rsidR="006A5B07">
          <w:rPr>
            <w:noProof/>
            <w:webHidden/>
          </w:rPr>
          <w:instrText xml:space="preserve"> PAGEREF _Toc75762366 \h </w:instrText>
        </w:r>
        <w:r w:rsidR="006A5B07">
          <w:rPr>
            <w:noProof/>
            <w:webHidden/>
          </w:rPr>
        </w:r>
        <w:r w:rsidR="006A5B07">
          <w:rPr>
            <w:noProof/>
            <w:webHidden/>
          </w:rPr>
          <w:fldChar w:fldCharType="separate"/>
        </w:r>
        <w:r w:rsidR="006A5B07">
          <w:rPr>
            <w:noProof/>
            <w:webHidden/>
          </w:rPr>
          <w:t>15</w:t>
        </w:r>
        <w:r w:rsidR="006A5B07">
          <w:rPr>
            <w:noProof/>
            <w:webHidden/>
          </w:rPr>
          <w:fldChar w:fldCharType="end"/>
        </w:r>
      </w:hyperlink>
    </w:p>
    <w:p w14:paraId="754AA185" w14:textId="42A9CEA6" w:rsidR="006A5B07" w:rsidRDefault="00D450CB">
      <w:pPr>
        <w:pStyle w:val="TableofFigures"/>
        <w:tabs>
          <w:tab w:val="right" w:leader="dot" w:pos="10358"/>
        </w:tabs>
        <w:rPr>
          <w:rFonts w:asciiTheme="minorHAnsi" w:hAnsiTheme="minorHAnsi" w:cstheme="minorBidi"/>
          <w:noProof/>
          <w:sz w:val="22"/>
          <w:szCs w:val="22"/>
        </w:rPr>
      </w:pPr>
      <w:hyperlink w:anchor="_Toc75762367" w:history="1">
        <w:r w:rsidR="006A5B07" w:rsidRPr="00A33248">
          <w:rPr>
            <w:rStyle w:val="Hyperlink"/>
            <w:noProof/>
          </w:rPr>
          <w:t>Figure 22 - MAC spoofing - xterm showing all dropped ICMP packets</w:t>
        </w:r>
        <w:r w:rsidR="006A5B07">
          <w:rPr>
            <w:noProof/>
            <w:webHidden/>
          </w:rPr>
          <w:tab/>
        </w:r>
        <w:r w:rsidR="006A5B07">
          <w:rPr>
            <w:noProof/>
            <w:webHidden/>
          </w:rPr>
          <w:fldChar w:fldCharType="begin"/>
        </w:r>
        <w:r w:rsidR="006A5B07">
          <w:rPr>
            <w:noProof/>
            <w:webHidden/>
          </w:rPr>
          <w:instrText xml:space="preserve"> PAGEREF _Toc75762367 \h </w:instrText>
        </w:r>
        <w:r w:rsidR="006A5B07">
          <w:rPr>
            <w:noProof/>
            <w:webHidden/>
          </w:rPr>
        </w:r>
        <w:r w:rsidR="006A5B07">
          <w:rPr>
            <w:noProof/>
            <w:webHidden/>
          </w:rPr>
          <w:fldChar w:fldCharType="separate"/>
        </w:r>
        <w:r w:rsidR="006A5B07">
          <w:rPr>
            <w:noProof/>
            <w:webHidden/>
          </w:rPr>
          <w:t>16</w:t>
        </w:r>
        <w:r w:rsidR="006A5B07">
          <w:rPr>
            <w:noProof/>
            <w:webHidden/>
          </w:rPr>
          <w:fldChar w:fldCharType="end"/>
        </w:r>
      </w:hyperlink>
    </w:p>
    <w:p w14:paraId="4B235D48" w14:textId="61190890" w:rsidR="006A5B07" w:rsidRDefault="00D450CB">
      <w:pPr>
        <w:pStyle w:val="TableofFigures"/>
        <w:tabs>
          <w:tab w:val="right" w:leader="dot" w:pos="10358"/>
        </w:tabs>
        <w:rPr>
          <w:rFonts w:asciiTheme="minorHAnsi" w:hAnsiTheme="minorHAnsi" w:cstheme="minorBidi"/>
          <w:noProof/>
          <w:sz w:val="22"/>
          <w:szCs w:val="22"/>
        </w:rPr>
      </w:pPr>
      <w:hyperlink w:anchor="_Toc75762368" w:history="1">
        <w:r w:rsidR="006A5B07" w:rsidRPr="00A33248">
          <w:rPr>
            <w:rStyle w:val="Hyperlink"/>
            <w:noProof/>
          </w:rPr>
          <w:t>Figure 23 - MAC spoofing – nping – first attack</w:t>
        </w:r>
        <w:r w:rsidR="006A5B07">
          <w:rPr>
            <w:noProof/>
            <w:webHidden/>
          </w:rPr>
          <w:tab/>
        </w:r>
        <w:r w:rsidR="006A5B07">
          <w:rPr>
            <w:noProof/>
            <w:webHidden/>
          </w:rPr>
          <w:fldChar w:fldCharType="begin"/>
        </w:r>
        <w:r w:rsidR="006A5B07">
          <w:rPr>
            <w:noProof/>
            <w:webHidden/>
          </w:rPr>
          <w:instrText xml:space="preserve"> PAGEREF _Toc75762368 \h </w:instrText>
        </w:r>
        <w:r w:rsidR="006A5B07">
          <w:rPr>
            <w:noProof/>
            <w:webHidden/>
          </w:rPr>
        </w:r>
        <w:r w:rsidR="006A5B07">
          <w:rPr>
            <w:noProof/>
            <w:webHidden/>
          </w:rPr>
          <w:fldChar w:fldCharType="separate"/>
        </w:r>
        <w:r w:rsidR="006A5B07">
          <w:rPr>
            <w:noProof/>
            <w:webHidden/>
          </w:rPr>
          <w:t>16</w:t>
        </w:r>
        <w:r w:rsidR="006A5B07">
          <w:rPr>
            <w:noProof/>
            <w:webHidden/>
          </w:rPr>
          <w:fldChar w:fldCharType="end"/>
        </w:r>
      </w:hyperlink>
    </w:p>
    <w:p w14:paraId="26BE77A3" w14:textId="64658C1C" w:rsidR="006A5B07" w:rsidRDefault="00D450CB">
      <w:pPr>
        <w:pStyle w:val="TableofFigures"/>
        <w:tabs>
          <w:tab w:val="right" w:leader="dot" w:pos="10358"/>
        </w:tabs>
        <w:rPr>
          <w:rFonts w:asciiTheme="minorHAnsi" w:hAnsiTheme="minorHAnsi" w:cstheme="minorBidi"/>
          <w:noProof/>
          <w:sz w:val="22"/>
          <w:szCs w:val="22"/>
        </w:rPr>
      </w:pPr>
      <w:hyperlink w:anchor="_Toc75762369" w:history="1">
        <w:r w:rsidR="006A5B07" w:rsidRPr="00A33248">
          <w:rPr>
            <w:rStyle w:val="Hyperlink"/>
            <w:noProof/>
          </w:rPr>
          <w:t>Figure 24 - MAC spoofing – nping – second attack</w:t>
        </w:r>
        <w:r w:rsidR="006A5B07">
          <w:rPr>
            <w:noProof/>
            <w:webHidden/>
          </w:rPr>
          <w:tab/>
        </w:r>
        <w:r w:rsidR="006A5B07">
          <w:rPr>
            <w:noProof/>
            <w:webHidden/>
          </w:rPr>
          <w:fldChar w:fldCharType="begin"/>
        </w:r>
        <w:r w:rsidR="006A5B07">
          <w:rPr>
            <w:noProof/>
            <w:webHidden/>
          </w:rPr>
          <w:instrText xml:space="preserve"> PAGEREF _Toc75762369 \h </w:instrText>
        </w:r>
        <w:r w:rsidR="006A5B07">
          <w:rPr>
            <w:noProof/>
            <w:webHidden/>
          </w:rPr>
        </w:r>
        <w:r w:rsidR="006A5B07">
          <w:rPr>
            <w:noProof/>
            <w:webHidden/>
          </w:rPr>
          <w:fldChar w:fldCharType="separate"/>
        </w:r>
        <w:r w:rsidR="006A5B07">
          <w:rPr>
            <w:noProof/>
            <w:webHidden/>
          </w:rPr>
          <w:t>17</w:t>
        </w:r>
        <w:r w:rsidR="006A5B07">
          <w:rPr>
            <w:noProof/>
            <w:webHidden/>
          </w:rPr>
          <w:fldChar w:fldCharType="end"/>
        </w:r>
      </w:hyperlink>
    </w:p>
    <w:p w14:paraId="740071F1" w14:textId="3CADA11F" w:rsidR="006A5B07" w:rsidRDefault="00D450CB">
      <w:pPr>
        <w:pStyle w:val="TableofFigures"/>
        <w:tabs>
          <w:tab w:val="right" w:leader="dot" w:pos="10358"/>
        </w:tabs>
        <w:rPr>
          <w:rFonts w:asciiTheme="minorHAnsi" w:hAnsiTheme="minorHAnsi" w:cstheme="minorBidi"/>
          <w:noProof/>
          <w:sz w:val="22"/>
          <w:szCs w:val="22"/>
        </w:rPr>
      </w:pPr>
      <w:hyperlink w:anchor="_Toc75762370" w:history="1">
        <w:r w:rsidR="006A5B07" w:rsidRPr="00A33248">
          <w:rPr>
            <w:rStyle w:val="Hyperlink"/>
            <w:noProof/>
          </w:rPr>
          <w:t>Figure 25 - MAC spoofing – nping – second attack, zoom in</w:t>
        </w:r>
        <w:r w:rsidR="006A5B07">
          <w:rPr>
            <w:noProof/>
            <w:webHidden/>
          </w:rPr>
          <w:tab/>
        </w:r>
        <w:r w:rsidR="006A5B07">
          <w:rPr>
            <w:noProof/>
            <w:webHidden/>
          </w:rPr>
          <w:fldChar w:fldCharType="begin"/>
        </w:r>
        <w:r w:rsidR="006A5B07">
          <w:rPr>
            <w:noProof/>
            <w:webHidden/>
          </w:rPr>
          <w:instrText xml:space="preserve"> PAGEREF _Toc75762370 \h </w:instrText>
        </w:r>
        <w:r w:rsidR="006A5B07">
          <w:rPr>
            <w:noProof/>
            <w:webHidden/>
          </w:rPr>
        </w:r>
        <w:r w:rsidR="006A5B07">
          <w:rPr>
            <w:noProof/>
            <w:webHidden/>
          </w:rPr>
          <w:fldChar w:fldCharType="separate"/>
        </w:r>
        <w:r w:rsidR="006A5B07">
          <w:rPr>
            <w:noProof/>
            <w:webHidden/>
          </w:rPr>
          <w:t>17</w:t>
        </w:r>
        <w:r w:rsidR="006A5B07">
          <w:rPr>
            <w:noProof/>
            <w:webHidden/>
          </w:rPr>
          <w:fldChar w:fldCharType="end"/>
        </w:r>
      </w:hyperlink>
    </w:p>
    <w:p w14:paraId="50202090" w14:textId="47466DC5" w:rsidR="006A5B07" w:rsidRDefault="00D450CB">
      <w:pPr>
        <w:pStyle w:val="TableofFigures"/>
        <w:tabs>
          <w:tab w:val="right" w:leader="dot" w:pos="10358"/>
        </w:tabs>
        <w:rPr>
          <w:rFonts w:asciiTheme="minorHAnsi" w:hAnsiTheme="minorHAnsi" w:cstheme="minorBidi"/>
          <w:noProof/>
          <w:sz w:val="22"/>
          <w:szCs w:val="22"/>
        </w:rPr>
      </w:pPr>
      <w:hyperlink w:anchor="_Toc75762371" w:history="1">
        <w:r w:rsidR="006A5B07" w:rsidRPr="00A33248">
          <w:rPr>
            <w:rStyle w:val="Hyperlink"/>
            <w:noProof/>
          </w:rPr>
          <w:t>Figure 26 – MAC spoofing – flows captured in l3firewall.config</w:t>
        </w:r>
        <w:r w:rsidR="006A5B07">
          <w:rPr>
            <w:noProof/>
            <w:webHidden/>
          </w:rPr>
          <w:tab/>
        </w:r>
        <w:r w:rsidR="006A5B07">
          <w:rPr>
            <w:noProof/>
            <w:webHidden/>
          </w:rPr>
          <w:fldChar w:fldCharType="begin"/>
        </w:r>
        <w:r w:rsidR="006A5B07">
          <w:rPr>
            <w:noProof/>
            <w:webHidden/>
          </w:rPr>
          <w:instrText xml:space="preserve"> PAGEREF _Toc75762371 \h </w:instrText>
        </w:r>
        <w:r w:rsidR="006A5B07">
          <w:rPr>
            <w:noProof/>
            <w:webHidden/>
          </w:rPr>
        </w:r>
        <w:r w:rsidR="006A5B07">
          <w:rPr>
            <w:noProof/>
            <w:webHidden/>
          </w:rPr>
          <w:fldChar w:fldCharType="separate"/>
        </w:r>
        <w:r w:rsidR="006A5B07">
          <w:rPr>
            <w:noProof/>
            <w:webHidden/>
          </w:rPr>
          <w:t>18</w:t>
        </w:r>
        <w:r w:rsidR="006A5B07">
          <w:rPr>
            <w:noProof/>
            <w:webHidden/>
          </w:rPr>
          <w:fldChar w:fldCharType="end"/>
        </w:r>
      </w:hyperlink>
    </w:p>
    <w:p w14:paraId="2AA40700" w14:textId="7B8E1172" w:rsidR="00927986" w:rsidRDefault="003D6FDB" w:rsidP="00C17B17">
      <w:pPr>
        <w:pStyle w:val="References"/>
      </w:pPr>
      <w:r>
        <w:fldChar w:fldCharType="end"/>
      </w:r>
    </w:p>
    <w:sdt>
      <w:sdtPr>
        <w:rPr>
          <w:rFonts w:ascii="Times New Roman" w:eastAsiaTheme="minorEastAsia" w:hAnsi="Times New Roman" w:cs="Times New Roman"/>
          <w:color w:val="auto"/>
          <w:sz w:val="20"/>
          <w:szCs w:val="20"/>
        </w:rPr>
        <w:id w:val="-2090456571"/>
        <w:docPartObj>
          <w:docPartGallery w:val="Table of Contents"/>
          <w:docPartUnique/>
        </w:docPartObj>
      </w:sdtPr>
      <w:sdtEndPr>
        <w:rPr>
          <w:noProof/>
        </w:rPr>
      </w:sdtEndPr>
      <w:sdtContent>
        <w:p w14:paraId="6F19BFB9" w14:textId="607547E3" w:rsidR="004E2927" w:rsidRDefault="004E2927" w:rsidP="00C17B17">
          <w:pPr>
            <w:pStyle w:val="TOCHeading"/>
          </w:pPr>
          <w:r>
            <w:t>Contents</w:t>
          </w:r>
        </w:p>
        <w:p w14:paraId="08FD9E28" w14:textId="5BBD8EA2" w:rsidR="00CB3E07" w:rsidRDefault="004E2927">
          <w:pPr>
            <w:pStyle w:val="TOC1"/>
            <w:tabs>
              <w:tab w:val="left" w:pos="880"/>
              <w:tab w:val="right" w:leader="dot" w:pos="10358"/>
            </w:tabs>
            <w:rPr>
              <w:rFonts w:asciiTheme="minorHAnsi" w:hAnsiTheme="minorHAnsi" w:cstheme="minorBidi"/>
              <w:noProof/>
              <w:sz w:val="22"/>
              <w:szCs w:val="22"/>
            </w:rPr>
          </w:pPr>
          <w:r>
            <w:fldChar w:fldCharType="begin"/>
          </w:r>
          <w:r>
            <w:instrText xml:space="preserve"> TOC \o "1-3" \h \z \u </w:instrText>
          </w:r>
          <w:r>
            <w:fldChar w:fldCharType="separate"/>
          </w:r>
          <w:hyperlink w:anchor="_Toc75762393" w:history="1">
            <w:r w:rsidR="00CB3E07" w:rsidRPr="00442C90">
              <w:rPr>
                <w:rStyle w:val="Hyperlink"/>
                <w:noProof/>
              </w:rPr>
              <w:t>I.</w:t>
            </w:r>
            <w:r w:rsidR="00CB3E07">
              <w:rPr>
                <w:rFonts w:asciiTheme="minorHAnsi" w:hAnsiTheme="minorHAnsi" w:cstheme="minorBidi"/>
                <w:noProof/>
                <w:sz w:val="22"/>
                <w:szCs w:val="22"/>
              </w:rPr>
              <w:tab/>
            </w:r>
            <w:r w:rsidR="00CB3E07" w:rsidRPr="00442C90">
              <w:rPr>
                <w:rStyle w:val="Hyperlink"/>
                <w:noProof/>
              </w:rPr>
              <w:t>Project Overview</w:t>
            </w:r>
            <w:r w:rsidR="00CB3E07">
              <w:rPr>
                <w:noProof/>
                <w:webHidden/>
              </w:rPr>
              <w:tab/>
            </w:r>
            <w:r w:rsidR="00CB3E07">
              <w:rPr>
                <w:noProof/>
                <w:webHidden/>
              </w:rPr>
              <w:fldChar w:fldCharType="begin"/>
            </w:r>
            <w:r w:rsidR="00CB3E07">
              <w:rPr>
                <w:noProof/>
                <w:webHidden/>
              </w:rPr>
              <w:instrText xml:space="preserve"> PAGEREF _Toc75762393 \h </w:instrText>
            </w:r>
            <w:r w:rsidR="00CB3E07">
              <w:rPr>
                <w:noProof/>
                <w:webHidden/>
              </w:rPr>
            </w:r>
            <w:r w:rsidR="00CB3E07">
              <w:rPr>
                <w:noProof/>
                <w:webHidden/>
              </w:rPr>
              <w:fldChar w:fldCharType="separate"/>
            </w:r>
            <w:r w:rsidR="00CB3E07">
              <w:rPr>
                <w:noProof/>
                <w:webHidden/>
              </w:rPr>
              <w:t>1</w:t>
            </w:r>
            <w:r w:rsidR="00CB3E07">
              <w:rPr>
                <w:noProof/>
                <w:webHidden/>
              </w:rPr>
              <w:fldChar w:fldCharType="end"/>
            </w:r>
          </w:hyperlink>
        </w:p>
        <w:p w14:paraId="04A910F8" w14:textId="6D5FB82B" w:rsidR="00CB3E07" w:rsidRDefault="00D450CB">
          <w:pPr>
            <w:pStyle w:val="TOC1"/>
            <w:tabs>
              <w:tab w:val="left" w:pos="880"/>
              <w:tab w:val="right" w:leader="dot" w:pos="10358"/>
            </w:tabs>
            <w:rPr>
              <w:rFonts w:asciiTheme="minorHAnsi" w:hAnsiTheme="minorHAnsi" w:cstheme="minorBidi"/>
              <w:noProof/>
              <w:sz w:val="22"/>
              <w:szCs w:val="22"/>
            </w:rPr>
          </w:pPr>
          <w:hyperlink w:anchor="_Toc75762394" w:history="1">
            <w:r w:rsidR="00CB3E07" w:rsidRPr="00442C90">
              <w:rPr>
                <w:rStyle w:val="Hyperlink"/>
                <w:noProof/>
              </w:rPr>
              <w:t>II.</w:t>
            </w:r>
            <w:r w:rsidR="00CB3E07">
              <w:rPr>
                <w:rFonts w:asciiTheme="minorHAnsi" w:hAnsiTheme="minorHAnsi" w:cstheme="minorBidi"/>
                <w:noProof/>
                <w:sz w:val="22"/>
                <w:szCs w:val="22"/>
              </w:rPr>
              <w:tab/>
            </w:r>
            <w:r w:rsidR="00CB3E07" w:rsidRPr="00442C90">
              <w:rPr>
                <w:rStyle w:val="Hyperlink"/>
                <w:noProof/>
              </w:rPr>
              <w:t>Network Setup</w:t>
            </w:r>
            <w:r w:rsidR="00CB3E07">
              <w:rPr>
                <w:noProof/>
                <w:webHidden/>
              </w:rPr>
              <w:tab/>
            </w:r>
            <w:r w:rsidR="00CB3E07">
              <w:rPr>
                <w:noProof/>
                <w:webHidden/>
              </w:rPr>
              <w:fldChar w:fldCharType="begin"/>
            </w:r>
            <w:r w:rsidR="00CB3E07">
              <w:rPr>
                <w:noProof/>
                <w:webHidden/>
              </w:rPr>
              <w:instrText xml:space="preserve"> PAGEREF _Toc75762394 \h </w:instrText>
            </w:r>
            <w:r w:rsidR="00CB3E07">
              <w:rPr>
                <w:noProof/>
                <w:webHidden/>
              </w:rPr>
            </w:r>
            <w:r w:rsidR="00CB3E07">
              <w:rPr>
                <w:noProof/>
                <w:webHidden/>
              </w:rPr>
              <w:fldChar w:fldCharType="separate"/>
            </w:r>
            <w:r w:rsidR="00CB3E07">
              <w:rPr>
                <w:noProof/>
                <w:webHidden/>
              </w:rPr>
              <w:t>1</w:t>
            </w:r>
            <w:r w:rsidR="00CB3E07">
              <w:rPr>
                <w:noProof/>
                <w:webHidden/>
              </w:rPr>
              <w:fldChar w:fldCharType="end"/>
            </w:r>
          </w:hyperlink>
        </w:p>
        <w:p w14:paraId="64FCA28E" w14:textId="35E86A35" w:rsidR="00CB3E07" w:rsidRDefault="00D450CB">
          <w:pPr>
            <w:pStyle w:val="TOC1"/>
            <w:tabs>
              <w:tab w:val="left" w:pos="880"/>
              <w:tab w:val="right" w:leader="dot" w:pos="10358"/>
            </w:tabs>
            <w:rPr>
              <w:rFonts w:asciiTheme="minorHAnsi" w:hAnsiTheme="minorHAnsi" w:cstheme="minorBidi"/>
              <w:noProof/>
              <w:sz w:val="22"/>
              <w:szCs w:val="22"/>
            </w:rPr>
          </w:pPr>
          <w:hyperlink w:anchor="_Toc75762395" w:history="1">
            <w:r w:rsidR="00CB3E07" w:rsidRPr="00442C90">
              <w:rPr>
                <w:rStyle w:val="Hyperlink"/>
                <w:noProof/>
              </w:rPr>
              <w:t>III.</w:t>
            </w:r>
            <w:r w:rsidR="00CB3E07">
              <w:rPr>
                <w:rFonts w:asciiTheme="minorHAnsi" w:hAnsiTheme="minorHAnsi" w:cstheme="minorBidi"/>
                <w:noProof/>
                <w:sz w:val="22"/>
                <w:szCs w:val="22"/>
              </w:rPr>
              <w:tab/>
            </w:r>
            <w:r w:rsidR="00CB3E07" w:rsidRPr="00442C90">
              <w:rPr>
                <w:rStyle w:val="Hyperlink"/>
                <w:noProof/>
              </w:rPr>
              <w:t>Software</w:t>
            </w:r>
            <w:r w:rsidR="00CB3E07">
              <w:rPr>
                <w:noProof/>
                <w:webHidden/>
              </w:rPr>
              <w:tab/>
            </w:r>
            <w:r w:rsidR="00CB3E07">
              <w:rPr>
                <w:noProof/>
                <w:webHidden/>
              </w:rPr>
              <w:fldChar w:fldCharType="begin"/>
            </w:r>
            <w:r w:rsidR="00CB3E07">
              <w:rPr>
                <w:noProof/>
                <w:webHidden/>
              </w:rPr>
              <w:instrText xml:space="preserve"> PAGEREF _Toc75762395 \h </w:instrText>
            </w:r>
            <w:r w:rsidR="00CB3E07">
              <w:rPr>
                <w:noProof/>
                <w:webHidden/>
              </w:rPr>
            </w:r>
            <w:r w:rsidR="00CB3E07">
              <w:rPr>
                <w:noProof/>
                <w:webHidden/>
              </w:rPr>
              <w:fldChar w:fldCharType="separate"/>
            </w:r>
            <w:r w:rsidR="00CB3E07">
              <w:rPr>
                <w:noProof/>
                <w:webHidden/>
              </w:rPr>
              <w:t>2</w:t>
            </w:r>
            <w:r w:rsidR="00CB3E07">
              <w:rPr>
                <w:noProof/>
                <w:webHidden/>
              </w:rPr>
              <w:fldChar w:fldCharType="end"/>
            </w:r>
          </w:hyperlink>
        </w:p>
        <w:p w14:paraId="4AF4FEB9" w14:textId="3DCF70E5" w:rsidR="00CB3E07" w:rsidRDefault="00D450CB">
          <w:pPr>
            <w:pStyle w:val="TOC1"/>
            <w:tabs>
              <w:tab w:val="left" w:pos="1100"/>
              <w:tab w:val="right" w:leader="dot" w:pos="10358"/>
            </w:tabs>
            <w:rPr>
              <w:rFonts w:asciiTheme="minorHAnsi" w:hAnsiTheme="minorHAnsi" w:cstheme="minorBidi"/>
              <w:noProof/>
              <w:sz w:val="22"/>
              <w:szCs w:val="22"/>
            </w:rPr>
          </w:pPr>
          <w:hyperlink w:anchor="_Toc75762396" w:history="1">
            <w:r w:rsidR="00CB3E07" w:rsidRPr="00442C90">
              <w:rPr>
                <w:rStyle w:val="Hyperlink"/>
                <w:noProof/>
              </w:rPr>
              <w:t>IV.</w:t>
            </w:r>
            <w:r w:rsidR="00CB3E07">
              <w:rPr>
                <w:rFonts w:asciiTheme="minorHAnsi" w:hAnsiTheme="minorHAnsi" w:cstheme="minorBidi"/>
                <w:noProof/>
                <w:sz w:val="22"/>
                <w:szCs w:val="22"/>
              </w:rPr>
              <w:tab/>
            </w:r>
            <w:r w:rsidR="00CB3E07" w:rsidRPr="00442C90">
              <w:rPr>
                <w:rStyle w:val="Hyperlink"/>
                <w:noProof/>
              </w:rPr>
              <w:t>Project Description</w:t>
            </w:r>
            <w:r w:rsidR="00CB3E07">
              <w:rPr>
                <w:noProof/>
                <w:webHidden/>
              </w:rPr>
              <w:tab/>
            </w:r>
            <w:r w:rsidR="00CB3E07">
              <w:rPr>
                <w:noProof/>
                <w:webHidden/>
              </w:rPr>
              <w:fldChar w:fldCharType="begin"/>
            </w:r>
            <w:r w:rsidR="00CB3E07">
              <w:rPr>
                <w:noProof/>
                <w:webHidden/>
              </w:rPr>
              <w:instrText xml:space="preserve"> PAGEREF _Toc75762396 \h </w:instrText>
            </w:r>
            <w:r w:rsidR="00CB3E07">
              <w:rPr>
                <w:noProof/>
                <w:webHidden/>
              </w:rPr>
            </w:r>
            <w:r w:rsidR="00CB3E07">
              <w:rPr>
                <w:noProof/>
                <w:webHidden/>
              </w:rPr>
              <w:fldChar w:fldCharType="separate"/>
            </w:r>
            <w:r w:rsidR="00CB3E07">
              <w:rPr>
                <w:noProof/>
                <w:webHidden/>
              </w:rPr>
              <w:t>2</w:t>
            </w:r>
            <w:r w:rsidR="00CB3E07">
              <w:rPr>
                <w:noProof/>
                <w:webHidden/>
              </w:rPr>
              <w:fldChar w:fldCharType="end"/>
            </w:r>
          </w:hyperlink>
        </w:p>
        <w:p w14:paraId="33DCD095" w14:textId="68E9CDE2" w:rsidR="00CB3E07" w:rsidRDefault="00D450CB">
          <w:pPr>
            <w:pStyle w:val="TOC2"/>
            <w:tabs>
              <w:tab w:val="left" w:pos="660"/>
              <w:tab w:val="right" w:leader="dot" w:pos="10358"/>
            </w:tabs>
            <w:rPr>
              <w:rFonts w:asciiTheme="minorHAnsi" w:hAnsiTheme="minorHAnsi" w:cstheme="minorBidi"/>
              <w:noProof/>
              <w:sz w:val="22"/>
              <w:szCs w:val="22"/>
            </w:rPr>
          </w:pPr>
          <w:hyperlink w:anchor="_Toc75762397" w:history="1">
            <w:r w:rsidR="00CB3E07" w:rsidRPr="00442C90">
              <w:rPr>
                <w:rStyle w:val="Hyperlink"/>
                <w:noProof/>
              </w:rPr>
              <w:t>1.</w:t>
            </w:r>
            <w:r w:rsidR="00CB3E07">
              <w:rPr>
                <w:rFonts w:asciiTheme="minorHAnsi" w:hAnsiTheme="minorHAnsi" w:cstheme="minorBidi"/>
                <w:noProof/>
                <w:sz w:val="22"/>
                <w:szCs w:val="22"/>
              </w:rPr>
              <w:tab/>
            </w:r>
            <w:r w:rsidR="00CB3E07" w:rsidRPr="00442C90">
              <w:rPr>
                <w:rStyle w:val="Hyperlink"/>
                <w:noProof/>
              </w:rPr>
              <w:t>Setting up mininet and Running mininet topology</w:t>
            </w:r>
            <w:r w:rsidR="00CB3E07">
              <w:rPr>
                <w:noProof/>
                <w:webHidden/>
              </w:rPr>
              <w:tab/>
            </w:r>
            <w:r w:rsidR="00CB3E07">
              <w:rPr>
                <w:noProof/>
                <w:webHidden/>
              </w:rPr>
              <w:fldChar w:fldCharType="begin"/>
            </w:r>
            <w:r w:rsidR="00CB3E07">
              <w:rPr>
                <w:noProof/>
                <w:webHidden/>
              </w:rPr>
              <w:instrText xml:space="preserve"> PAGEREF _Toc75762397 \h </w:instrText>
            </w:r>
            <w:r w:rsidR="00CB3E07">
              <w:rPr>
                <w:noProof/>
                <w:webHidden/>
              </w:rPr>
            </w:r>
            <w:r w:rsidR="00CB3E07">
              <w:rPr>
                <w:noProof/>
                <w:webHidden/>
              </w:rPr>
              <w:fldChar w:fldCharType="separate"/>
            </w:r>
            <w:r w:rsidR="00CB3E07">
              <w:rPr>
                <w:noProof/>
                <w:webHidden/>
              </w:rPr>
              <w:t>2</w:t>
            </w:r>
            <w:r w:rsidR="00CB3E07">
              <w:rPr>
                <w:noProof/>
                <w:webHidden/>
              </w:rPr>
              <w:fldChar w:fldCharType="end"/>
            </w:r>
          </w:hyperlink>
        </w:p>
        <w:p w14:paraId="393AA1A5" w14:textId="65A2512B" w:rsidR="00CB3E07" w:rsidRDefault="00D450CB">
          <w:pPr>
            <w:pStyle w:val="TOC2"/>
            <w:tabs>
              <w:tab w:val="left" w:pos="660"/>
              <w:tab w:val="right" w:leader="dot" w:pos="10358"/>
            </w:tabs>
            <w:rPr>
              <w:rFonts w:asciiTheme="minorHAnsi" w:hAnsiTheme="minorHAnsi" w:cstheme="minorBidi"/>
              <w:noProof/>
              <w:sz w:val="22"/>
              <w:szCs w:val="22"/>
            </w:rPr>
          </w:pPr>
          <w:hyperlink w:anchor="_Toc75762398" w:history="1">
            <w:r w:rsidR="00CB3E07" w:rsidRPr="00442C90">
              <w:rPr>
                <w:rStyle w:val="Hyperlink"/>
                <w:noProof/>
              </w:rPr>
              <w:t>2.</w:t>
            </w:r>
            <w:r w:rsidR="00CB3E07">
              <w:rPr>
                <w:rFonts w:asciiTheme="minorHAnsi" w:hAnsiTheme="minorHAnsi" w:cstheme="minorBidi"/>
                <w:noProof/>
                <w:sz w:val="22"/>
                <w:szCs w:val="22"/>
              </w:rPr>
              <w:tab/>
            </w:r>
            <w:r w:rsidR="00CB3E07" w:rsidRPr="00442C90">
              <w:rPr>
                <w:rStyle w:val="Hyperlink"/>
                <w:noProof/>
              </w:rPr>
              <w:t>Should assign IP addresses to hosts.</w:t>
            </w:r>
            <w:r w:rsidR="00CB3E07">
              <w:rPr>
                <w:noProof/>
                <w:webHidden/>
              </w:rPr>
              <w:tab/>
            </w:r>
            <w:r w:rsidR="00CB3E07">
              <w:rPr>
                <w:noProof/>
                <w:webHidden/>
              </w:rPr>
              <w:fldChar w:fldCharType="begin"/>
            </w:r>
            <w:r w:rsidR="00CB3E07">
              <w:rPr>
                <w:noProof/>
                <w:webHidden/>
              </w:rPr>
              <w:instrText xml:space="preserve"> PAGEREF _Toc75762398 \h </w:instrText>
            </w:r>
            <w:r w:rsidR="00CB3E07">
              <w:rPr>
                <w:noProof/>
                <w:webHidden/>
              </w:rPr>
            </w:r>
            <w:r w:rsidR="00CB3E07">
              <w:rPr>
                <w:noProof/>
                <w:webHidden/>
              </w:rPr>
              <w:fldChar w:fldCharType="separate"/>
            </w:r>
            <w:r w:rsidR="00CB3E07">
              <w:rPr>
                <w:noProof/>
                <w:webHidden/>
              </w:rPr>
              <w:t>3</w:t>
            </w:r>
            <w:r w:rsidR="00CB3E07">
              <w:rPr>
                <w:noProof/>
                <w:webHidden/>
              </w:rPr>
              <w:fldChar w:fldCharType="end"/>
            </w:r>
          </w:hyperlink>
        </w:p>
        <w:p w14:paraId="195815A7" w14:textId="615E1043" w:rsidR="00CB3E07" w:rsidRDefault="00D450CB">
          <w:pPr>
            <w:pStyle w:val="TOC2"/>
            <w:tabs>
              <w:tab w:val="left" w:pos="660"/>
              <w:tab w:val="right" w:leader="dot" w:pos="10358"/>
            </w:tabs>
            <w:rPr>
              <w:rFonts w:asciiTheme="minorHAnsi" w:hAnsiTheme="minorHAnsi" w:cstheme="minorBidi"/>
              <w:noProof/>
              <w:sz w:val="22"/>
              <w:szCs w:val="22"/>
            </w:rPr>
          </w:pPr>
          <w:hyperlink w:anchor="_Toc75762399" w:history="1">
            <w:r w:rsidR="00CB3E07" w:rsidRPr="00442C90">
              <w:rPr>
                <w:rStyle w:val="Hyperlink"/>
                <w:noProof/>
              </w:rPr>
              <w:t>3.</w:t>
            </w:r>
            <w:r w:rsidR="00CB3E07">
              <w:rPr>
                <w:rFonts w:asciiTheme="minorHAnsi" w:hAnsiTheme="minorHAnsi" w:cstheme="minorBidi"/>
                <w:noProof/>
                <w:sz w:val="22"/>
                <w:szCs w:val="22"/>
              </w:rPr>
              <w:tab/>
            </w:r>
            <w:r w:rsidR="00CB3E07" w:rsidRPr="00442C90">
              <w:rPr>
                <w:rStyle w:val="Hyperlink"/>
                <w:noProof/>
              </w:rPr>
              <w:t>Perform Flood attack on SDN controller following a suggested procedure:</w:t>
            </w:r>
            <w:r w:rsidR="00CB3E07">
              <w:rPr>
                <w:noProof/>
                <w:webHidden/>
              </w:rPr>
              <w:tab/>
            </w:r>
            <w:r w:rsidR="00CB3E07">
              <w:rPr>
                <w:noProof/>
                <w:webHidden/>
              </w:rPr>
              <w:fldChar w:fldCharType="begin"/>
            </w:r>
            <w:r w:rsidR="00CB3E07">
              <w:rPr>
                <w:noProof/>
                <w:webHidden/>
              </w:rPr>
              <w:instrText xml:space="preserve"> PAGEREF _Toc75762399 \h </w:instrText>
            </w:r>
            <w:r w:rsidR="00CB3E07">
              <w:rPr>
                <w:noProof/>
                <w:webHidden/>
              </w:rPr>
            </w:r>
            <w:r w:rsidR="00CB3E07">
              <w:rPr>
                <w:noProof/>
                <w:webHidden/>
              </w:rPr>
              <w:fldChar w:fldCharType="separate"/>
            </w:r>
            <w:r w:rsidR="00CB3E07">
              <w:rPr>
                <w:noProof/>
                <w:webHidden/>
              </w:rPr>
              <w:t>4</w:t>
            </w:r>
            <w:r w:rsidR="00CB3E07">
              <w:rPr>
                <w:noProof/>
                <w:webHidden/>
              </w:rPr>
              <w:fldChar w:fldCharType="end"/>
            </w:r>
          </w:hyperlink>
        </w:p>
        <w:p w14:paraId="634371EC" w14:textId="2E8D1D0A" w:rsidR="00CB3E07" w:rsidRDefault="00D450CB">
          <w:pPr>
            <w:pStyle w:val="TOC3"/>
            <w:tabs>
              <w:tab w:val="left" w:pos="880"/>
              <w:tab w:val="right" w:leader="dot" w:pos="10358"/>
            </w:tabs>
            <w:rPr>
              <w:rFonts w:asciiTheme="minorHAnsi" w:hAnsiTheme="minorHAnsi" w:cstheme="minorBidi"/>
              <w:noProof/>
              <w:sz w:val="22"/>
              <w:szCs w:val="22"/>
            </w:rPr>
          </w:pPr>
          <w:hyperlink w:anchor="_Toc75762400" w:history="1">
            <w:r w:rsidR="00CB3E07" w:rsidRPr="00442C90">
              <w:rPr>
                <w:rStyle w:val="Hyperlink"/>
                <w:noProof/>
              </w:rPr>
              <w:t>a.</w:t>
            </w:r>
            <w:r w:rsidR="00CB3E07">
              <w:rPr>
                <w:rFonts w:asciiTheme="minorHAnsi" w:hAnsiTheme="minorHAnsi" w:cstheme="minorBidi"/>
                <w:noProof/>
                <w:sz w:val="22"/>
                <w:szCs w:val="22"/>
              </w:rPr>
              <w:tab/>
            </w:r>
            <w:r w:rsidR="00CB3E07" w:rsidRPr="00442C90">
              <w:rPr>
                <w:rStyle w:val="Hyperlink"/>
                <w:noProof/>
              </w:rPr>
              <w:t>Run l3 learning application in POX controller.</w:t>
            </w:r>
            <w:r w:rsidR="00CB3E07">
              <w:rPr>
                <w:noProof/>
                <w:webHidden/>
              </w:rPr>
              <w:tab/>
            </w:r>
            <w:r w:rsidR="00CB3E07">
              <w:rPr>
                <w:noProof/>
                <w:webHidden/>
              </w:rPr>
              <w:fldChar w:fldCharType="begin"/>
            </w:r>
            <w:r w:rsidR="00CB3E07">
              <w:rPr>
                <w:noProof/>
                <w:webHidden/>
              </w:rPr>
              <w:instrText xml:space="preserve"> PAGEREF _Toc75762400 \h </w:instrText>
            </w:r>
            <w:r w:rsidR="00CB3E07">
              <w:rPr>
                <w:noProof/>
                <w:webHidden/>
              </w:rPr>
            </w:r>
            <w:r w:rsidR="00CB3E07">
              <w:rPr>
                <w:noProof/>
                <w:webHidden/>
              </w:rPr>
              <w:fldChar w:fldCharType="separate"/>
            </w:r>
            <w:r w:rsidR="00CB3E07">
              <w:rPr>
                <w:noProof/>
                <w:webHidden/>
              </w:rPr>
              <w:t>4</w:t>
            </w:r>
            <w:r w:rsidR="00CB3E07">
              <w:rPr>
                <w:noProof/>
                <w:webHidden/>
              </w:rPr>
              <w:fldChar w:fldCharType="end"/>
            </w:r>
          </w:hyperlink>
        </w:p>
        <w:p w14:paraId="2D7644CD" w14:textId="5C042243" w:rsidR="00CB3E07" w:rsidRDefault="00D450CB">
          <w:pPr>
            <w:pStyle w:val="TOC3"/>
            <w:tabs>
              <w:tab w:val="left" w:pos="880"/>
              <w:tab w:val="right" w:leader="dot" w:pos="10358"/>
            </w:tabs>
            <w:rPr>
              <w:rFonts w:asciiTheme="minorHAnsi" w:hAnsiTheme="minorHAnsi" w:cstheme="minorBidi"/>
              <w:noProof/>
              <w:sz w:val="22"/>
              <w:szCs w:val="22"/>
            </w:rPr>
          </w:pPr>
          <w:hyperlink w:anchor="_Toc75762401" w:history="1">
            <w:r w:rsidR="00CB3E07" w:rsidRPr="00442C90">
              <w:rPr>
                <w:rStyle w:val="Hyperlink"/>
                <w:noProof/>
              </w:rPr>
              <w:t>b.</w:t>
            </w:r>
            <w:r w:rsidR="00CB3E07">
              <w:rPr>
                <w:rFonts w:asciiTheme="minorHAnsi" w:hAnsiTheme="minorHAnsi" w:cstheme="minorBidi"/>
                <w:noProof/>
                <w:sz w:val="22"/>
                <w:szCs w:val="22"/>
              </w:rPr>
              <w:tab/>
            </w:r>
            <w:r w:rsidR="00CB3E07" w:rsidRPr="00442C90">
              <w:rPr>
                <w:rStyle w:val="Hyperlink"/>
                <w:noProof/>
              </w:rPr>
              <w:t>Check openflow flow-entries on switch 1.</w:t>
            </w:r>
            <w:r w:rsidR="00CB3E07">
              <w:rPr>
                <w:noProof/>
                <w:webHidden/>
              </w:rPr>
              <w:tab/>
            </w:r>
            <w:r w:rsidR="00CB3E07">
              <w:rPr>
                <w:noProof/>
                <w:webHidden/>
              </w:rPr>
              <w:fldChar w:fldCharType="begin"/>
            </w:r>
            <w:r w:rsidR="00CB3E07">
              <w:rPr>
                <w:noProof/>
                <w:webHidden/>
              </w:rPr>
              <w:instrText xml:space="preserve"> PAGEREF _Toc75762401 \h </w:instrText>
            </w:r>
            <w:r w:rsidR="00CB3E07">
              <w:rPr>
                <w:noProof/>
                <w:webHidden/>
              </w:rPr>
            </w:r>
            <w:r w:rsidR="00CB3E07">
              <w:rPr>
                <w:noProof/>
                <w:webHidden/>
              </w:rPr>
              <w:fldChar w:fldCharType="separate"/>
            </w:r>
            <w:r w:rsidR="00CB3E07">
              <w:rPr>
                <w:noProof/>
                <w:webHidden/>
              </w:rPr>
              <w:t>4</w:t>
            </w:r>
            <w:r w:rsidR="00CB3E07">
              <w:rPr>
                <w:noProof/>
                <w:webHidden/>
              </w:rPr>
              <w:fldChar w:fldCharType="end"/>
            </w:r>
          </w:hyperlink>
        </w:p>
        <w:p w14:paraId="2D3A2CB0" w14:textId="0BFA4F74" w:rsidR="00CB3E07" w:rsidRDefault="00D450CB">
          <w:pPr>
            <w:pStyle w:val="TOC3"/>
            <w:tabs>
              <w:tab w:val="left" w:pos="880"/>
              <w:tab w:val="right" w:leader="dot" w:pos="10358"/>
            </w:tabs>
            <w:rPr>
              <w:rFonts w:asciiTheme="minorHAnsi" w:hAnsiTheme="minorHAnsi" w:cstheme="minorBidi"/>
              <w:noProof/>
              <w:sz w:val="22"/>
              <w:szCs w:val="22"/>
            </w:rPr>
          </w:pPr>
          <w:hyperlink w:anchor="_Toc75762402" w:history="1">
            <w:r w:rsidR="00CB3E07" w:rsidRPr="00442C90">
              <w:rPr>
                <w:rStyle w:val="Hyperlink"/>
                <w:noProof/>
              </w:rPr>
              <w:t>c.</w:t>
            </w:r>
            <w:r w:rsidR="00CB3E07">
              <w:rPr>
                <w:rFonts w:asciiTheme="minorHAnsi" w:hAnsiTheme="minorHAnsi" w:cstheme="minorBidi"/>
                <w:noProof/>
                <w:sz w:val="22"/>
                <w:szCs w:val="22"/>
              </w:rPr>
              <w:tab/>
            </w:r>
            <w:r w:rsidR="00CB3E07" w:rsidRPr="00442C90">
              <w:rPr>
                <w:rStyle w:val="Hyperlink"/>
                <w:noProof/>
              </w:rPr>
              <w:t>Start flooding from any container host to container host #2</w:t>
            </w:r>
            <w:r w:rsidR="00CB3E07">
              <w:rPr>
                <w:noProof/>
                <w:webHidden/>
              </w:rPr>
              <w:tab/>
            </w:r>
            <w:r w:rsidR="00CB3E07">
              <w:rPr>
                <w:noProof/>
                <w:webHidden/>
              </w:rPr>
              <w:fldChar w:fldCharType="begin"/>
            </w:r>
            <w:r w:rsidR="00CB3E07">
              <w:rPr>
                <w:noProof/>
                <w:webHidden/>
              </w:rPr>
              <w:instrText xml:space="preserve"> PAGEREF _Toc75762402 \h </w:instrText>
            </w:r>
            <w:r w:rsidR="00CB3E07">
              <w:rPr>
                <w:noProof/>
                <w:webHidden/>
              </w:rPr>
            </w:r>
            <w:r w:rsidR="00CB3E07">
              <w:rPr>
                <w:noProof/>
                <w:webHidden/>
              </w:rPr>
              <w:fldChar w:fldCharType="separate"/>
            </w:r>
            <w:r w:rsidR="00CB3E07">
              <w:rPr>
                <w:noProof/>
                <w:webHidden/>
              </w:rPr>
              <w:t>4</w:t>
            </w:r>
            <w:r w:rsidR="00CB3E07">
              <w:rPr>
                <w:noProof/>
                <w:webHidden/>
              </w:rPr>
              <w:fldChar w:fldCharType="end"/>
            </w:r>
          </w:hyperlink>
        </w:p>
        <w:p w14:paraId="2BD128F7" w14:textId="077065A2" w:rsidR="00CB3E07" w:rsidRDefault="00D450CB">
          <w:pPr>
            <w:pStyle w:val="TOC3"/>
            <w:tabs>
              <w:tab w:val="left" w:pos="880"/>
              <w:tab w:val="right" w:leader="dot" w:pos="10358"/>
            </w:tabs>
            <w:rPr>
              <w:rFonts w:asciiTheme="minorHAnsi" w:hAnsiTheme="minorHAnsi" w:cstheme="minorBidi"/>
              <w:noProof/>
              <w:sz w:val="22"/>
              <w:szCs w:val="22"/>
            </w:rPr>
          </w:pPr>
          <w:hyperlink w:anchor="_Toc75762403" w:history="1">
            <w:r w:rsidR="00CB3E07" w:rsidRPr="00442C90">
              <w:rPr>
                <w:rStyle w:val="Hyperlink"/>
                <w:noProof/>
              </w:rPr>
              <w:t>d.</w:t>
            </w:r>
            <w:r w:rsidR="00CB3E07">
              <w:rPr>
                <w:rFonts w:asciiTheme="minorHAnsi" w:hAnsiTheme="minorHAnsi" w:cstheme="minorBidi"/>
                <w:noProof/>
                <w:sz w:val="22"/>
                <w:szCs w:val="22"/>
              </w:rPr>
              <w:tab/>
            </w:r>
            <w:r w:rsidR="00CB3E07" w:rsidRPr="00442C90">
              <w:rPr>
                <w:rStyle w:val="Hyperlink"/>
                <w:noProof/>
              </w:rPr>
              <w:t>Check Openflow flow entries at switch 1</w:t>
            </w:r>
            <w:r w:rsidR="00CB3E07">
              <w:rPr>
                <w:noProof/>
                <w:webHidden/>
              </w:rPr>
              <w:tab/>
            </w:r>
            <w:r w:rsidR="00CB3E07">
              <w:rPr>
                <w:noProof/>
                <w:webHidden/>
              </w:rPr>
              <w:fldChar w:fldCharType="begin"/>
            </w:r>
            <w:r w:rsidR="00CB3E07">
              <w:rPr>
                <w:noProof/>
                <w:webHidden/>
              </w:rPr>
              <w:instrText xml:space="preserve"> PAGEREF _Toc75762403 \h </w:instrText>
            </w:r>
            <w:r w:rsidR="00CB3E07">
              <w:rPr>
                <w:noProof/>
                <w:webHidden/>
              </w:rPr>
            </w:r>
            <w:r w:rsidR="00CB3E07">
              <w:rPr>
                <w:noProof/>
                <w:webHidden/>
              </w:rPr>
              <w:fldChar w:fldCharType="separate"/>
            </w:r>
            <w:r w:rsidR="00CB3E07">
              <w:rPr>
                <w:noProof/>
                <w:webHidden/>
              </w:rPr>
              <w:t>4</w:t>
            </w:r>
            <w:r w:rsidR="00CB3E07">
              <w:rPr>
                <w:noProof/>
                <w:webHidden/>
              </w:rPr>
              <w:fldChar w:fldCharType="end"/>
            </w:r>
          </w:hyperlink>
        </w:p>
        <w:p w14:paraId="121D5B15" w14:textId="5F182F52" w:rsidR="00CB3E07" w:rsidRDefault="00D450CB">
          <w:pPr>
            <w:pStyle w:val="TOC2"/>
            <w:tabs>
              <w:tab w:val="left" w:pos="660"/>
              <w:tab w:val="right" w:leader="dot" w:pos="10358"/>
            </w:tabs>
            <w:rPr>
              <w:rFonts w:asciiTheme="minorHAnsi" w:hAnsiTheme="minorHAnsi" w:cstheme="minorBidi"/>
              <w:noProof/>
              <w:sz w:val="22"/>
              <w:szCs w:val="22"/>
            </w:rPr>
          </w:pPr>
          <w:hyperlink w:anchor="_Toc75762404" w:history="1">
            <w:r w:rsidR="00CB3E07" w:rsidRPr="00442C90">
              <w:rPr>
                <w:rStyle w:val="Hyperlink"/>
                <w:noProof/>
              </w:rPr>
              <w:t>4.</w:t>
            </w:r>
            <w:r w:rsidR="00CB3E07">
              <w:rPr>
                <w:rFonts w:asciiTheme="minorHAnsi" w:hAnsiTheme="minorHAnsi" w:cstheme="minorBidi"/>
                <w:noProof/>
                <w:sz w:val="22"/>
                <w:szCs w:val="22"/>
              </w:rPr>
              <w:tab/>
            </w:r>
            <w:r w:rsidR="00CB3E07" w:rsidRPr="00442C90">
              <w:rPr>
                <w:rStyle w:val="Hyperlink"/>
                <w:noProof/>
              </w:rPr>
              <w:t>Mitigate DoS attack by implementing port security and using OpenFlow based firewall.</w:t>
            </w:r>
            <w:r w:rsidR="00CB3E07">
              <w:rPr>
                <w:noProof/>
                <w:webHidden/>
              </w:rPr>
              <w:tab/>
            </w:r>
            <w:r w:rsidR="00CB3E07">
              <w:rPr>
                <w:noProof/>
                <w:webHidden/>
              </w:rPr>
              <w:fldChar w:fldCharType="begin"/>
            </w:r>
            <w:r w:rsidR="00CB3E07">
              <w:rPr>
                <w:noProof/>
                <w:webHidden/>
              </w:rPr>
              <w:instrText xml:space="preserve"> PAGEREF _Toc75762404 \h </w:instrText>
            </w:r>
            <w:r w:rsidR="00CB3E07">
              <w:rPr>
                <w:noProof/>
                <w:webHidden/>
              </w:rPr>
            </w:r>
            <w:r w:rsidR="00CB3E07">
              <w:rPr>
                <w:noProof/>
                <w:webHidden/>
              </w:rPr>
              <w:fldChar w:fldCharType="separate"/>
            </w:r>
            <w:r w:rsidR="00CB3E07">
              <w:rPr>
                <w:noProof/>
                <w:webHidden/>
              </w:rPr>
              <w:t>8</w:t>
            </w:r>
            <w:r w:rsidR="00CB3E07">
              <w:rPr>
                <w:noProof/>
                <w:webHidden/>
              </w:rPr>
              <w:fldChar w:fldCharType="end"/>
            </w:r>
          </w:hyperlink>
        </w:p>
        <w:p w14:paraId="0B3BF5D2" w14:textId="65278B3C" w:rsidR="00CB3E07" w:rsidRDefault="00D450CB">
          <w:pPr>
            <w:pStyle w:val="TOC3"/>
            <w:tabs>
              <w:tab w:val="left" w:pos="880"/>
              <w:tab w:val="right" w:leader="dot" w:pos="10358"/>
            </w:tabs>
            <w:rPr>
              <w:rFonts w:asciiTheme="minorHAnsi" w:hAnsiTheme="minorHAnsi" w:cstheme="minorBidi"/>
              <w:noProof/>
              <w:sz w:val="22"/>
              <w:szCs w:val="22"/>
            </w:rPr>
          </w:pPr>
          <w:hyperlink w:anchor="_Toc75762405" w:history="1">
            <w:r w:rsidR="00CB3E07" w:rsidRPr="00442C90">
              <w:rPr>
                <w:rStyle w:val="Hyperlink"/>
                <w:noProof/>
              </w:rPr>
              <w:t>a.</w:t>
            </w:r>
            <w:r w:rsidR="00CB3E07">
              <w:rPr>
                <w:rFonts w:asciiTheme="minorHAnsi" w:hAnsiTheme="minorHAnsi" w:cstheme="minorBidi"/>
                <w:noProof/>
                <w:sz w:val="22"/>
                <w:szCs w:val="22"/>
              </w:rPr>
              <w:tab/>
            </w:r>
            <w:r w:rsidR="00CB3E07" w:rsidRPr="00442C90">
              <w:rPr>
                <w:rStyle w:val="Hyperlink"/>
                <w:noProof/>
              </w:rPr>
              <w:t>You should illustrate (through screenshots and descriptions) your implemented program codes.</w:t>
            </w:r>
            <w:r w:rsidR="00CB3E07">
              <w:rPr>
                <w:noProof/>
                <w:webHidden/>
              </w:rPr>
              <w:tab/>
            </w:r>
            <w:r w:rsidR="00CB3E07">
              <w:rPr>
                <w:noProof/>
                <w:webHidden/>
              </w:rPr>
              <w:fldChar w:fldCharType="begin"/>
            </w:r>
            <w:r w:rsidR="00CB3E07">
              <w:rPr>
                <w:noProof/>
                <w:webHidden/>
              </w:rPr>
              <w:instrText xml:space="preserve"> PAGEREF _Toc75762405 \h </w:instrText>
            </w:r>
            <w:r w:rsidR="00CB3E07">
              <w:rPr>
                <w:noProof/>
                <w:webHidden/>
              </w:rPr>
            </w:r>
            <w:r w:rsidR="00CB3E07">
              <w:rPr>
                <w:noProof/>
                <w:webHidden/>
              </w:rPr>
              <w:fldChar w:fldCharType="separate"/>
            </w:r>
            <w:r w:rsidR="00CB3E07">
              <w:rPr>
                <w:noProof/>
                <w:webHidden/>
              </w:rPr>
              <w:t>8</w:t>
            </w:r>
            <w:r w:rsidR="00CB3E07">
              <w:rPr>
                <w:noProof/>
                <w:webHidden/>
              </w:rPr>
              <w:fldChar w:fldCharType="end"/>
            </w:r>
          </w:hyperlink>
        </w:p>
        <w:p w14:paraId="16522DD1" w14:textId="41912E96" w:rsidR="00CB3E07" w:rsidRDefault="00D450CB">
          <w:pPr>
            <w:pStyle w:val="TOC3"/>
            <w:tabs>
              <w:tab w:val="left" w:pos="880"/>
              <w:tab w:val="right" w:leader="dot" w:pos="10358"/>
            </w:tabs>
            <w:rPr>
              <w:rFonts w:asciiTheme="minorHAnsi" w:hAnsiTheme="minorHAnsi" w:cstheme="minorBidi"/>
              <w:noProof/>
              <w:sz w:val="22"/>
              <w:szCs w:val="22"/>
            </w:rPr>
          </w:pPr>
          <w:hyperlink w:anchor="_Toc75762406" w:history="1">
            <w:r w:rsidR="00CB3E07" w:rsidRPr="00442C90">
              <w:rPr>
                <w:rStyle w:val="Hyperlink"/>
                <w:noProof/>
              </w:rPr>
              <w:t>b.</w:t>
            </w:r>
            <w:r w:rsidR="00CB3E07">
              <w:rPr>
                <w:rFonts w:asciiTheme="minorHAnsi" w:hAnsiTheme="minorHAnsi" w:cstheme="minorBidi"/>
                <w:noProof/>
                <w:sz w:val="22"/>
                <w:szCs w:val="22"/>
              </w:rPr>
              <w:tab/>
            </w:r>
            <w:r w:rsidR="00CB3E07" w:rsidRPr="00442C90">
              <w:rPr>
                <w:rStyle w:val="Hyperlink"/>
                <w:noProof/>
              </w:rPr>
              <w:t>You should demo how your implementation can mitigate the DoS through a sequence of screenshots with explanation.</w:t>
            </w:r>
            <w:r w:rsidR="00CB3E07">
              <w:rPr>
                <w:noProof/>
                <w:webHidden/>
              </w:rPr>
              <w:tab/>
            </w:r>
            <w:r w:rsidR="00CB3E07">
              <w:rPr>
                <w:noProof/>
                <w:webHidden/>
              </w:rPr>
              <w:fldChar w:fldCharType="begin"/>
            </w:r>
            <w:r w:rsidR="00CB3E07">
              <w:rPr>
                <w:noProof/>
                <w:webHidden/>
              </w:rPr>
              <w:instrText xml:space="preserve"> PAGEREF _Toc75762406 \h </w:instrText>
            </w:r>
            <w:r w:rsidR="00CB3E07">
              <w:rPr>
                <w:noProof/>
                <w:webHidden/>
              </w:rPr>
            </w:r>
            <w:r w:rsidR="00CB3E07">
              <w:rPr>
                <w:noProof/>
                <w:webHidden/>
              </w:rPr>
              <w:fldChar w:fldCharType="separate"/>
            </w:r>
            <w:r w:rsidR="00CB3E07">
              <w:rPr>
                <w:noProof/>
                <w:webHidden/>
              </w:rPr>
              <w:t>8</w:t>
            </w:r>
            <w:r w:rsidR="00CB3E07">
              <w:rPr>
                <w:noProof/>
                <w:webHidden/>
              </w:rPr>
              <w:fldChar w:fldCharType="end"/>
            </w:r>
          </w:hyperlink>
        </w:p>
        <w:p w14:paraId="69B46B10" w14:textId="04181D2D" w:rsidR="00CB3E07" w:rsidRDefault="00D450CB">
          <w:pPr>
            <w:pStyle w:val="TOC3"/>
            <w:tabs>
              <w:tab w:val="left" w:pos="880"/>
              <w:tab w:val="right" w:leader="dot" w:pos="10358"/>
            </w:tabs>
            <w:rPr>
              <w:rFonts w:asciiTheme="minorHAnsi" w:hAnsiTheme="minorHAnsi" w:cstheme="minorBidi"/>
              <w:noProof/>
              <w:sz w:val="22"/>
              <w:szCs w:val="22"/>
            </w:rPr>
          </w:pPr>
          <w:hyperlink w:anchor="_Toc75762407" w:history="1">
            <w:r w:rsidR="00CB3E07" w:rsidRPr="00442C90">
              <w:rPr>
                <w:rStyle w:val="Hyperlink"/>
                <w:noProof/>
              </w:rPr>
              <w:t>c.</w:t>
            </w:r>
            <w:r w:rsidR="00CB3E07">
              <w:rPr>
                <w:rFonts w:asciiTheme="minorHAnsi" w:hAnsiTheme="minorHAnsi" w:cstheme="minorBidi"/>
                <w:noProof/>
                <w:sz w:val="22"/>
                <w:szCs w:val="22"/>
              </w:rPr>
              <w:tab/>
            </w:r>
            <w:r w:rsidR="00CB3E07" w:rsidRPr="00442C90">
              <w:rPr>
                <w:rStyle w:val="Hyperlink"/>
                <w:noProof/>
              </w:rPr>
              <w:t>You should submit the source codes of your implementation.</w:t>
            </w:r>
            <w:r w:rsidR="00CB3E07">
              <w:rPr>
                <w:noProof/>
                <w:webHidden/>
              </w:rPr>
              <w:tab/>
            </w:r>
            <w:r w:rsidR="00CB3E07">
              <w:rPr>
                <w:noProof/>
                <w:webHidden/>
              </w:rPr>
              <w:fldChar w:fldCharType="begin"/>
            </w:r>
            <w:r w:rsidR="00CB3E07">
              <w:rPr>
                <w:noProof/>
                <w:webHidden/>
              </w:rPr>
              <w:instrText xml:space="preserve"> PAGEREF _Toc75762407 \h </w:instrText>
            </w:r>
            <w:r w:rsidR="00CB3E07">
              <w:rPr>
                <w:noProof/>
                <w:webHidden/>
              </w:rPr>
            </w:r>
            <w:r w:rsidR="00CB3E07">
              <w:rPr>
                <w:noProof/>
                <w:webHidden/>
              </w:rPr>
              <w:fldChar w:fldCharType="separate"/>
            </w:r>
            <w:r w:rsidR="00CB3E07">
              <w:rPr>
                <w:noProof/>
                <w:webHidden/>
              </w:rPr>
              <w:t>8</w:t>
            </w:r>
            <w:r w:rsidR="00CB3E07">
              <w:rPr>
                <w:noProof/>
                <w:webHidden/>
              </w:rPr>
              <w:fldChar w:fldCharType="end"/>
            </w:r>
          </w:hyperlink>
        </w:p>
        <w:p w14:paraId="497C313C" w14:textId="561B58BA" w:rsidR="00CB3E07" w:rsidRDefault="00D450CB">
          <w:pPr>
            <w:pStyle w:val="TOC3"/>
            <w:tabs>
              <w:tab w:val="left" w:pos="880"/>
              <w:tab w:val="right" w:leader="dot" w:pos="10358"/>
            </w:tabs>
            <w:rPr>
              <w:rFonts w:asciiTheme="minorHAnsi" w:hAnsiTheme="minorHAnsi" w:cstheme="minorBidi"/>
              <w:noProof/>
              <w:sz w:val="22"/>
              <w:szCs w:val="22"/>
            </w:rPr>
          </w:pPr>
          <w:hyperlink w:anchor="_Toc75762408" w:history="1">
            <w:r w:rsidR="00CB3E07" w:rsidRPr="00442C90">
              <w:rPr>
                <w:rStyle w:val="Hyperlink"/>
                <w:noProof/>
              </w:rPr>
              <w:t>d.</w:t>
            </w:r>
            <w:r w:rsidR="00CB3E07">
              <w:rPr>
                <w:rFonts w:asciiTheme="minorHAnsi" w:hAnsiTheme="minorHAnsi" w:cstheme="minorBidi"/>
                <w:noProof/>
                <w:sz w:val="22"/>
                <w:szCs w:val="22"/>
              </w:rPr>
              <w:tab/>
            </w:r>
            <w:r w:rsidR="00CB3E07" w:rsidRPr="00442C90">
              <w:rPr>
                <w:rStyle w:val="Hyperlink"/>
                <w:noProof/>
              </w:rPr>
              <w:t>IP Spoofing Attack Mitigation</w:t>
            </w:r>
            <w:r w:rsidR="00CB3E07">
              <w:rPr>
                <w:noProof/>
                <w:webHidden/>
              </w:rPr>
              <w:tab/>
            </w:r>
            <w:r w:rsidR="00CB3E07">
              <w:rPr>
                <w:noProof/>
                <w:webHidden/>
              </w:rPr>
              <w:fldChar w:fldCharType="begin"/>
            </w:r>
            <w:r w:rsidR="00CB3E07">
              <w:rPr>
                <w:noProof/>
                <w:webHidden/>
              </w:rPr>
              <w:instrText xml:space="preserve"> PAGEREF _Toc75762408 \h </w:instrText>
            </w:r>
            <w:r w:rsidR="00CB3E07">
              <w:rPr>
                <w:noProof/>
                <w:webHidden/>
              </w:rPr>
            </w:r>
            <w:r w:rsidR="00CB3E07">
              <w:rPr>
                <w:noProof/>
                <w:webHidden/>
              </w:rPr>
              <w:fldChar w:fldCharType="separate"/>
            </w:r>
            <w:r w:rsidR="00CB3E07">
              <w:rPr>
                <w:noProof/>
                <w:webHidden/>
              </w:rPr>
              <w:t>11</w:t>
            </w:r>
            <w:r w:rsidR="00CB3E07">
              <w:rPr>
                <w:noProof/>
                <w:webHidden/>
              </w:rPr>
              <w:fldChar w:fldCharType="end"/>
            </w:r>
          </w:hyperlink>
        </w:p>
        <w:p w14:paraId="3C799E44" w14:textId="2F2A14EB" w:rsidR="00CB3E07" w:rsidRDefault="00D450CB">
          <w:pPr>
            <w:pStyle w:val="TOC3"/>
            <w:tabs>
              <w:tab w:val="left" w:pos="880"/>
              <w:tab w:val="right" w:leader="dot" w:pos="10358"/>
            </w:tabs>
            <w:rPr>
              <w:rFonts w:asciiTheme="minorHAnsi" w:hAnsiTheme="minorHAnsi" w:cstheme="minorBidi"/>
              <w:noProof/>
              <w:sz w:val="22"/>
              <w:szCs w:val="22"/>
            </w:rPr>
          </w:pPr>
          <w:hyperlink w:anchor="_Toc75762409" w:history="1">
            <w:r w:rsidR="00CB3E07" w:rsidRPr="00442C90">
              <w:rPr>
                <w:rStyle w:val="Hyperlink"/>
                <w:noProof/>
              </w:rPr>
              <w:t>a.</w:t>
            </w:r>
            <w:r w:rsidR="00CB3E07">
              <w:rPr>
                <w:rFonts w:asciiTheme="minorHAnsi" w:hAnsiTheme="minorHAnsi" w:cstheme="minorBidi"/>
                <w:noProof/>
                <w:sz w:val="22"/>
                <w:szCs w:val="22"/>
              </w:rPr>
              <w:tab/>
            </w:r>
            <w:r w:rsidR="00CB3E07" w:rsidRPr="00442C90">
              <w:rPr>
                <w:rStyle w:val="Hyperlink"/>
                <w:noProof/>
              </w:rPr>
              <w:t>MAC Spoofing Attack Mitigation</w:t>
            </w:r>
            <w:r w:rsidR="00CB3E07">
              <w:rPr>
                <w:noProof/>
                <w:webHidden/>
              </w:rPr>
              <w:tab/>
            </w:r>
            <w:r w:rsidR="00CB3E07">
              <w:rPr>
                <w:noProof/>
                <w:webHidden/>
              </w:rPr>
              <w:fldChar w:fldCharType="begin"/>
            </w:r>
            <w:r w:rsidR="00CB3E07">
              <w:rPr>
                <w:noProof/>
                <w:webHidden/>
              </w:rPr>
              <w:instrText xml:space="preserve"> PAGEREF _Toc75762409 \h </w:instrText>
            </w:r>
            <w:r w:rsidR="00CB3E07">
              <w:rPr>
                <w:noProof/>
                <w:webHidden/>
              </w:rPr>
            </w:r>
            <w:r w:rsidR="00CB3E07">
              <w:rPr>
                <w:noProof/>
                <w:webHidden/>
              </w:rPr>
              <w:fldChar w:fldCharType="separate"/>
            </w:r>
            <w:r w:rsidR="00CB3E07">
              <w:rPr>
                <w:noProof/>
                <w:webHidden/>
              </w:rPr>
              <w:t>14</w:t>
            </w:r>
            <w:r w:rsidR="00CB3E07">
              <w:rPr>
                <w:noProof/>
                <w:webHidden/>
              </w:rPr>
              <w:fldChar w:fldCharType="end"/>
            </w:r>
          </w:hyperlink>
        </w:p>
        <w:p w14:paraId="20B97DE2" w14:textId="1D1ECD66" w:rsidR="00CB3E07" w:rsidRDefault="00D450CB">
          <w:pPr>
            <w:pStyle w:val="TOC1"/>
            <w:tabs>
              <w:tab w:val="left" w:pos="880"/>
              <w:tab w:val="right" w:leader="dot" w:pos="10358"/>
            </w:tabs>
            <w:rPr>
              <w:rFonts w:asciiTheme="minorHAnsi" w:hAnsiTheme="minorHAnsi" w:cstheme="minorBidi"/>
              <w:noProof/>
              <w:sz w:val="22"/>
              <w:szCs w:val="22"/>
            </w:rPr>
          </w:pPr>
          <w:hyperlink w:anchor="_Toc75762410" w:history="1">
            <w:r w:rsidR="00CB3E07" w:rsidRPr="00442C90">
              <w:rPr>
                <w:rStyle w:val="Hyperlink"/>
                <w:noProof/>
              </w:rPr>
              <w:t>V.</w:t>
            </w:r>
            <w:r w:rsidR="00CB3E07">
              <w:rPr>
                <w:rFonts w:asciiTheme="minorHAnsi" w:hAnsiTheme="minorHAnsi" w:cstheme="minorBidi"/>
                <w:noProof/>
                <w:sz w:val="22"/>
                <w:szCs w:val="22"/>
              </w:rPr>
              <w:tab/>
            </w:r>
            <w:r w:rsidR="00CB3E07" w:rsidRPr="00442C90">
              <w:rPr>
                <w:rStyle w:val="Hyperlink"/>
                <w:noProof/>
              </w:rPr>
              <w:t>Appendix A: Files for the Lab</w:t>
            </w:r>
            <w:r w:rsidR="00CB3E07">
              <w:rPr>
                <w:noProof/>
                <w:webHidden/>
              </w:rPr>
              <w:tab/>
            </w:r>
            <w:r w:rsidR="00CB3E07">
              <w:rPr>
                <w:noProof/>
                <w:webHidden/>
              </w:rPr>
              <w:fldChar w:fldCharType="begin"/>
            </w:r>
            <w:r w:rsidR="00CB3E07">
              <w:rPr>
                <w:noProof/>
                <w:webHidden/>
              </w:rPr>
              <w:instrText xml:space="preserve"> PAGEREF _Toc75762410 \h </w:instrText>
            </w:r>
            <w:r w:rsidR="00CB3E07">
              <w:rPr>
                <w:noProof/>
                <w:webHidden/>
              </w:rPr>
            </w:r>
            <w:r w:rsidR="00CB3E07">
              <w:rPr>
                <w:noProof/>
                <w:webHidden/>
              </w:rPr>
              <w:fldChar w:fldCharType="separate"/>
            </w:r>
            <w:r w:rsidR="00CB3E07">
              <w:rPr>
                <w:noProof/>
                <w:webHidden/>
              </w:rPr>
              <w:t>19</w:t>
            </w:r>
            <w:r w:rsidR="00CB3E07">
              <w:rPr>
                <w:noProof/>
                <w:webHidden/>
              </w:rPr>
              <w:fldChar w:fldCharType="end"/>
            </w:r>
          </w:hyperlink>
        </w:p>
        <w:p w14:paraId="071EFF27" w14:textId="67B564AA" w:rsidR="00CB3E07" w:rsidRDefault="00D450CB">
          <w:pPr>
            <w:pStyle w:val="TOC1"/>
            <w:tabs>
              <w:tab w:val="left" w:pos="1100"/>
              <w:tab w:val="right" w:leader="dot" w:pos="10358"/>
            </w:tabs>
            <w:rPr>
              <w:rFonts w:asciiTheme="minorHAnsi" w:hAnsiTheme="minorHAnsi" w:cstheme="minorBidi"/>
              <w:noProof/>
              <w:sz w:val="22"/>
              <w:szCs w:val="22"/>
            </w:rPr>
          </w:pPr>
          <w:hyperlink w:anchor="_Toc75762411" w:history="1">
            <w:r w:rsidR="00CB3E07" w:rsidRPr="00442C90">
              <w:rPr>
                <w:rStyle w:val="Hyperlink"/>
                <w:noProof/>
              </w:rPr>
              <w:t>VI.</w:t>
            </w:r>
            <w:r w:rsidR="00CB3E07">
              <w:rPr>
                <w:rFonts w:asciiTheme="minorHAnsi" w:hAnsiTheme="minorHAnsi" w:cstheme="minorBidi"/>
                <w:noProof/>
                <w:sz w:val="22"/>
                <w:szCs w:val="22"/>
              </w:rPr>
              <w:tab/>
            </w:r>
            <w:r w:rsidR="00CB3E07" w:rsidRPr="00442C90">
              <w:rPr>
                <w:rStyle w:val="Hyperlink"/>
                <w:noProof/>
              </w:rPr>
              <w:t>File Content</w:t>
            </w:r>
            <w:r w:rsidR="00CB3E07">
              <w:rPr>
                <w:noProof/>
                <w:webHidden/>
              </w:rPr>
              <w:tab/>
            </w:r>
            <w:r w:rsidR="00CB3E07">
              <w:rPr>
                <w:noProof/>
                <w:webHidden/>
              </w:rPr>
              <w:fldChar w:fldCharType="begin"/>
            </w:r>
            <w:r w:rsidR="00CB3E07">
              <w:rPr>
                <w:noProof/>
                <w:webHidden/>
              </w:rPr>
              <w:instrText xml:space="preserve"> PAGEREF _Toc75762411 \h </w:instrText>
            </w:r>
            <w:r w:rsidR="00CB3E07">
              <w:rPr>
                <w:noProof/>
                <w:webHidden/>
              </w:rPr>
            </w:r>
            <w:r w:rsidR="00CB3E07">
              <w:rPr>
                <w:noProof/>
                <w:webHidden/>
              </w:rPr>
              <w:fldChar w:fldCharType="separate"/>
            </w:r>
            <w:r w:rsidR="00CB3E07">
              <w:rPr>
                <w:noProof/>
                <w:webHidden/>
              </w:rPr>
              <w:t>19</w:t>
            </w:r>
            <w:r w:rsidR="00CB3E07">
              <w:rPr>
                <w:noProof/>
                <w:webHidden/>
              </w:rPr>
              <w:fldChar w:fldCharType="end"/>
            </w:r>
          </w:hyperlink>
        </w:p>
        <w:p w14:paraId="4B2F298C" w14:textId="3077C6CA" w:rsidR="00CB3E07" w:rsidRDefault="00D450CB">
          <w:pPr>
            <w:pStyle w:val="TOC1"/>
            <w:tabs>
              <w:tab w:val="left" w:pos="1100"/>
              <w:tab w:val="right" w:leader="dot" w:pos="10358"/>
            </w:tabs>
            <w:rPr>
              <w:rFonts w:asciiTheme="minorHAnsi" w:hAnsiTheme="minorHAnsi" w:cstheme="minorBidi"/>
              <w:noProof/>
              <w:sz w:val="22"/>
              <w:szCs w:val="22"/>
            </w:rPr>
          </w:pPr>
          <w:hyperlink w:anchor="_Toc75762412" w:history="1">
            <w:r w:rsidR="00CB3E07" w:rsidRPr="00442C90">
              <w:rPr>
                <w:rStyle w:val="Hyperlink"/>
                <w:noProof/>
              </w:rPr>
              <w:t>VII.</w:t>
            </w:r>
            <w:r w:rsidR="00CB3E07">
              <w:rPr>
                <w:rFonts w:asciiTheme="minorHAnsi" w:hAnsiTheme="minorHAnsi" w:cstheme="minorBidi"/>
                <w:noProof/>
                <w:sz w:val="22"/>
                <w:szCs w:val="22"/>
              </w:rPr>
              <w:tab/>
            </w:r>
            <w:r w:rsidR="00CB3E07" w:rsidRPr="00442C90">
              <w:rPr>
                <w:rStyle w:val="Hyperlink"/>
                <w:noProof/>
              </w:rPr>
              <w:t>References</w:t>
            </w:r>
            <w:r w:rsidR="00CB3E07">
              <w:rPr>
                <w:noProof/>
                <w:webHidden/>
              </w:rPr>
              <w:tab/>
            </w:r>
            <w:r w:rsidR="00CB3E07">
              <w:rPr>
                <w:noProof/>
                <w:webHidden/>
              </w:rPr>
              <w:fldChar w:fldCharType="begin"/>
            </w:r>
            <w:r w:rsidR="00CB3E07">
              <w:rPr>
                <w:noProof/>
                <w:webHidden/>
              </w:rPr>
              <w:instrText xml:space="preserve"> PAGEREF _Toc75762412 \h </w:instrText>
            </w:r>
            <w:r w:rsidR="00CB3E07">
              <w:rPr>
                <w:noProof/>
                <w:webHidden/>
              </w:rPr>
            </w:r>
            <w:r w:rsidR="00CB3E07">
              <w:rPr>
                <w:noProof/>
                <w:webHidden/>
              </w:rPr>
              <w:fldChar w:fldCharType="separate"/>
            </w:r>
            <w:r w:rsidR="00CB3E07">
              <w:rPr>
                <w:noProof/>
                <w:webHidden/>
              </w:rPr>
              <w:t>19</w:t>
            </w:r>
            <w:r w:rsidR="00CB3E07">
              <w:rPr>
                <w:noProof/>
                <w:webHidden/>
              </w:rPr>
              <w:fldChar w:fldCharType="end"/>
            </w:r>
          </w:hyperlink>
        </w:p>
        <w:p w14:paraId="6B59CA68" w14:textId="634724DD" w:rsidR="00CB3E07" w:rsidRDefault="00D450CB">
          <w:pPr>
            <w:pStyle w:val="TOC1"/>
            <w:tabs>
              <w:tab w:val="right" w:leader="dot" w:pos="10358"/>
            </w:tabs>
            <w:rPr>
              <w:rFonts w:asciiTheme="minorHAnsi" w:hAnsiTheme="minorHAnsi" w:cstheme="minorBidi"/>
              <w:noProof/>
              <w:sz w:val="22"/>
              <w:szCs w:val="22"/>
            </w:rPr>
          </w:pPr>
          <w:hyperlink w:anchor="_Toc75762413" w:history="1">
            <w:r w:rsidR="00CB3E07" w:rsidRPr="00442C90">
              <w:rPr>
                <w:rStyle w:val="Hyperlink"/>
                <w:noProof/>
              </w:rPr>
              <w:t>VIII. Table of Figures</w:t>
            </w:r>
            <w:r w:rsidR="00CB3E07">
              <w:rPr>
                <w:noProof/>
                <w:webHidden/>
              </w:rPr>
              <w:tab/>
            </w:r>
            <w:r w:rsidR="00CB3E07">
              <w:rPr>
                <w:noProof/>
                <w:webHidden/>
              </w:rPr>
              <w:fldChar w:fldCharType="begin"/>
            </w:r>
            <w:r w:rsidR="00CB3E07">
              <w:rPr>
                <w:noProof/>
                <w:webHidden/>
              </w:rPr>
              <w:instrText xml:space="preserve"> PAGEREF _Toc75762413 \h </w:instrText>
            </w:r>
            <w:r w:rsidR="00CB3E07">
              <w:rPr>
                <w:noProof/>
                <w:webHidden/>
              </w:rPr>
            </w:r>
            <w:r w:rsidR="00CB3E07">
              <w:rPr>
                <w:noProof/>
                <w:webHidden/>
              </w:rPr>
              <w:fldChar w:fldCharType="separate"/>
            </w:r>
            <w:r w:rsidR="00CB3E07">
              <w:rPr>
                <w:noProof/>
                <w:webHidden/>
              </w:rPr>
              <w:t>19</w:t>
            </w:r>
            <w:r w:rsidR="00CB3E07">
              <w:rPr>
                <w:noProof/>
                <w:webHidden/>
              </w:rPr>
              <w:fldChar w:fldCharType="end"/>
            </w:r>
          </w:hyperlink>
        </w:p>
        <w:p w14:paraId="49DD0E53" w14:textId="6EB6DCDB" w:rsidR="004E2927" w:rsidRDefault="004E2927" w:rsidP="00C17B17">
          <w:r>
            <w:rPr>
              <w:noProof/>
            </w:rPr>
            <w:fldChar w:fldCharType="end"/>
          </w:r>
        </w:p>
      </w:sdtContent>
    </w:sdt>
    <w:p w14:paraId="44E4D890" w14:textId="77777777" w:rsidR="009E0F39" w:rsidRPr="009E0F39" w:rsidRDefault="009E0F39" w:rsidP="00755E81">
      <w:pPr>
        <w:pStyle w:val="References"/>
        <w:numPr>
          <w:ilvl w:val="0"/>
          <w:numId w:val="0"/>
        </w:numPr>
      </w:pPr>
    </w:p>
    <w:sectPr w:rsidR="009E0F39" w:rsidRPr="009E0F39" w:rsidSect="0099221A">
      <w:headerReference w:type="default" r:id="rId54"/>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BE51D" w14:textId="77777777" w:rsidR="00D450CB" w:rsidRDefault="00D450CB" w:rsidP="00C17B17">
      <w:r>
        <w:separator/>
      </w:r>
    </w:p>
    <w:p w14:paraId="7F91676B" w14:textId="77777777" w:rsidR="00D450CB" w:rsidRDefault="00D450CB" w:rsidP="00C17B17"/>
    <w:p w14:paraId="08396491" w14:textId="77777777" w:rsidR="00D450CB" w:rsidRDefault="00D450CB" w:rsidP="00C17B17"/>
  </w:endnote>
  <w:endnote w:type="continuationSeparator" w:id="0">
    <w:p w14:paraId="03E0176E" w14:textId="77777777" w:rsidR="00D450CB" w:rsidRDefault="00D450CB" w:rsidP="00C17B17">
      <w:r>
        <w:continuationSeparator/>
      </w:r>
    </w:p>
    <w:p w14:paraId="46EF7E00" w14:textId="77777777" w:rsidR="00D450CB" w:rsidRDefault="00D450CB" w:rsidP="00C17B17"/>
    <w:p w14:paraId="6CC191D3" w14:textId="77777777" w:rsidR="00D450CB" w:rsidRDefault="00D450CB" w:rsidP="00C17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154B8" w14:textId="77777777" w:rsidR="00D450CB" w:rsidRDefault="00D450CB" w:rsidP="00C17B17"/>
    <w:p w14:paraId="0E1BE466" w14:textId="77777777" w:rsidR="00D450CB" w:rsidRDefault="00D450CB" w:rsidP="00C17B17"/>
    <w:p w14:paraId="5F15D074" w14:textId="77777777" w:rsidR="00D450CB" w:rsidRDefault="00D450CB" w:rsidP="00C17B17"/>
  </w:footnote>
  <w:footnote w:type="continuationSeparator" w:id="0">
    <w:p w14:paraId="681B45C3" w14:textId="77777777" w:rsidR="00D450CB" w:rsidRDefault="00D450CB" w:rsidP="00C17B17">
      <w:r>
        <w:continuationSeparator/>
      </w:r>
    </w:p>
    <w:p w14:paraId="79503E0D" w14:textId="77777777" w:rsidR="00D450CB" w:rsidRDefault="00D450CB" w:rsidP="00C17B17"/>
    <w:p w14:paraId="16696E5D" w14:textId="77777777" w:rsidR="00D450CB" w:rsidRDefault="00D450CB" w:rsidP="00C17B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1639D1" w:rsidRDefault="001639D1" w:rsidP="00C17B17">
    <w:r>
      <w:fldChar w:fldCharType="begin"/>
    </w:r>
    <w:r>
      <w:instrText xml:space="preserve">PAGE  </w:instrText>
    </w:r>
    <w:r>
      <w:fldChar w:fldCharType="separate"/>
    </w:r>
    <w:r>
      <w:rPr>
        <w:noProof/>
      </w:rPr>
      <w:t>1</w:t>
    </w:r>
    <w:r>
      <w:fldChar w:fldCharType="end"/>
    </w:r>
  </w:p>
  <w:p w14:paraId="0D4F64FA" w14:textId="269E0FC7" w:rsidR="001639D1" w:rsidRDefault="001639D1" w:rsidP="00C17B17"/>
  <w:p w14:paraId="2D65C4DA" w14:textId="77777777" w:rsidR="001639D1" w:rsidRDefault="001639D1" w:rsidP="00C17B17"/>
  <w:p w14:paraId="195C8274" w14:textId="77777777" w:rsidR="001639D1" w:rsidRDefault="001639D1" w:rsidP="00C17B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37169D0E"/>
    <w:lvl w:ilvl="0">
      <w:start w:val="1"/>
      <w:numFmt w:val="upperRoman"/>
      <w:pStyle w:val="Heading1"/>
      <w:lvlText w:val="%1."/>
      <w:legacy w:legacy="1" w:legacySpace="144" w:legacyIndent="144"/>
      <w:lvlJc w:val="left"/>
    </w:lvl>
    <w:lvl w:ilvl="1">
      <w:start w:val="1"/>
      <w:numFmt w:val="decimal"/>
      <w:pStyle w:val="Heading2"/>
      <w:lvlText w:val="%2."/>
      <w:lvlJc w:val="left"/>
      <w:rPr>
        <w:b w:val="0"/>
      </w:rPr>
    </w:lvl>
    <w:lvl w:ilvl="2">
      <w:start w:val="1"/>
      <w:numFmt w:val="lowerLetter"/>
      <w:pStyle w:val="Heading3"/>
      <w:lvlText w:val="%3."/>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3E7E3C"/>
    <w:multiLevelType w:val="hybridMultilevel"/>
    <w:tmpl w:val="0A48C614"/>
    <w:lvl w:ilvl="0" w:tplc="A07AE3A2">
      <w:start w:val="1"/>
      <w:numFmt w:val="bullet"/>
      <w:lvlText w:val="-"/>
      <w:lvlJc w:val="left"/>
      <w:pPr>
        <w:ind w:left="1124" w:hanging="360"/>
      </w:pPr>
      <w:rPr>
        <w:rFonts w:ascii="Times New Roman" w:eastAsiaTheme="minorEastAsia" w:hAnsi="Times New Roman" w:cs="Times New Roman"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3"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D605E02"/>
    <w:multiLevelType w:val="hybridMultilevel"/>
    <w:tmpl w:val="578AB742"/>
    <w:lvl w:ilvl="0" w:tplc="8DBAB26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4A4688D"/>
    <w:multiLevelType w:val="hybridMultilevel"/>
    <w:tmpl w:val="77DE174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9BB3300"/>
    <w:multiLevelType w:val="hybridMultilevel"/>
    <w:tmpl w:val="4D24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B901BE"/>
    <w:multiLevelType w:val="hybridMultilevel"/>
    <w:tmpl w:val="506CC71A"/>
    <w:lvl w:ilvl="0" w:tplc="04090001">
      <w:start w:val="1"/>
      <w:numFmt w:val="bullet"/>
      <w:lvlText w:val=""/>
      <w:lvlJc w:val="left"/>
      <w:pPr>
        <w:ind w:left="922" w:hanging="360"/>
      </w:pPr>
      <w:rPr>
        <w:rFonts w:ascii="Symbol" w:hAnsi="Symbol" w:hint="default"/>
      </w:rPr>
    </w:lvl>
    <w:lvl w:ilvl="1" w:tplc="A7F63B14">
      <w:numFmt w:val="bullet"/>
      <w:lvlText w:val="•"/>
      <w:lvlJc w:val="left"/>
      <w:pPr>
        <w:ind w:left="1642" w:hanging="360"/>
      </w:pPr>
      <w:rPr>
        <w:rFonts w:ascii="Times New Roman" w:eastAsiaTheme="minorEastAsia" w:hAnsi="Times New Roman" w:cs="Times New Roman"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08514AD"/>
    <w:multiLevelType w:val="hybridMultilevel"/>
    <w:tmpl w:val="14CAD920"/>
    <w:lvl w:ilvl="0" w:tplc="A07AE3A2">
      <w:start w:val="1"/>
      <w:numFmt w:val="bullet"/>
      <w:lvlText w:val="-"/>
      <w:lvlJc w:val="left"/>
      <w:pPr>
        <w:ind w:left="720" w:hanging="360"/>
      </w:pPr>
      <w:rPr>
        <w:rFonts w:ascii="Times New Roman" w:eastAsiaTheme="minorEastAsia" w:hAnsi="Times New Roman" w:cs="Times New Roman" w:hint="default"/>
      </w:rPr>
    </w:lvl>
    <w:lvl w:ilvl="1" w:tplc="22185E9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6"/>
  </w:num>
  <w:num w:numId="14">
    <w:abstractNumId w:val="30"/>
  </w:num>
  <w:num w:numId="15">
    <w:abstractNumId w:val="28"/>
  </w:num>
  <w:num w:numId="16">
    <w:abstractNumId w:val="38"/>
  </w:num>
  <w:num w:numId="17">
    <w:abstractNumId w:val="20"/>
  </w:num>
  <w:num w:numId="18">
    <w:abstractNumId w:val="18"/>
  </w:num>
  <w:num w:numId="19">
    <w:abstractNumId w:val="33"/>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4"/>
  </w:num>
  <w:num w:numId="27">
    <w:abstractNumId w:val="34"/>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3"/>
  </w:num>
  <w:num w:numId="42">
    <w:abstractNumId w:val="31"/>
  </w:num>
  <w:num w:numId="43">
    <w:abstractNumId w:val="15"/>
  </w:num>
  <w:num w:numId="44">
    <w:abstractNumId w:val="32"/>
  </w:num>
  <w:num w:numId="45">
    <w:abstractNumId w:val="29"/>
  </w:num>
  <w:num w:numId="46">
    <w:abstractNumId w:val="19"/>
  </w:num>
  <w:num w:numId="47">
    <w:abstractNumId w:val="12"/>
  </w:num>
  <w:num w:numId="48">
    <w:abstractNumId w:val="17"/>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159DF"/>
    <w:rsid w:val="00020C34"/>
    <w:rsid w:val="000309D1"/>
    <w:rsid w:val="00037D8A"/>
    <w:rsid w:val="0004137C"/>
    <w:rsid w:val="00042E13"/>
    <w:rsid w:val="00051338"/>
    <w:rsid w:val="000539FD"/>
    <w:rsid w:val="000734A3"/>
    <w:rsid w:val="00081C30"/>
    <w:rsid w:val="000856B7"/>
    <w:rsid w:val="00095C07"/>
    <w:rsid w:val="000A0C2F"/>
    <w:rsid w:val="000A168B"/>
    <w:rsid w:val="000D1434"/>
    <w:rsid w:val="000D28CB"/>
    <w:rsid w:val="000D2BDE"/>
    <w:rsid w:val="000E46CD"/>
    <w:rsid w:val="000E6EC3"/>
    <w:rsid w:val="000F7064"/>
    <w:rsid w:val="000F755A"/>
    <w:rsid w:val="00103534"/>
    <w:rsid w:val="00104BB0"/>
    <w:rsid w:val="0010794E"/>
    <w:rsid w:val="00113F26"/>
    <w:rsid w:val="00114AA0"/>
    <w:rsid w:val="00114AA3"/>
    <w:rsid w:val="00117FEF"/>
    <w:rsid w:val="0013354F"/>
    <w:rsid w:val="00143F2E"/>
    <w:rsid w:val="00144E72"/>
    <w:rsid w:val="00150601"/>
    <w:rsid w:val="00151CED"/>
    <w:rsid w:val="001530AA"/>
    <w:rsid w:val="00156220"/>
    <w:rsid w:val="00162545"/>
    <w:rsid w:val="001639D1"/>
    <w:rsid w:val="00171667"/>
    <w:rsid w:val="001768FF"/>
    <w:rsid w:val="00184771"/>
    <w:rsid w:val="00190C57"/>
    <w:rsid w:val="001A60B1"/>
    <w:rsid w:val="001B2686"/>
    <w:rsid w:val="001B36B1"/>
    <w:rsid w:val="001C6C5B"/>
    <w:rsid w:val="001D2BAD"/>
    <w:rsid w:val="001D33AC"/>
    <w:rsid w:val="001E0D45"/>
    <w:rsid w:val="001E3CF8"/>
    <w:rsid w:val="001E7B7A"/>
    <w:rsid w:val="001F237C"/>
    <w:rsid w:val="001F42C3"/>
    <w:rsid w:val="001F4C5C"/>
    <w:rsid w:val="001F75A4"/>
    <w:rsid w:val="00200092"/>
    <w:rsid w:val="00204478"/>
    <w:rsid w:val="00214E2E"/>
    <w:rsid w:val="00216141"/>
    <w:rsid w:val="00217186"/>
    <w:rsid w:val="0023251E"/>
    <w:rsid w:val="00234D4F"/>
    <w:rsid w:val="00236F1C"/>
    <w:rsid w:val="002373D8"/>
    <w:rsid w:val="002378FD"/>
    <w:rsid w:val="00242A90"/>
    <w:rsid w:val="002434A1"/>
    <w:rsid w:val="00262949"/>
    <w:rsid w:val="0026294C"/>
    <w:rsid w:val="00263943"/>
    <w:rsid w:val="00265B46"/>
    <w:rsid w:val="00266752"/>
    <w:rsid w:val="00267B35"/>
    <w:rsid w:val="00273DDD"/>
    <w:rsid w:val="00274C9B"/>
    <w:rsid w:val="0027762A"/>
    <w:rsid w:val="00290D7A"/>
    <w:rsid w:val="002A0E21"/>
    <w:rsid w:val="002A2CF2"/>
    <w:rsid w:val="002C70D6"/>
    <w:rsid w:val="002D28D9"/>
    <w:rsid w:val="002D3795"/>
    <w:rsid w:val="002D67B2"/>
    <w:rsid w:val="002E1F95"/>
    <w:rsid w:val="002E3DA0"/>
    <w:rsid w:val="002F1A23"/>
    <w:rsid w:val="002F5842"/>
    <w:rsid w:val="002F5A03"/>
    <w:rsid w:val="002F7910"/>
    <w:rsid w:val="00301C39"/>
    <w:rsid w:val="00314F82"/>
    <w:rsid w:val="00316793"/>
    <w:rsid w:val="00323751"/>
    <w:rsid w:val="00325EC8"/>
    <w:rsid w:val="00336300"/>
    <w:rsid w:val="003427CE"/>
    <w:rsid w:val="00342A5E"/>
    <w:rsid w:val="00342BE1"/>
    <w:rsid w:val="00343BCE"/>
    <w:rsid w:val="003461E8"/>
    <w:rsid w:val="00346EF6"/>
    <w:rsid w:val="00354768"/>
    <w:rsid w:val="00360269"/>
    <w:rsid w:val="00364FBE"/>
    <w:rsid w:val="00364FF0"/>
    <w:rsid w:val="00370696"/>
    <w:rsid w:val="00371FE5"/>
    <w:rsid w:val="0037551B"/>
    <w:rsid w:val="00392DBA"/>
    <w:rsid w:val="00392FA9"/>
    <w:rsid w:val="003A205D"/>
    <w:rsid w:val="003A26AC"/>
    <w:rsid w:val="003A4916"/>
    <w:rsid w:val="003B22FC"/>
    <w:rsid w:val="003B62F5"/>
    <w:rsid w:val="003C3322"/>
    <w:rsid w:val="003C68C2"/>
    <w:rsid w:val="003D1CBE"/>
    <w:rsid w:val="003D1EBF"/>
    <w:rsid w:val="003D42A1"/>
    <w:rsid w:val="003D4CAE"/>
    <w:rsid w:val="003D6FDB"/>
    <w:rsid w:val="003F26BD"/>
    <w:rsid w:val="003F52AD"/>
    <w:rsid w:val="003F7897"/>
    <w:rsid w:val="004009F2"/>
    <w:rsid w:val="00406DC0"/>
    <w:rsid w:val="00414102"/>
    <w:rsid w:val="004164DE"/>
    <w:rsid w:val="00423075"/>
    <w:rsid w:val="00427D6F"/>
    <w:rsid w:val="00430054"/>
    <w:rsid w:val="0043144F"/>
    <w:rsid w:val="00431BFA"/>
    <w:rsid w:val="004353CF"/>
    <w:rsid w:val="004536D7"/>
    <w:rsid w:val="0045788A"/>
    <w:rsid w:val="00460321"/>
    <w:rsid w:val="004631BC"/>
    <w:rsid w:val="00474C7A"/>
    <w:rsid w:val="0048356E"/>
    <w:rsid w:val="0048402E"/>
    <w:rsid w:val="00484761"/>
    <w:rsid w:val="00484DD5"/>
    <w:rsid w:val="00486C3D"/>
    <w:rsid w:val="004A3CD7"/>
    <w:rsid w:val="004B42FA"/>
    <w:rsid w:val="004B558A"/>
    <w:rsid w:val="004C1E16"/>
    <w:rsid w:val="004C2543"/>
    <w:rsid w:val="004C3DA7"/>
    <w:rsid w:val="004D15CA"/>
    <w:rsid w:val="004D77CE"/>
    <w:rsid w:val="004E19C8"/>
    <w:rsid w:val="004E2927"/>
    <w:rsid w:val="004E3E4C"/>
    <w:rsid w:val="004F064E"/>
    <w:rsid w:val="004F23A0"/>
    <w:rsid w:val="004F6D40"/>
    <w:rsid w:val="005003E3"/>
    <w:rsid w:val="005052CD"/>
    <w:rsid w:val="00514DBC"/>
    <w:rsid w:val="00515E27"/>
    <w:rsid w:val="0052112A"/>
    <w:rsid w:val="00525282"/>
    <w:rsid w:val="00535307"/>
    <w:rsid w:val="00544B3B"/>
    <w:rsid w:val="005506C6"/>
    <w:rsid w:val="00550A26"/>
    <w:rsid w:val="00550BF5"/>
    <w:rsid w:val="005535B6"/>
    <w:rsid w:val="00555EF0"/>
    <w:rsid w:val="0056690B"/>
    <w:rsid w:val="00567A70"/>
    <w:rsid w:val="00574B3A"/>
    <w:rsid w:val="0059744C"/>
    <w:rsid w:val="005A070E"/>
    <w:rsid w:val="005A2A15"/>
    <w:rsid w:val="005A7B31"/>
    <w:rsid w:val="005B15E3"/>
    <w:rsid w:val="005C5972"/>
    <w:rsid w:val="005C6EA6"/>
    <w:rsid w:val="005D1751"/>
    <w:rsid w:val="005D1B15"/>
    <w:rsid w:val="005D2824"/>
    <w:rsid w:val="005D4F1A"/>
    <w:rsid w:val="005D72BB"/>
    <w:rsid w:val="005E692F"/>
    <w:rsid w:val="005E7AB9"/>
    <w:rsid w:val="005F0C3A"/>
    <w:rsid w:val="005F720B"/>
    <w:rsid w:val="0060050F"/>
    <w:rsid w:val="00601FD9"/>
    <w:rsid w:val="00602117"/>
    <w:rsid w:val="0060587D"/>
    <w:rsid w:val="0061021D"/>
    <w:rsid w:val="00613853"/>
    <w:rsid w:val="0062114B"/>
    <w:rsid w:val="0062250A"/>
    <w:rsid w:val="00623698"/>
    <w:rsid w:val="0062385F"/>
    <w:rsid w:val="00625088"/>
    <w:rsid w:val="00625E96"/>
    <w:rsid w:val="00627B90"/>
    <w:rsid w:val="00633D9E"/>
    <w:rsid w:val="00636D19"/>
    <w:rsid w:val="00640969"/>
    <w:rsid w:val="006449BB"/>
    <w:rsid w:val="0064500E"/>
    <w:rsid w:val="00647C09"/>
    <w:rsid w:val="00651F2C"/>
    <w:rsid w:val="00657E06"/>
    <w:rsid w:val="00675379"/>
    <w:rsid w:val="00677C22"/>
    <w:rsid w:val="00685D0E"/>
    <w:rsid w:val="00685E4D"/>
    <w:rsid w:val="00693D5D"/>
    <w:rsid w:val="00697248"/>
    <w:rsid w:val="00697275"/>
    <w:rsid w:val="00697B94"/>
    <w:rsid w:val="00697E99"/>
    <w:rsid w:val="006A0FB5"/>
    <w:rsid w:val="006A5B07"/>
    <w:rsid w:val="006A76AE"/>
    <w:rsid w:val="006B1D9F"/>
    <w:rsid w:val="006B5A07"/>
    <w:rsid w:val="006B7F03"/>
    <w:rsid w:val="006C2415"/>
    <w:rsid w:val="006C7307"/>
    <w:rsid w:val="006D2A32"/>
    <w:rsid w:val="006E391C"/>
    <w:rsid w:val="006F2CF3"/>
    <w:rsid w:val="00702D51"/>
    <w:rsid w:val="00710A43"/>
    <w:rsid w:val="00712265"/>
    <w:rsid w:val="00715CEC"/>
    <w:rsid w:val="00721AC1"/>
    <w:rsid w:val="00722D4B"/>
    <w:rsid w:val="00725B45"/>
    <w:rsid w:val="00735879"/>
    <w:rsid w:val="00736750"/>
    <w:rsid w:val="00752937"/>
    <w:rsid w:val="007530A3"/>
    <w:rsid w:val="00753E11"/>
    <w:rsid w:val="00755E81"/>
    <w:rsid w:val="00762AB5"/>
    <w:rsid w:val="0076355A"/>
    <w:rsid w:val="00763A37"/>
    <w:rsid w:val="00764EDD"/>
    <w:rsid w:val="007679D1"/>
    <w:rsid w:val="007707AB"/>
    <w:rsid w:val="007717D0"/>
    <w:rsid w:val="00774296"/>
    <w:rsid w:val="00797488"/>
    <w:rsid w:val="007A14E2"/>
    <w:rsid w:val="007A7D60"/>
    <w:rsid w:val="007B0227"/>
    <w:rsid w:val="007B4C5A"/>
    <w:rsid w:val="007B5106"/>
    <w:rsid w:val="007B61D9"/>
    <w:rsid w:val="007B79EA"/>
    <w:rsid w:val="007C2FF6"/>
    <w:rsid w:val="007C306D"/>
    <w:rsid w:val="007C3CB4"/>
    <w:rsid w:val="007C4336"/>
    <w:rsid w:val="007C73E1"/>
    <w:rsid w:val="007E305C"/>
    <w:rsid w:val="007E33D5"/>
    <w:rsid w:val="007E3A5F"/>
    <w:rsid w:val="007E4C41"/>
    <w:rsid w:val="007F6A60"/>
    <w:rsid w:val="007F7AA6"/>
    <w:rsid w:val="00812630"/>
    <w:rsid w:val="0081663F"/>
    <w:rsid w:val="00823624"/>
    <w:rsid w:val="00825B19"/>
    <w:rsid w:val="008324AC"/>
    <w:rsid w:val="00834129"/>
    <w:rsid w:val="00837E47"/>
    <w:rsid w:val="00850770"/>
    <w:rsid w:val="008518FE"/>
    <w:rsid w:val="0085659C"/>
    <w:rsid w:val="00864212"/>
    <w:rsid w:val="00872026"/>
    <w:rsid w:val="0087792E"/>
    <w:rsid w:val="00881F40"/>
    <w:rsid w:val="00881F8D"/>
    <w:rsid w:val="00883EAF"/>
    <w:rsid w:val="00885258"/>
    <w:rsid w:val="008854FE"/>
    <w:rsid w:val="00897465"/>
    <w:rsid w:val="008A30C3"/>
    <w:rsid w:val="008A3C23"/>
    <w:rsid w:val="008C17C8"/>
    <w:rsid w:val="008C257A"/>
    <w:rsid w:val="008C49CC"/>
    <w:rsid w:val="008D69E9"/>
    <w:rsid w:val="008D7C8D"/>
    <w:rsid w:val="008E0645"/>
    <w:rsid w:val="008F1D3B"/>
    <w:rsid w:val="008F594A"/>
    <w:rsid w:val="008F7A6A"/>
    <w:rsid w:val="0090230D"/>
    <w:rsid w:val="00904C7E"/>
    <w:rsid w:val="00905168"/>
    <w:rsid w:val="0091035B"/>
    <w:rsid w:val="00911594"/>
    <w:rsid w:val="0091791C"/>
    <w:rsid w:val="00927986"/>
    <w:rsid w:val="00931DCF"/>
    <w:rsid w:val="00933A72"/>
    <w:rsid w:val="0095416D"/>
    <w:rsid w:val="00955263"/>
    <w:rsid w:val="009560B6"/>
    <w:rsid w:val="00961671"/>
    <w:rsid w:val="009813A9"/>
    <w:rsid w:val="009871CE"/>
    <w:rsid w:val="0099221A"/>
    <w:rsid w:val="009A1F6E"/>
    <w:rsid w:val="009A45A7"/>
    <w:rsid w:val="009B17AC"/>
    <w:rsid w:val="009B431B"/>
    <w:rsid w:val="009C6C6B"/>
    <w:rsid w:val="009C7D17"/>
    <w:rsid w:val="009D0C99"/>
    <w:rsid w:val="009D11C8"/>
    <w:rsid w:val="009E0F39"/>
    <w:rsid w:val="009E348A"/>
    <w:rsid w:val="009E484E"/>
    <w:rsid w:val="009E52D0"/>
    <w:rsid w:val="009E535E"/>
    <w:rsid w:val="009F1C4B"/>
    <w:rsid w:val="009F40FB"/>
    <w:rsid w:val="009F4B45"/>
    <w:rsid w:val="009F4BCB"/>
    <w:rsid w:val="00A07821"/>
    <w:rsid w:val="00A149B2"/>
    <w:rsid w:val="00A22FCB"/>
    <w:rsid w:val="00A25B3B"/>
    <w:rsid w:val="00A310D5"/>
    <w:rsid w:val="00A37A9F"/>
    <w:rsid w:val="00A40127"/>
    <w:rsid w:val="00A472F1"/>
    <w:rsid w:val="00A513DC"/>
    <w:rsid w:val="00A5237D"/>
    <w:rsid w:val="00A528C7"/>
    <w:rsid w:val="00A5309E"/>
    <w:rsid w:val="00A554A3"/>
    <w:rsid w:val="00A56E26"/>
    <w:rsid w:val="00A6155E"/>
    <w:rsid w:val="00A655BA"/>
    <w:rsid w:val="00A713FF"/>
    <w:rsid w:val="00A758EA"/>
    <w:rsid w:val="00A834A3"/>
    <w:rsid w:val="00A850CA"/>
    <w:rsid w:val="00A85E65"/>
    <w:rsid w:val="00A91937"/>
    <w:rsid w:val="00A9434E"/>
    <w:rsid w:val="00A95353"/>
    <w:rsid w:val="00A95C50"/>
    <w:rsid w:val="00A9655D"/>
    <w:rsid w:val="00AB1050"/>
    <w:rsid w:val="00AB5DE8"/>
    <w:rsid w:val="00AB79A6"/>
    <w:rsid w:val="00AC4850"/>
    <w:rsid w:val="00AD54D0"/>
    <w:rsid w:val="00AE15A4"/>
    <w:rsid w:val="00AF17B3"/>
    <w:rsid w:val="00AF3F47"/>
    <w:rsid w:val="00AF4C3A"/>
    <w:rsid w:val="00B16DB5"/>
    <w:rsid w:val="00B23C63"/>
    <w:rsid w:val="00B42E78"/>
    <w:rsid w:val="00B47B59"/>
    <w:rsid w:val="00B53F81"/>
    <w:rsid w:val="00B56806"/>
    <w:rsid w:val="00B56C2B"/>
    <w:rsid w:val="00B65BD3"/>
    <w:rsid w:val="00B70469"/>
    <w:rsid w:val="00B72DD8"/>
    <w:rsid w:val="00B72E09"/>
    <w:rsid w:val="00B732CB"/>
    <w:rsid w:val="00B810C6"/>
    <w:rsid w:val="00B86AC2"/>
    <w:rsid w:val="00BA2926"/>
    <w:rsid w:val="00BA508C"/>
    <w:rsid w:val="00BB7821"/>
    <w:rsid w:val="00BC22F7"/>
    <w:rsid w:val="00BE2168"/>
    <w:rsid w:val="00BE2FFB"/>
    <w:rsid w:val="00BE346D"/>
    <w:rsid w:val="00BF0C69"/>
    <w:rsid w:val="00BF629B"/>
    <w:rsid w:val="00BF655C"/>
    <w:rsid w:val="00BF7842"/>
    <w:rsid w:val="00C03739"/>
    <w:rsid w:val="00C04A43"/>
    <w:rsid w:val="00C075EF"/>
    <w:rsid w:val="00C11B40"/>
    <w:rsid w:val="00C11E83"/>
    <w:rsid w:val="00C123EC"/>
    <w:rsid w:val="00C12696"/>
    <w:rsid w:val="00C17B17"/>
    <w:rsid w:val="00C202BA"/>
    <w:rsid w:val="00C2378A"/>
    <w:rsid w:val="00C36FC4"/>
    <w:rsid w:val="00C378A1"/>
    <w:rsid w:val="00C41A0C"/>
    <w:rsid w:val="00C47250"/>
    <w:rsid w:val="00C51BC1"/>
    <w:rsid w:val="00C621D6"/>
    <w:rsid w:val="00C64C5E"/>
    <w:rsid w:val="00C67E4A"/>
    <w:rsid w:val="00C75907"/>
    <w:rsid w:val="00C82D86"/>
    <w:rsid w:val="00C85CE9"/>
    <w:rsid w:val="00C907C9"/>
    <w:rsid w:val="00C93AB8"/>
    <w:rsid w:val="00CA4653"/>
    <w:rsid w:val="00CB07C0"/>
    <w:rsid w:val="00CB3E07"/>
    <w:rsid w:val="00CB4B8D"/>
    <w:rsid w:val="00CC0DDA"/>
    <w:rsid w:val="00CC68DC"/>
    <w:rsid w:val="00CC733E"/>
    <w:rsid w:val="00CD1B32"/>
    <w:rsid w:val="00CD45E4"/>
    <w:rsid w:val="00CD684F"/>
    <w:rsid w:val="00CD7FED"/>
    <w:rsid w:val="00CE204F"/>
    <w:rsid w:val="00D02F16"/>
    <w:rsid w:val="00D0518A"/>
    <w:rsid w:val="00D06623"/>
    <w:rsid w:val="00D13175"/>
    <w:rsid w:val="00D139F7"/>
    <w:rsid w:val="00D14C6B"/>
    <w:rsid w:val="00D329C2"/>
    <w:rsid w:val="00D3348E"/>
    <w:rsid w:val="00D34389"/>
    <w:rsid w:val="00D450CB"/>
    <w:rsid w:val="00D51329"/>
    <w:rsid w:val="00D5536F"/>
    <w:rsid w:val="00D56935"/>
    <w:rsid w:val="00D716BA"/>
    <w:rsid w:val="00D733CE"/>
    <w:rsid w:val="00D73C2E"/>
    <w:rsid w:val="00D73F0E"/>
    <w:rsid w:val="00D7568B"/>
    <w:rsid w:val="00D758C6"/>
    <w:rsid w:val="00D7612F"/>
    <w:rsid w:val="00D86BEF"/>
    <w:rsid w:val="00D90C10"/>
    <w:rsid w:val="00D92E96"/>
    <w:rsid w:val="00D979B4"/>
    <w:rsid w:val="00DA258C"/>
    <w:rsid w:val="00DA29F5"/>
    <w:rsid w:val="00DA4345"/>
    <w:rsid w:val="00DA52F0"/>
    <w:rsid w:val="00DD0702"/>
    <w:rsid w:val="00DD31DE"/>
    <w:rsid w:val="00DE07FA"/>
    <w:rsid w:val="00DE20DB"/>
    <w:rsid w:val="00DE7802"/>
    <w:rsid w:val="00DF2DDE"/>
    <w:rsid w:val="00DF77C8"/>
    <w:rsid w:val="00E010CE"/>
    <w:rsid w:val="00E01667"/>
    <w:rsid w:val="00E1254A"/>
    <w:rsid w:val="00E2428B"/>
    <w:rsid w:val="00E271B9"/>
    <w:rsid w:val="00E33AAD"/>
    <w:rsid w:val="00E36209"/>
    <w:rsid w:val="00E37AF9"/>
    <w:rsid w:val="00E420BA"/>
    <w:rsid w:val="00E420BB"/>
    <w:rsid w:val="00E50DF6"/>
    <w:rsid w:val="00E51CCE"/>
    <w:rsid w:val="00E6336D"/>
    <w:rsid w:val="00E6366C"/>
    <w:rsid w:val="00E64B8D"/>
    <w:rsid w:val="00E82FF4"/>
    <w:rsid w:val="00E92A75"/>
    <w:rsid w:val="00E965C5"/>
    <w:rsid w:val="00E96A3A"/>
    <w:rsid w:val="00E97402"/>
    <w:rsid w:val="00E97B99"/>
    <w:rsid w:val="00EA1A34"/>
    <w:rsid w:val="00EA227D"/>
    <w:rsid w:val="00EB2E9D"/>
    <w:rsid w:val="00EB3E2D"/>
    <w:rsid w:val="00EB4F44"/>
    <w:rsid w:val="00ED1E14"/>
    <w:rsid w:val="00ED4659"/>
    <w:rsid w:val="00EE0740"/>
    <w:rsid w:val="00EE392D"/>
    <w:rsid w:val="00EE6FFC"/>
    <w:rsid w:val="00EF10AC"/>
    <w:rsid w:val="00EF328D"/>
    <w:rsid w:val="00EF4701"/>
    <w:rsid w:val="00EF564E"/>
    <w:rsid w:val="00F12807"/>
    <w:rsid w:val="00F22198"/>
    <w:rsid w:val="00F24FA3"/>
    <w:rsid w:val="00F31578"/>
    <w:rsid w:val="00F33D49"/>
    <w:rsid w:val="00F3481E"/>
    <w:rsid w:val="00F41A3F"/>
    <w:rsid w:val="00F46B9E"/>
    <w:rsid w:val="00F57224"/>
    <w:rsid w:val="00F576F4"/>
    <w:rsid w:val="00F577F6"/>
    <w:rsid w:val="00F6152C"/>
    <w:rsid w:val="00F61E1E"/>
    <w:rsid w:val="00F63776"/>
    <w:rsid w:val="00F65266"/>
    <w:rsid w:val="00F67D01"/>
    <w:rsid w:val="00F751E1"/>
    <w:rsid w:val="00F76967"/>
    <w:rsid w:val="00F80C59"/>
    <w:rsid w:val="00F8728F"/>
    <w:rsid w:val="00F91A5A"/>
    <w:rsid w:val="00F932B6"/>
    <w:rsid w:val="00F93BBA"/>
    <w:rsid w:val="00F94F06"/>
    <w:rsid w:val="00FA0BDD"/>
    <w:rsid w:val="00FA3C2B"/>
    <w:rsid w:val="00FA6A35"/>
    <w:rsid w:val="00FB36EA"/>
    <w:rsid w:val="00FB69C9"/>
    <w:rsid w:val="00FC0B7B"/>
    <w:rsid w:val="00FC39B3"/>
    <w:rsid w:val="00FC4A16"/>
    <w:rsid w:val="00FC5463"/>
    <w:rsid w:val="00FC6897"/>
    <w:rsid w:val="00FC7082"/>
    <w:rsid w:val="00FD347F"/>
    <w:rsid w:val="00FE3D94"/>
    <w:rsid w:val="00FF1646"/>
    <w:rsid w:val="00FF2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B17"/>
    <w:pPr>
      <w:ind w:left="404"/>
    </w:pPr>
  </w:style>
  <w:style w:type="paragraph" w:styleId="Heading1">
    <w:name w:val="heading 1"/>
    <w:basedOn w:val="Normal"/>
    <w:next w:val="Normal"/>
    <w:link w:val="Heading1Char"/>
    <w:uiPriority w:val="9"/>
    <w:qFormat/>
    <w:rsid w:val="00C17B17"/>
    <w:pPr>
      <w:keepNext/>
      <w:numPr>
        <w:numId w:val="1"/>
      </w:numPr>
      <w:spacing w:before="240" w:after="80"/>
      <w:ind w:left="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C17B17"/>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 w:type="paragraph" w:styleId="TableofFigures">
    <w:name w:val="table of figures"/>
    <w:basedOn w:val="Normal"/>
    <w:next w:val="Normal"/>
    <w:uiPriority w:val="99"/>
    <w:rsid w:val="003D6FDB"/>
  </w:style>
  <w:style w:type="paragraph" w:styleId="TOCHeading">
    <w:name w:val="TOC Heading"/>
    <w:basedOn w:val="Heading1"/>
    <w:next w:val="Normal"/>
    <w:uiPriority w:val="39"/>
    <w:unhideWhenUsed/>
    <w:qFormat/>
    <w:rsid w:val="004E2927"/>
    <w:pPr>
      <w:keepLines/>
      <w:numPr>
        <w:numId w:val="0"/>
      </w:numPr>
      <w:spacing w:after="0" w:line="259" w:lineRule="auto"/>
      <w:outlineLvl w:val="9"/>
    </w:pPr>
    <w:rPr>
      <w:rFonts w:asciiTheme="majorHAnsi" w:eastAsiaTheme="majorEastAsia" w:hAnsiTheme="majorHAnsi" w:cstheme="majorBidi"/>
      <w:smallCaps w:val="0"/>
      <w:color w:val="2E74B5" w:themeColor="accent1" w:themeShade="BF"/>
      <w:kern w:val="0"/>
      <w:sz w:val="32"/>
      <w:szCs w:val="32"/>
    </w:rPr>
  </w:style>
  <w:style w:type="paragraph" w:styleId="TOC1">
    <w:name w:val="toc 1"/>
    <w:basedOn w:val="Normal"/>
    <w:next w:val="Normal"/>
    <w:autoRedefine/>
    <w:uiPriority w:val="39"/>
    <w:rsid w:val="004E2927"/>
    <w:pPr>
      <w:spacing w:after="100"/>
    </w:pPr>
  </w:style>
  <w:style w:type="paragraph" w:styleId="TOC2">
    <w:name w:val="toc 2"/>
    <w:basedOn w:val="Normal"/>
    <w:next w:val="Normal"/>
    <w:autoRedefine/>
    <w:uiPriority w:val="39"/>
    <w:rsid w:val="004E2927"/>
    <w:pPr>
      <w:spacing w:after="100"/>
      <w:ind w:left="200"/>
    </w:pPr>
  </w:style>
  <w:style w:type="paragraph" w:styleId="TOC3">
    <w:name w:val="toc 3"/>
    <w:basedOn w:val="Normal"/>
    <w:next w:val="Normal"/>
    <w:autoRedefine/>
    <w:uiPriority w:val="39"/>
    <w:rsid w:val="004E29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03647">
      <w:bodyDiv w:val="1"/>
      <w:marLeft w:val="0"/>
      <w:marRight w:val="0"/>
      <w:marTop w:val="0"/>
      <w:marBottom w:val="0"/>
      <w:divBdr>
        <w:top w:val="none" w:sz="0" w:space="0" w:color="auto"/>
        <w:left w:val="none" w:sz="0" w:space="0" w:color="auto"/>
        <w:bottom w:val="none" w:sz="0" w:space="0" w:color="auto"/>
        <w:right w:val="none" w:sz="0" w:space="0" w:color="auto"/>
      </w:divBdr>
    </w:div>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365718999">
      <w:bodyDiv w:val="1"/>
      <w:marLeft w:val="0"/>
      <w:marRight w:val="0"/>
      <w:marTop w:val="0"/>
      <w:marBottom w:val="0"/>
      <w:divBdr>
        <w:top w:val="none" w:sz="0" w:space="0" w:color="auto"/>
        <w:left w:val="none" w:sz="0" w:space="0" w:color="auto"/>
        <w:bottom w:val="none" w:sz="0" w:space="0" w:color="auto"/>
        <w:right w:val="none" w:sz="0" w:space="0" w:color="auto"/>
      </w:divBdr>
      <w:divsChild>
        <w:div w:id="516966437">
          <w:marLeft w:val="0"/>
          <w:marRight w:val="0"/>
          <w:marTop w:val="0"/>
          <w:marBottom w:val="0"/>
          <w:divBdr>
            <w:top w:val="none" w:sz="0" w:space="0" w:color="auto"/>
            <w:left w:val="none" w:sz="0" w:space="0" w:color="auto"/>
            <w:bottom w:val="none" w:sz="0" w:space="0" w:color="auto"/>
            <w:right w:val="none" w:sz="0" w:space="0" w:color="auto"/>
          </w:divBdr>
        </w:div>
        <w:div w:id="1487361724">
          <w:marLeft w:val="0"/>
          <w:marRight w:val="0"/>
          <w:marTop w:val="0"/>
          <w:marBottom w:val="0"/>
          <w:divBdr>
            <w:top w:val="none" w:sz="0" w:space="0" w:color="auto"/>
            <w:left w:val="none" w:sz="0" w:space="0" w:color="auto"/>
            <w:bottom w:val="none" w:sz="0" w:space="0" w:color="auto"/>
            <w:right w:val="none" w:sz="0" w:space="0" w:color="auto"/>
          </w:divBdr>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21099220">
      <w:bodyDiv w:val="1"/>
      <w:marLeft w:val="0"/>
      <w:marRight w:val="0"/>
      <w:marTop w:val="0"/>
      <w:marBottom w:val="0"/>
      <w:divBdr>
        <w:top w:val="none" w:sz="0" w:space="0" w:color="auto"/>
        <w:left w:val="none" w:sz="0" w:space="0" w:color="auto"/>
        <w:bottom w:val="none" w:sz="0" w:space="0" w:color="auto"/>
        <w:right w:val="none" w:sz="0" w:space="0" w:color="auto"/>
      </w:divBdr>
      <w:divsChild>
        <w:div w:id="1648973347">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482044706">
      <w:bodyDiv w:val="1"/>
      <w:marLeft w:val="0"/>
      <w:marRight w:val="0"/>
      <w:marTop w:val="0"/>
      <w:marBottom w:val="0"/>
      <w:divBdr>
        <w:top w:val="none" w:sz="0" w:space="0" w:color="auto"/>
        <w:left w:val="none" w:sz="0" w:space="0" w:color="auto"/>
        <w:bottom w:val="none" w:sz="0" w:space="0" w:color="auto"/>
        <w:right w:val="none" w:sz="0" w:space="0" w:color="auto"/>
      </w:divBdr>
    </w:div>
    <w:div w:id="1660384399">
      <w:bodyDiv w:val="1"/>
      <w:marLeft w:val="0"/>
      <w:marRight w:val="0"/>
      <w:marTop w:val="0"/>
      <w:marBottom w:val="0"/>
      <w:divBdr>
        <w:top w:val="none" w:sz="0" w:space="0" w:color="auto"/>
        <w:left w:val="none" w:sz="0" w:space="0" w:color="auto"/>
        <w:bottom w:val="none" w:sz="0" w:space="0" w:color="auto"/>
        <w:right w:val="none" w:sz="0" w:space="0" w:color="auto"/>
      </w:divBdr>
      <w:divsChild>
        <w:div w:id="153879843">
          <w:marLeft w:val="0"/>
          <w:marRight w:val="0"/>
          <w:marTop w:val="0"/>
          <w:marBottom w:val="0"/>
          <w:divBdr>
            <w:top w:val="none" w:sz="0" w:space="0" w:color="auto"/>
            <w:left w:val="none" w:sz="0" w:space="0" w:color="auto"/>
            <w:bottom w:val="none" w:sz="0" w:space="0" w:color="auto"/>
            <w:right w:val="none" w:sz="0" w:space="0" w:color="auto"/>
          </w:divBdr>
        </w:div>
        <w:div w:id="682979710">
          <w:marLeft w:val="0"/>
          <w:marRight w:val="0"/>
          <w:marTop w:val="0"/>
          <w:marBottom w:val="0"/>
          <w:divBdr>
            <w:top w:val="none" w:sz="0" w:space="0" w:color="auto"/>
            <w:left w:val="none" w:sz="0" w:space="0" w:color="auto"/>
            <w:bottom w:val="none" w:sz="0" w:space="0" w:color="auto"/>
            <w:right w:val="none" w:sz="0" w:space="0" w:color="auto"/>
          </w:divBdr>
        </w:div>
        <w:div w:id="317267310">
          <w:marLeft w:val="0"/>
          <w:marRight w:val="0"/>
          <w:marTop w:val="0"/>
          <w:marBottom w:val="0"/>
          <w:divBdr>
            <w:top w:val="none" w:sz="0" w:space="0" w:color="auto"/>
            <w:left w:val="none" w:sz="0" w:space="0" w:color="auto"/>
            <w:bottom w:val="none" w:sz="0" w:space="0" w:color="auto"/>
            <w:right w:val="none" w:sz="0" w:space="0" w:color="auto"/>
          </w:divBdr>
        </w:div>
        <w:div w:id="668869635">
          <w:marLeft w:val="0"/>
          <w:marRight w:val="0"/>
          <w:marTop w:val="0"/>
          <w:marBottom w:val="0"/>
          <w:divBdr>
            <w:top w:val="none" w:sz="0" w:space="0" w:color="auto"/>
            <w:left w:val="none" w:sz="0" w:space="0" w:color="auto"/>
            <w:bottom w:val="none" w:sz="0" w:space="0" w:color="auto"/>
            <w:right w:val="none" w:sz="0" w:space="0" w:color="auto"/>
          </w:divBdr>
        </w:div>
        <w:div w:id="651564472">
          <w:marLeft w:val="0"/>
          <w:marRight w:val="0"/>
          <w:marTop w:val="0"/>
          <w:marBottom w:val="0"/>
          <w:divBdr>
            <w:top w:val="none" w:sz="0" w:space="0" w:color="auto"/>
            <w:left w:val="none" w:sz="0" w:space="0" w:color="auto"/>
            <w:bottom w:val="none" w:sz="0" w:space="0" w:color="auto"/>
            <w:right w:val="none" w:sz="0" w:space="0" w:color="auto"/>
          </w:divBdr>
        </w:div>
        <w:div w:id="1407268678">
          <w:marLeft w:val="0"/>
          <w:marRight w:val="0"/>
          <w:marTop w:val="0"/>
          <w:marBottom w:val="0"/>
          <w:divBdr>
            <w:top w:val="none" w:sz="0" w:space="0" w:color="auto"/>
            <w:left w:val="none" w:sz="0" w:space="0" w:color="auto"/>
            <w:bottom w:val="none" w:sz="0" w:space="0" w:color="auto"/>
            <w:right w:val="none" w:sz="0" w:space="0" w:color="auto"/>
          </w:divBdr>
        </w:div>
        <w:div w:id="70468176">
          <w:marLeft w:val="0"/>
          <w:marRight w:val="0"/>
          <w:marTop w:val="0"/>
          <w:marBottom w:val="0"/>
          <w:divBdr>
            <w:top w:val="none" w:sz="0" w:space="0" w:color="auto"/>
            <w:left w:val="none" w:sz="0" w:space="0" w:color="auto"/>
            <w:bottom w:val="none" w:sz="0" w:space="0" w:color="auto"/>
            <w:right w:val="none" w:sz="0" w:space="0" w:color="auto"/>
          </w:divBdr>
        </w:div>
        <w:div w:id="251546827">
          <w:marLeft w:val="0"/>
          <w:marRight w:val="0"/>
          <w:marTop w:val="0"/>
          <w:marBottom w:val="0"/>
          <w:divBdr>
            <w:top w:val="none" w:sz="0" w:space="0" w:color="auto"/>
            <w:left w:val="none" w:sz="0" w:space="0" w:color="auto"/>
            <w:bottom w:val="none" w:sz="0" w:space="0" w:color="auto"/>
            <w:right w:val="none" w:sz="0" w:space="0" w:color="auto"/>
          </w:divBdr>
        </w:div>
        <w:div w:id="449983321">
          <w:marLeft w:val="0"/>
          <w:marRight w:val="0"/>
          <w:marTop w:val="0"/>
          <w:marBottom w:val="0"/>
          <w:divBdr>
            <w:top w:val="none" w:sz="0" w:space="0" w:color="auto"/>
            <w:left w:val="none" w:sz="0" w:space="0" w:color="auto"/>
            <w:bottom w:val="none" w:sz="0" w:space="0" w:color="auto"/>
            <w:right w:val="none" w:sz="0" w:space="0" w:color="auto"/>
          </w:divBdr>
        </w:div>
        <w:div w:id="129831325">
          <w:marLeft w:val="0"/>
          <w:marRight w:val="0"/>
          <w:marTop w:val="0"/>
          <w:marBottom w:val="0"/>
          <w:divBdr>
            <w:top w:val="none" w:sz="0" w:space="0" w:color="auto"/>
            <w:left w:val="none" w:sz="0" w:space="0" w:color="auto"/>
            <w:bottom w:val="none" w:sz="0" w:space="0" w:color="auto"/>
            <w:right w:val="none" w:sz="0" w:space="0" w:color="auto"/>
          </w:divBdr>
        </w:div>
        <w:div w:id="1152987852">
          <w:marLeft w:val="0"/>
          <w:marRight w:val="0"/>
          <w:marTop w:val="0"/>
          <w:marBottom w:val="0"/>
          <w:divBdr>
            <w:top w:val="none" w:sz="0" w:space="0" w:color="auto"/>
            <w:left w:val="none" w:sz="0" w:space="0" w:color="auto"/>
            <w:bottom w:val="none" w:sz="0" w:space="0" w:color="auto"/>
            <w:right w:val="none" w:sz="0" w:space="0" w:color="auto"/>
          </w:divBdr>
        </w:div>
        <w:div w:id="1230309604">
          <w:marLeft w:val="0"/>
          <w:marRight w:val="0"/>
          <w:marTop w:val="0"/>
          <w:marBottom w:val="0"/>
          <w:divBdr>
            <w:top w:val="none" w:sz="0" w:space="0" w:color="auto"/>
            <w:left w:val="none" w:sz="0" w:space="0" w:color="auto"/>
            <w:bottom w:val="none" w:sz="0" w:space="0" w:color="auto"/>
            <w:right w:val="none" w:sz="0" w:space="0" w:color="auto"/>
          </w:divBdr>
        </w:div>
        <w:div w:id="308629827">
          <w:marLeft w:val="0"/>
          <w:marRight w:val="0"/>
          <w:marTop w:val="0"/>
          <w:marBottom w:val="0"/>
          <w:divBdr>
            <w:top w:val="none" w:sz="0" w:space="0" w:color="auto"/>
            <w:left w:val="none" w:sz="0" w:space="0" w:color="auto"/>
            <w:bottom w:val="none" w:sz="0" w:space="0" w:color="auto"/>
            <w:right w:val="none" w:sz="0" w:space="0" w:color="auto"/>
          </w:divBdr>
        </w:div>
        <w:div w:id="91437281">
          <w:marLeft w:val="0"/>
          <w:marRight w:val="0"/>
          <w:marTop w:val="0"/>
          <w:marBottom w:val="0"/>
          <w:divBdr>
            <w:top w:val="none" w:sz="0" w:space="0" w:color="auto"/>
            <w:left w:val="none" w:sz="0" w:space="0" w:color="auto"/>
            <w:bottom w:val="none" w:sz="0" w:space="0" w:color="auto"/>
            <w:right w:val="none" w:sz="0" w:space="0" w:color="auto"/>
          </w:divBdr>
        </w:div>
        <w:div w:id="842235662">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79583382">
      <w:bodyDiv w:val="1"/>
      <w:marLeft w:val="0"/>
      <w:marRight w:val="0"/>
      <w:marTop w:val="0"/>
      <w:marBottom w:val="0"/>
      <w:divBdr>
        <w:top w:val="none" w:sz="0" w:space="0" w:color="auto"/>
        <w:left w:val="none" w:sz="0" w:space="0" w:color="auto"/>
        <w:bottom w:val="none" w:sz="0" w:space="0" w:color="auto"/>
        <w:right w:val="none" w:sz="0" w:space="0" w:color="auto"/>
      </w:divBdr>
      <w:divsChild>
        <w:div w:id="1901284330">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ntainernet/containernet/wiki/Tutorial:-Getting-Starte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markoer73/CSE-548/blob/b44720f56fb7d262a8fb80d8077dc88e96812c74/Project%203%20-%20SDN-Based%20DoS%20Attacks%20and%20Mitigation/Lab3Firewall.py" TargetMode="External"/><Relationship Id="rId47" Type="http://schemas.openxmlformats.org/officeDocument/2006/relationships/hyperlink" Target="https://github.com/markoer73/CSE-548/blob/b44720f56fb7d262a8fb80d8077dc88e96812c74/Project%203%20-%20SDN-Based%20DoS%20Attacks%20and%20Mitigation/run_pox3.sh" TargetMode="External"/><Relationship Id="rId50" Type="http://schemas.openxmlformats.org/officeDocument/2006/relationships/hyperlink" Target="https://therandomsecurityguy.com/openvswitch-cheat-shee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herandomsecurityguy.com/openvswitch-cheatshe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markoer73/CSE-548/tree/main/Project%202%20-%20SDN-Based%20Stateless%20Firewall" TargetMode="External"/><Relationship Id="rId45" Type="http://schemas.openxmlformats.org/officeDocument/2006/relationships/hyperlink" Target="https://github.com/markoer73/CSE-548/blob/b44720f56fb7d262a8fb80d8077dc88e96812c74/Project%203%20-%20SDN-Based%20DoS%20Attacks%20and%20Mitigation/lab3ips.sh" TargetMode="External"/><Relationship Id="rId53" Type="http://schemas.openxmlformats.org/officeDocument/2006/relationships/hyperlink" Target="https://packetlife.net/blog/2010/may/3/port-security/" TargetMode="External"/><Relationship Id="rId5" Type="http://schemas.openxmlformats.org/officeDocument/2006/relationships/webSettings" Target="webSettings.xml"/><Relationship Id="rId10" Type="http://schemas.openxmlformats.org/officeDocument/2006/relationships/hyperlink" Target="http://www.openvswitch.or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markoer73/CSE-548/blob/main/Project%202%20-%20SDN-Based%20Stateless%20Firewall/l3firewall.config" TargetMode="External"/><Relationship Id="rId52" Type="http://schemas.openxmlformats.org/officeDocument/2006/relationships/hyperlink" Target="https://github.com/containernet/containernet/wiki/Tutorial:-Getting-Started" TargetMode="External"/><Relationship Id="rId4" Type="http://schemas.openxmlformats.org/officeDocument/2006/relationships/settings" Target="settings.xml"/><Relationship Id="rId9" Type="http://schemas.openxmlformats.org/officeDocument/2006/relationships/hyperlink" Target="https://noxrepo.github.io/pox-doc/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markoer73/CSE-548/blob/b44720f56fb7d262a8fb80d8077dc88e96812c74/Project%203%20-%20SDN-Based%20DoS%20Attacks%20and%20Mitigation/l3firewall.config.empty" TargetMode="External"/><Relationship Id="rId48" Type="http://schemas.openxmlformats.org/officeDocument/2006/relationships/hyperlink" Target="https://noxrepo.github.io/pox-doc/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ntainernet.github.io/" TargetMode="External"/><Relationship Id="rId3" Type="http://schemas.openxmlformats.org/officeDocument/2006/relationships/styles" Target="styles.xml"/><Relationship Id="rId12" Type="http://schemas.openxmlformats.org/officeDocument/2006/relationships/hyperlink" Target="https://containernet.github.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markoer73/CSE-548/blob/b44720f56fb7d262a8fb80d8077dc88e96812c74/Project%203%20-%20SDN-Based%20DoS%20Attacks%20and%20Mitigation/run_lab3.sh" TargetMode="External"/><Relationship Id="rId20" Type="http://schemas.openxmlformats.org/officeDocument/2006/relationships/image" Target="media/image8.png"/><Relationship Id="rId41" Type="http://schemas.openxmlformats.org/officeDocument/2006/relationships/hyperlink" Target="https://github.com/markoer73/CSE-548/blob/b44720f56fb7d262a8fb80d8077dc88e96812c74/Project%203%20-%20SDN-Based%20DoS%20Attacks%20and%20Mitigation/Project-Report-3%20SDN-Based%20Stateless%20Firewall.docx"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nhub.org/tutorials/po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2122</TotalTime>
  <Pages>20</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25706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Marco Ermini</cp:lastModifiedBy>
  <cp:revision>284</cp:revision>
  <cp:lastPrinted>2012-08-02T18:53:00Z</cp:lastPrinted>
  <dcterms:created xsi:type="dcterms:W3CDTF">2021-05-27T11:24:00Z</dcterms:created>
  <dcterms:modified xsi:type="dcterms:W3CDTF">2021-07-12T06:17:00Z</dcterms:modified>
</cp:coreProperties>
</file>