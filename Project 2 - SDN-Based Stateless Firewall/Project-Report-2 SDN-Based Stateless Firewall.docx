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2C931C" w14:textId="38285EA1" w:rsidR="003D42A1" w:rsidRDefault="003D42A1" w:rsidP="003D42A1">
      <w:pPr>
        <w:pStyle w:val="Authors"/>
        <w:framePr w:w="6175" w:wrap="notBeside" w:x="3354" w:y="1163"/>
        <w:spacing w:after="120" w:line="360" w:lineRule="auto"/>
        <w:jc w:val="left"/>
      </w:pPr>
      <w:r w:rsidRPr="003D42A1">
        <w:t xml:space="preserve">Student Name:  </w:t>
      </w:r>
      <w:r w:rsidR="00CB07C0">
        <w:t>Marco Ermini</w:t>
      </w:r>
      <w:r w:rsidRPr="003D42A1">
        <w:br/>
        <w:t xml:space="preserve">Email:  </w:t>
      </w:r>
      <w:r w:rsidR="00CB07C0">
        <w:t>mermini@asu.edu</w:t>
      </w:r>
      <w:r w:rsidRPr="003D42A1">
        <w:br/>
        <w:t>Submission Date:</w:t>
      </w:r>
      <w:r>
        <w:t xml:space="preserve">  </w:t>
      </w:r>
      <w:r w:rsidR="00301C39">
        <w:t>14</w:t>
      </w:r>
      <w:r w:rsidR="00897465" w:rsidRPr="00897465">
        <w:rPr>
          <w:vertAlign w:val="superscript"/>
        </w:rPr>
        <w:t>th</w:t>
      </w:r>
      <w:r w:rsidR="00897465">
        <w:t xml:space="preserve"> </w:t>
      </w:r>
      <w:r w:rsidR="00301C39">
        <w:t>Jun</w:t>
      </w:r>
      <w:r w:rsidR="00897465">
        <w:t>, 2021</w:t>
      </w:r>
      <w:r w:rsidR="009F1C4B">
        <w:br/>
        <w:t>Class Name and Term: CSE</w:t>
      </w:r>
      <w:r w:rsidR="00CD7FED">
        <w:t>548</w:t>
      </w:r>
      <w:r w:rsidR="009F1C4B">
        <w:t xml:space="preserve"> </w:t>
      </w:r>
      <w:r w:rsidR="00CD7FED">
        <w:t>Summer 2021</w:t>
      </w:r>
    </w:p>
    <w:p w14:paraId="0C076FD1" w14:textId="77777777" w:rsidR="00301C39" w:rsidRDefault="00301C39" w:rsidP="00301C39">
      <w:pPr>
        <w:pStyle w:val="Title"/>
        <w:framePr w:w="9930" w:wrap="notBeside" w:x="1224" w:y="133"/>
      </w:pPr>
      <w:r>
        <w:t xml:space="preserve">Project Report 2 – SDN-Based Stateless </w:t>
      </w:r>
      <w:r w:rsidRPr="00722D4B">
        <w:t>Firewall</w:t>
      </w:r>
    </w:p>
    <w:p w14:paraId="3D1BB5AF" w14:textId="77777777" w:rsidR="00E97402" w:rsidRDefault="003D42A1" w:rsidP="004164DE">
      <w:pPr>
        <w:pStyle w:val="Heading1"/>
      </w:pPr>
      <w:r>
        <w:t xml:space="preserve">Project </w:t>
      </w:r>
      <w:r w:rsidR="000539FD" w:rsidRPr="004164DE">
        <w:t>Overview</w:t>
      </w:r>
    </w:p>
    <w:p w14:paraId="52D1F985" w14:textId="3203F648" w:rsidR="00D73F0E" w:rsidRDefault="008324AC" w:rsidP="00D73F0E">
      <w:pPr>
        <w:pStyle w:val="Text"/>
      </w:pPr>
      <w:r>
        <w:t xml:space="preserve">In this lab we are exploring how </w:t>
      </w:r>
      <w:r w:rsidR="00D73F0E">
        <w:t xml:space="preserve">to </w:t>
      </w:r>
      <w:r w:rsidR="00D73F0E" w:rsidRPr="00D73F0E">
        <w:t xml:space="preserve">set up </w:t>
      </w:r>
      <w:r w:rsidR="00D73F0E">
        <w:t xml:space="preserve">a </w:t>
      </w:r>
      <w:r w:rsidR="00D73F0E" w:rsidRPr="00D73F0E">
        <w:t xml:space="preserve">software defined environment based on </w:t>
      </w:r>
      <w:proofErr w:type="spellStart"/>
      <w:r w:rsidR="00D73F0E" w:rsidRPr="00D73F0E">
        <w:t>mininet</w:t>
      </w:r>
      <w:proofErr w:type="spellEnd"/>
      <w:r w:rsidR="00D73F0E" w:rsidRPr="00D73F0E">
        <w:t xml:space="preserve"> and </w:t>
      </w:r>
      <w:proofErr w:type="spellStart"/>
      <w:r w:rsidR="00D73F0E" w:rsidRPr="00D73F0E">
        <w:t>containernet</w:t>
      </w:r>
      <w:proofErr w:type="spellEnd"/>
      <w:r w:rsidR="00D73F0E" w:rsidRPr="00D73F0E">
        <w:t xml:space="preserve">. </w:t>
      </w:r>
      <w:r w:rsidR="00D73F0E">
        <w:t xml:space="preserve">We also get to </w:t>
      </w:r>
      <w:r w:rsidR="00D73F0E" w:rsidRPr="00D73F0E">
        <w:t xml:space="preserve">practice how to set up an OpenFlow based flow-level firewall on SDN. </w:t>
      </w:r>
      <w:r w:rsidR="00D73F0E">
        <w:t xml:space="preserve">Finally, we </w:t>
      </w:r>
      <w:r w:rsidR="00D73F0E" w:rsidRPr="00D73F0E">
        <w:t>need to set up and practice flow-based firewall filtering policies such as enabling the ability to accept, drop, or reject the incoming flows thus ensuring the safety of the system from malicious attacking network traffic.</w:t>
      </w:r>
    </w:p>
    <w:p w14:paraId="5D0BEFA3" w14:textId="77777777" w:rsidR="00D73F0E" w:rsidRDefault="00D73F0E" w:rsidP="00D73F0E">
      <w:pPr>
        <w:pStyle w:val="Text"/>
      </w:pPr>
    </w:p>
    <w:p w14:paraId="45B6B8ED" w14:textId="39BA86EA" w:rsidR="00266752" w:rsidRDefault="008324AC" w:rsidP="00AF3F47">
      <w:pPr>
        <w:pStyle w:val="Text"/>
      </w:pPr>
      <w:r>
        <w:t xml:space="preserve">All the files and configurations used for this lab have been uploaded on GitHub; references are provided throughout the text and in the Appendix A at the bottom of the </w:t>
      </w:r>
      <w:r w:rsidR="0059744C">
        <w:t>File</w:t>
      </w:r>
      <w:r>
        <w:t>.</w:t>
      </w:r>
    </w:p>
    <w:p w14:paraId="3D551145" w14:textId="212848D8" w:rsidR="008A3C23" w:rsidRDefault="00C03739" w:rsidP="004164DE">
      <w:pPr>
        <w:pStyle w:val="Heading1"/>
      </w:pPr>
      <w:r w:rsidRPr="004164DE">
        <w:t>Network</w:t>
      </w:r>
      <w:r>
        <w:t xml:space="preserve"> Setup</w:t>
      </w:r>
    </w:p>
    <w:p w14:paraId="2F01F47C" w14:textId="752A3439" w:rsidR="00A310D5" w:rsidRDefault="00A310D5" w:rsidP="00EB4F44">
      <w:pPr>
        <w:ind w:left="404"/>
      </w:pPr>
      <w:r>
        <w:t>Since I have experienced some issues with connecting the VM to my lab through my host PC running Windows 10, I have chosen to set up the VM in VirtualBox in a bridged network configuration.</w:t>
      </w:r>
    </w:p>
    <w:p w14:paraId="674DBAA4" w14:textId="77777777" w:rsidR="00A310D5" w:rsidRDefault="00A310D5" w:rsidP="00EB4F44">
      <w:pPr>
        <w:ind w:left="404"/>
      </w:pPr>
    </w:p>
    <w:p w14:paraId="1086408A" w14:textId="754F6F0D" w:rsidR="00A310D5" w:rsidRDefault="00A310D5" w:rsidP="00EB4F44">
      <w:pPr>
        <w:ind w:left="404"/>
      </w:pPr>
      <w:r>
        <w:t xml:space="preserve">In this way, I could avoid configuring a static IP address to the VM and simply opted to </w:t>
      </w:r>
      <w:r w:rsidR="00AF3F47">
        <w:t xml:space="preserve">fetch an IP for the VM via </w:t>
      </w:r>
      <w:r>
        <w:t>DHCP</w:t>
      </w:r>
      <w:r w:rsidR="00AF3F47">
        <w:t xml:space="preserve">; this IP is then assigned directly to my router, which can be useful to troubleshoot eventual connectivity issues.  On the Ubuntu/Linux side this has brought </w:t>
      </w:r>
      <w:r>
        <w:t>no issues</w:t>
      </w:r>
      <w:r w:rsidR="00AF3F47">
        <w:t xml:space="preserve"> whatsoever, once the configuration commands are adjusted (e.g. use “</w:t>
      </w:r>
      <w:proofErr w:type="spellStart"/>
      <w:r w:rsidR="00AF3F47">
        <w:t>dhclient</w:t>
      </w:r>
      <w:proofErr w:type="spellEnd"/>
      <w:r w:rsidR="00AF3F47">
        <w:t xml:space="preserve"> br0” rather than assigning an IP address with “ifconfig br0”)</w:t>
      </w:r>
      <w:r>
        <w:t>.</w:t>
      </w:r>
    </w:p>
    <w:p w14:paraId="34D1F7AD" w14:textId="761784FB" w:rsidR="00A310D5" w:rsidRDefault="00A310D5" w:rsidP="00EB4F44">
      <w:pPr>
        <w:ind w:left="404"/>
      </w:pPr>
    </w:p>
    <w:p w14:paraId="7F5588EA" w14:textId="11CCBA00" w:rsidR="00A310D5" w:rsidRDefault="00AF3F47" w:rsidP="00EB4F44">
      <w:pPr>
        <w:ind w:left="404"/>
      </w:pPr>
      <w:r>
        <w:t>Because of the use of DHCP, d</w:t>
      </w:r>
      <w:r w:rsidR="00A310D5">
        <w:t>epending on the lab run and when I restarted the VM, it may have assumed a different address in the 192.168.1/24 network.  This does not affect the outcome of the lab exercises, but it may look inconsistent in the screenshots. Apologies about that.</w:t>
      </w:r>
    </w:p>
    <w:p w14:paraId="3727CCC7" w14:textId="77777777" w:rsidR="00A310D5" w:rsidRDefault="00A310D5" w:rsidP="00EB4F44">
      <w:pPr>
        <w:ind w:left="404"/>
      </w:pPr>
    </w:p>
    <w:p w14:paraId="217F5692" w14:textId="3FAC7C62" w:rsidR="00EB4F44" w:rsidRDefault="00EB4F44" w:rsidP="00EB4F44">
      <w:pPr>
        <w:ind w:left="404"/>
      </w:pPr>
      <w:r>
        <w:t xml:space="preserve">Please find below the </w:t>
      </w:r>
      <w:r w:rsidR="00A310D5">
        <w:t xml:space="preserve">initial </w:t>
      </w:r>
      <w:r>
        <w:t>set-up of the virtual infrastructure as I have configured it in VirtualBox.</w:t>
      </w:r>
    </w:p>
    <w:p w14:paraId="1E3CD484" w14:textId="627F77F7" w:rsidR="00EB4F44" w:rsidRDefault="00EB4F44" w:rsidP="00EB4F44">
      <w:pPr>
        <w:ind w:left="404"/>
      </w:pPr>
    </w:p>
    <w:p w14:paraId="24CE5726" w14:textId="77777777" w:rsidR="00AF3F47" w:rsidRDefault="00AF3F47" w:rsidP="00AF3F47">
      <w:pPr>
        <w:keepNext/>
        <w:ind w:left="404"/>
        <w:jc w:val="center"/>
      </w:pPr>
      <w:r>
        <w:rPr>
          <w:noProof/>
        </w:rPr>
        <w:drawing>
          <wp:inline distT="0" distB="0" distL="0" distR="0" wp14:anchorId="37019017" wp14:editId="01AF3615">
            <wp:extent cx="3766736" cy="258127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328" cy="2584422"/>
                    </a:xfrm>
                    <a:prstGeom prst="rect">
                      <a:avLst/>
                    </a:prstGeom>
                    <a:noFill/>
                    <a:ln>
                      <a:noFill/>
                    </a:ln>
                  </pic:spPr>
                </pic:pic>
              </a:graphicData>
            </a:graphic>
          </wp:inline>
        </w:drawing>
      </w:r>
    </w:p>
    <w:p w14:paraId="665D55B6" w14:textId="55378416" w:rsidR="00A310D5" w:rsidRDefault="00AF3F47" w:rsidP="00AF3F47">
      <w:pPr>
        <w:pStyle w:val="Caption"/>
        <w:jc w:val="center"/>
      </w:pPr>
      <w:r>
        <w:t xml:space="preserve">Figure </w:t>
      </w:r>
      <w:r>
        <w:fldChar w:fldCharType="begin"/>
      </w:r>
      <w:r>
        <w:instrText xml:space="preserve"> SEQ Figure \* ARABIC </w:instrText>
      </w:r>
      <w:r>
        <w:fldChar w:fldCharType="separate"/>
      </w:r>
      <w:r w:rsidR="00414102">
        <w:rPr>
          <w:noProof/>
        </w:rPr>
        <w:t>1</w:t>
      </w:r>
      <w:r>
        <w:fldChar w:fldCharType="end"/>
      </w:r>
      <w:r>
        <w:t xml:space="preserve"> - Bridged network setup in VirtualBox</w:t>
      </w:r>
    </w:p>
    <w:p w14:paraId="2E51003B" w14:textId="7482A295" w:rsidR="00AF3F47" w:rsidRDefault="00AF3F47" w:rsidP="00AF3F47"/>
    <w:p w14:paraId="52A43573" w14:textId="77777777" w:rsidR="00AF3F47" w:rsidRPr="00AF3F47" w:rsidRDefault="00AF3F47" w:rsidP="00AF3F47"/>
    <w:p w14:paraId="6AE348A2" w14:textId="6911CB82" w:rsidR="00E97B99" w:rsidRDefault="00C03739" w:rsidP="004164DE">
      <w:pPr>
        <w:pStyle w:val="Heading1"/>
      </w:pPr>
      <w:r w:rsidRPr="004164DE">
        <w:t>Software</w:t>
      </w:r>
    </w:p>
    <w:p w14:paraId="6AB91CAE" w14:textId="5A8E32F9" w:rsidR="00F80C59" w:rsidRDefault="00F80C59" w:rsidP="00F80C59"/>
    <w:p w14:paraId="1C466CA6" w14:textId="350BA1ED" w:rsidR="00F80C59" w:rsidRDefault="00EA1A34" w:rsidP="00F80C59">
      <w:r>
        <w:t>For this first lab, the following software has been used:</w:t>
      </w:r>
    </w:p>
    <w:p w14:paraId="1A4FE175" w14:textId="05890F9D" w:rsidR="00EA1A34" w:rsidRDefault="00EA1A34" w:rsidP="00F80C59"/>
    <w:p w14:paraId="76289FCC" w14:textId="63693C32" w:rsidR="00EA1A34" w:rsidRDefault="00EA1A34" w:rsidP="00EA1A34">
      <w:pPr>
        <w:pStyle w:val="ListParagraph"/>
        <w:numPr>
          <w:ilvl w:val="0"/>
          <w:numId w:val="42"/>
        </w:numPr>
      </w:pPr>
      <w:r>
        <w:t xml:space="preserve">Various network tools (specifically, </w:t>
      </w:r>
      <w:proofErr w:type="spellStart"/>
      <w:r>
        <w:t>tcpdump</w:t>
      </w:r>
      <w:proofErr w:type="spellEnd"/>
      <w:r>
        <w:t>, ping, traceroute</w:t>
      </w:r>
      <w:r w:rsidR="00AF3F47">
        <w:t xml:space="preserve">, hping3, and </w:t>
      </w:r>
      <w:proofErr w:type="spellStart"/>
      <w:r w:rsidR="00AF3F47">
        <w:t>nc</w:t>
      </w:r>
      <w:proofErr w:type="spellEnd"/>
      <w:r w:rsidR="00AF3F47">
        <w:t xml:space="preserve"> – </w:t>
      </w:r>
      <w:proofErr w:type="spellStart"/>
      <w:r w:rsidR="00AF3F47">
        <w:t>netcat</w:t>
      </w:r>
      <w:proofErr w:type="spellEnd"/>
      <w:r>
        <w:t>)</w:t>
      </w:r>
    </w:p>
    <w:p w14:paraId="5B927BC1" w14:textId="63D74AA1" w:rsidR="007B79EA" w:rsidRDefault="007B79EA" w:rsidP="007B79EA">
      <w:pPr>
        <w:pStyle w:val="ListParagraph"/>
        <w:numPr>
          <w:ilvl w:val="0"/>
          <w:numId w:val="42"/>
        </w:numPr>
      </w:pPr>
      <w:r>
        <w:t xml:space="preserve">POX (GitHub link: </w:t>
      </w:r>
      <w:hyperlink r:id="rId9" w:history="1">
        <w:r w:rsidRPr="00A41C41">
          <w:rPr>
            <w:rStyle w:val="Hyperlink"/>
          </w:rPr>
          <w:t>https://noxrepo.github.io/pox-doc/html/</w:t>
        </w:r>
      </w:hyperlink>
      <w:r>
        <w:t xml:space="preserve"> </w:t>
      </w:r>
    </w:p>
    <w:p w14:paraId="1328EFEC" w14:textId="62419DDC" w:rsidR="00B42E78" w:rsidRDefault="00B42E78" w:rsidP="007B79EA">
      <w:pPr>
        <w:pStyle w:val="ListParagraph"/>
        <w:numPr>
          <w:ilvl w:val="0"/>
          <w:numId w:val="42"/>
        </w:numPr>
      </w:pPr>
      <w:r>
        <w:t xml:space="preserve">Open </w:t>
      </w:r>
      <w:proofErr w:type="spellStart"/>
      <w:r>
        <w:t>vSwitch</w:t>
      </w:r>
      <w:proofErr w:type="spellEnd"/>
      <w:r>
        <w:t xml:space="preserve">: </w:t>
      </w:r>
      <w:hyperlink r:id="rId10" w:history="1">
        <w:r w:rsidRPr="00A41C41">
          <w:rPr>
            <w:rStyle w:val="Hyperlink"/>
          </w:rPr>
          <w:t>http://www.openvswitch.org/</w:t>
        </w:r>
      </w:hyperlink>
      <w:r>
        <w:t xml:space="preserve"> </w:t>
      </w:r>
    </w:p>
    <w:p w14:paraId="1DA27747" w14:textId="0CAB53FF" w:rsidR="007B79EA" w:rsidRDefault="007B79EA" w:rsidP="007B79EA">
      <w:pPr>
        <w:pStyle w:val="ListParagraph"/>
        <w:numPr>
          <w:ilvl w:val="0"/>
          <w:numId w:val="42"/>
        </w:numPr>
      </w:pPr>
      <w:r>
        <w:t xml:space="preserve">Open </w:t>
      </w:r>
      <w:proofErr w:type="spellStart"/>
      <w:r>
        <w:t>vSwitch</w:t>
      </w:r>
      <w:proofErr w:type="spellEnd"/>
      <w:r>
        <w:t xml:space="preserve"> Cheat Sheet: </w:t>
      </w:r>
      <w:hyperlink r:id="rId11" w:history="1">
        <w:r w:rsidR="00B42E78" w:rsidRPr="00A41C41">
          <w:rPr>
            <w:rStyle w:val="Hyperlink"/>
          </w:rPr>
          <w:t>https://therandomsecurityguy.com/openvswitch-cheatsheet/</w:t>
        </w:r>
      </w:hyperlink>
      <w:r w:rsidR="00B42E78">
        <w:t xml:space="preserve"> </w:t>
      </w:r>
    </w:p>
    <w:p w14:paraId="7CC6A24D" w14:textId="0316BA7F" w:rsidR="007B79EA" w:rsidRDefault="007B79EA" w:rsidP="007B79EA">
      <w:pPr>
        <w:pStyle w:val="ListParagraph"/>
        <w:numPr>
          <w:ilvl w:val="0"/>
          <w:numId w:val="42"/>
        </w:numPr>
      </w:pPr>
      <w:proofErr w:type="spellStart"/>
      <w:r>
        <w:t>Containernet</w:t>
      </w:r>
      <w:proofErr w:type="spellEnd"/>
      <w:r>
        <w:t xml:space="preserve">: </w:t>
      </w:r>
      <w:hyperlink r:id="rId12" w:history="1">
        <w:r w:rsidR="00D51329" w:rsidRPr="00A41C41">
          <w:rPr>
            <w:rStyle w:val="Hyperlink"/>
          </w:rPr>
          <w:t>https://containernet.github.io/</w:t>
        </w:r>
      </w:hyperlink>
    </w:p>
    <w:p w14:paraId="1111DAA8" w14:textId="005126E7" w:rsidR="007B79EA" w:rsidRDefault="007B79EA" w:rsidP="00D51329">
      <w:pPr>
        <w:pStyle w:val="ListParagraph"/>
        <w:numPr>
          <w:ilvl w:val="0"/>
          <w:numId w:val="42"/>
        </w:numPr>
      </w:pPr>
      <w:proofErr w:type="spellStart"/>
      <w:r>
        <w:t>Containernet</w:t>
      </w:r>
      <w:proofErr w:type="spellEnd"/>
      <w:r>
        <w:t xml:space="preserve"> tutorial: </w:t>
      </w:r>
      <w:hyperlink r:id="rId13" w:history="1">
        <w:r w:rsidR="00D51329" w:rsidRPr="00A41C41">
          <w:rPr>
            <w:rStyle w:val="Hyperlink"/>
          </w:rPr>
          <w:t>https://github.com/containernet/containernet/wiki/Tutorial:-Getting-Started</w:t>
        </w:r>
      </w:hyperlink>
      <w:r w:rsidR="00D51329">
        <w:t xml:space="preserve"> </w:t>
      </w:r>
    </w:p>
    <w:p w14:paraId="57374844" w14:textId="6AED8DC5" w:rsidR="00AF3F47" w:rsidRDefault="00AF3F47" w:rsidP="007B79EA">
      <w:pPr>
        <w:pStyle w:val="ListParagraph"/>
        <w:numPr>
          <w:ilvl w:val="0"/>
          <w:numId w:val="42"/>
        </w:numPr>
      </w:pPr>
    </w:p>
    <w:p w14:paraId="6DE51EAE" w14:textId="77777777" w:rsidR="00E97B99" w:rsidRDefault="000539FD" w:rsidP="004164DE">
      <w:pPr>
        <w:pStyle w:val="Heading1"/>
      </w:pPr>
      <w:r w:rsidRPr="004164DE">
        <w:t>Project</w:t>
      </w:r>
      <w:r>
        <w:t xml:space="preserve"> Description</w:t>
      </w:r>
    </w:p>
    <w:p w14:paraId="647B381C" w14:textId="6DA8928F" w:rsidR="00236F1C" w:rsidRDefault="00236F1C" w:rsidP="00E97B99">
      <w:pPr>
        <w:pStyle w:val="Text"/>
      </w:pPr>
    </w:p>
    <w:p w14:paraId="590C0BB0" w14:textId="0EFF23C9" w:rsidR="00236F1C" w:rsidRDefault="00AF3F47" w:rsidP="00AF3F47">
      <w:pPr>
        <w:pStyle w:val="Text"/>
      </w:pPr>
      <w:r>
        <w:t>In this assignment, I have executed the various labs steps and obtained the proofs that the assignments have been completed.</w:t>
      </w:r>
    </w:p>
    <w:p w14:paraId="7A356925" w14:textId="3323B6B7" w:rsidR="00AF3F47" w:rsidRDefault="00AF3F47" w:rsidP="00AF3F47">
      <w:pPr>
        <w:pStyle w:val="Text"/>
      </w:pPr>
    </w:p>
    <w:p w14:paraId="4C29A0C2" w14:textId="77777777" w:rsidR="007C306D" w:rsidRDefault="007C306D" w:rsidP="00AF3F47">
      <w:pPr>
        <w:pStyle w:val="Text"/>
      </w:pPr>
    </w:p>
    <w:p w14:paraId="607AD11C" w14:textId="77777777" w:rsidR="00911594" w:rsidRDefault="00911594">
      <w:pPr>
        <w:rPr>
          <w:i/>
          <w:iCs/>
        </w:rPr>
      </w:pPr>
      <w:r>
        <w:br w:type="page"/>
      </w:r>
    </w:p>
    <w:p w14:paraId="7C254D2A" w14:textId="31FD60E4" w:rsidR="00AF3F47" w:rsidRDefault="007C306D" w:rsidP="007C306D">
      <w:pPr>
        <w:pStyle w:val="Heading2"/>
      </w:pPr>
      <w:r>
        <w:lastRenderedPageBreak/>
        <w:t>Lab “lab-cs-net-00006</w:t>
      </w:r>
      <w:r w:rsidR="001F237C">
        <w:t xml:space="preserve"> </w:t>
      </w:r>
      <w:proofErr w:type="spellStart"/>
      <w:r w:rsidR="001F237C">
        <w:t>OpenVirtual</w:t>
      </w:r>
      <w:proofErr w:type="spellEnd"/>
      <w:r w:rsidR="001F237C">
        <w:t xml:space="preserve"> Switch</w:t>
      </w:r>
      <w:r>
        <w:t>”</w:t>
      </w:r>
    </w:p>
    <w:p w14:paraId="56CB91FC" w14:textId="5AAC4CB5" w:rsidR="007C306D" w:rsidRDefault="007C306D" w:rsidP="00AF3F47">
      <w:pPr>
        <w:pStyle w:val="Text"/>
      </w:pPr>
    </w:p>
    <w:p w14:paraId="711504BB" w14:textId="3250E15F" w:rsidR="00AF3F47" w:rsidRDefault="00AF3F47" w:rsidP="00AF3F47">
      <w:r>
        <w:t>As mentioned</w:t>
      </w:r>
      <w:r w:rsidR="007C306D">
        <w:t xml:space="preserve"> in the “Network Setup” section</w:t>
      </w:r>
      <w:r>
        <w:t xml:space="preserve">, the interesting part </w:t>
      </w:r>
      <w:r w:rsidR="007C306D">
        <w:t xml:space="preserve">of this lab </w:t>
      </w:r>
      <w:r>
        <w:t xml:space="preserve">happens </w:t>
      </w:r>
      <w:r w:rsidR="007C306D">
        <w:t xml:space="preserve">because </w:t>
      </w:r>
      <w:r>
        <w:t xml:space="preserve">a bridge is </w:t>
      </w:r>
      <w:r w:rsidR="001F237C">
        <w:t>required,</w:t>
      </w:r>
      <w:r>
        <w:t xml:space="preserve"> </w:t>
      </w:r>
      <w:r w:rsidR="007C306D">
        <w:t>and I am using DHCP</w:t>
      </w:r>
      <w:r>
        <w:t>.  The following screenshots illustrate how DHCP is used on the bridge and the MAC address of the VM external interface is assigned to the bridge.</w:t>
      </w:r>
    </w:p>
    <w:p w14:paraId="4E63612F" w14:textId="77777777" w:rsidR="00AF3F47" w:rsidRDefault="00AF3F47" w:rsidP="00AF3F47"/>
    <w:p w14:paraId="1EA7003E" w14:textId="77777777" w:rsidR="007C306D" w:rsidRDefault="007C306D" w:rsidP="007C306D">
      <w:pPr>
        <w:keepNext/>
        <w:jc w:val="center"/>
      </w:pPr>
      <w:r>
        <w:rPr>
          <w:noProof/>
        </w:rPr>
        <w:drawing>
          <wp:inline distT="0" distB="0" distL="0" distR="0" wp14:anchorId="1FB3DE45" wp14:editId="1B1DC38B">
            <wp:extent cx="5087665" cy="2667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0756" cy="2673862"/>
                    </a:xfrm>
                    <a:prstGeom prst="rect">
                      <a:avLst/>
                    </a:prstGeom>
                    <a:noFill/>
                    <a:ln>
                      <a:noFill/>
                    </a:ln>
                  </pic:spPr>
                </pic:pic>
              </a:graphicData>
            </a:graphic>
          </wp:inline>
        </w:drawing>
      </w:r>
    </w:p>
    <w:p w14:paraId="55942D9A" w14:textId="4EBFF900" w:rsidR="00AF3F47" w:rsidRDefault="007C306D" w:rsidP="007C306D">
      <w:pPr>
        <w:pStyle w:val="Caption"/>
        <w:jc w:val="center"/>
      </w:pPr>
      <w:r>
        <w:t xml:space="preserve">Figure </w:t>
      </w:r>
      <w:r>
        <w:fldChar w:fldCharType="begin"/>
      </w:r>
      <w:r>
        <w:instrText xml:space="preserve"> SEQ Figure \* ARABIC </w:instrText>
      </w:r>
      <w:r>
        <w:fldChar w:fldCharType="separate"/>
      </w:r>
      <w:r w:rsidR="00414102">
        <w:rPr>
          <w:noProof/>
        </w:rPr>
        <w:t>2</w:t>
      </w:r>
      <w:r>
        <w:fldChar w:fldCharType="end"/>
      </w:r>
      <w:r>
        <w:t xml:space="preserve"> - On the created bridge br0, </w:t>
      </w:r>
      <w:proofErr w:type="spellStart"/>
      <w:r>
        <w:t>dhclient</w:t>
      </w:r>
      <w:proofErr w:type="spellEnd"/>
      <w:r>
        <w:t xml:space="preserve"> is run</w:t>
      </w:r>
    </w:p>
    <w:p w14:paraId="6D843927" w14:textId="77777777" w:rsidR="007C306D" w:rsidRDefault="007C306D" w:rsidP="00CD1B32">
      <w:pPr>
        <w:pStyle w:val="Text"/>
        <w:keepNext/>
        <w:jc w:val="center"/>
      </w:pPr>
      <w:r>
        <w:rPr>
          <w:noProof/>
        </w:rPr>
        <w:drawing>
          <wp:inline distT="0" distB="0" distL="0" distR="0" wp14:anchorId="5D94E4F0" wp14:editId="5F9C9B96">
            <wp:extent cx="5288280" cy="1268004"/>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8621" cy="1275279"/>
                    </a:xfrm>
                    <a:prstGeom prst="rect">
                      <a:avLst/>
                    </a:prstGeom>
                    <a:noFill/>
                    <a:ln>
                      <a:noFill/>
                    </a:ln>
                  </pic:spPr>
                </pic:pic>
              </a:graphicData>
            </a:graphic>
          </wp:inline>
        </w:drawing>
      </w:r>
    </w:p>
    <w:p w14:paraId="6BE43115" w14:textId="672CD956" w:rsidR="00AF3F47" w:rsidRDefault="007C306D" w:rsidP="007C306D">
      <w:pPr>
        <w:pStyle w:val="Caption"/>
        <w:jc w:val="center"/>
      </w:pPr>
      <w:r>
        <w:t xml:space="preserve">Figure </w:t>
      </w:r>
      <w:r>
        <w:fldChar w:fldCharType="begin"/>
      </w:r>
      <w:r>
        <w:instrText xml:space="preserve"> SEQ Figure \* ARABIC </w:instrText>
      </w:r>
      <w:r>
        <w:fldChar w:fldCharType="separate"/>
      </w:r>
      <w:r w:rsidR="00414102">
        <w:rPr>
          <w:noProof/>
        </w:rPr>
        <w:t>3</w:t>
      </w:r>
      <w:r>
        <w:fldChar w:fldCharType="end"/>
      </w:r>
      <w:r>
        <w:t xml:space="preserve"> - The bridge inherits the same IP of the enp0s3 interface</w:t>
      </w:r>
    </w:p>
    <w:p w14:paraId="0744E780" w14:textId="7971C9D3" w:rsidR="00D733CE" w:rsidRDefault="007C306D" w:rsidP="00D733CE">
      <w:pPr>
        <w:pStyle w:val="Text"/>
      </w:pPr>
      <w:r>
        <w:t xml:space="preserve">The bridge obtains the same IP from the </w:t>
      </w:r>
      <w:r w:rsidR="00D733CE">
        <w:t>router because</w:t>
      </w:r>
      <w:r>
        <w:t xml:space="preserve"> it uses the same MAC address of the interface, and therefore the route is just reusing a DHCP lease already assigned.</w:t>
      </w:r>
    </w:p>
    <w:p w14:paraId="044FEB56" w14:textId="77777777" w:rsidR="007C306D" w:rsidRDefault="007C306D" w:rsidP="007C306D">
      <w:pPr>
        <w:pStyle w:val="Text"/>
        <w:keepNext/>
        <w:jc w:val="center"/>
      </w:pPr>
      <w:r>
        <w:rPr>
          <w:noProof/>
        </w:rPr>
        <w:drawing>
          <wp:inline distT="0" distB="0" distL="0" distR="0" wp14:anchorId="44B4619E" wp14:editId="34959A9D">
            <wp:extent cx="4774565" cy="2876344"/>
            <wp:effectExtent l="0" t="0" r="698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5327" cy="2888852"/>
                    </a:xfrm>
                    <a:prstGeom prst="rect">
                      <a:avLst/>
                    </a:prstGeom>
                    <a:noFill/>
                    <a:ln>
                      <a:noFill/>
                    </a:ln>
                  </pic:spPr>
                </pic:pic>
              </a:graphicData>
            </a:graphic>
          </wp:inline>
        </w:drawing>
      </w:r>
    </w:p>
    <w:p w14:paraId="399999AE" w14:textId="023221BD" w:rsidR="007C306D" w:rsidRDefault="007C306D" w:rsidP="007C306D">
      <w:pPr>
        <w:pStyle w:val="Caption"/>
        <w:jc w:val="center"/>
      </w:pPr>
      <w:r>
        <w:t xml:space="preserve">Figure </w:t>
      </w:r>
      <w:r>
        <w:fldChar w:fldCharType="begin"/>
      </w:r>
      <w:r>
        <w:instrText xml:space="preserve"> SEQ Figure \* ARABIC </w:instrText>
      </w:r>
      <w:r>
        <w:fldChar w:fldCharType="separate"/>
      </w:r>
      <w:r w:rsidR="00414102">
        <w:rPr>
          <w:noProof/>
        </w:rPr>
        <w:t>4</w:t>
      </w:r>
      <w:r>
        <w:fldChar w:fldCharType="end"/>
      </w:r>
      <w:r>
        <w:t xml:space="preserve"> - Pinging the outside world</w:t>
      </w:r>
    </w:p>
    <w:p w14:paraId="6CD3EC5D" w14:textId="18DF4212" w:rsidR="007C306D" w:rsidRDefault="007C306D" w:rsidP="00E97B99">
      <w:pPr>
        <w:pStyle w:val="Text"/>
      </w:pPr>
      <w:r>
        <w:lastRenderedPageBreak/>
        <w:t xml:space="preserve">As we can see, pinging on some Internet hosts works – even in IPv6!  However, there is a performance penalty to be paid by the double software bridge (on the Linux VM and on the VirtualBox host), which causes packet losses.  Generally speaking, it caused no issues – I could run </w:t>
      </w:r>
      <w:r w:rsidRPr="007C306D">
        <w:rPr>
          <w:i/>
          <w:iCs/>
        </w:rPr>
        <w:t>apt</w:t>
      </w:r>
      <w:r>
        <w:t xml:space="preserve"> and update and install packages as needed.</w:t>
      </w:r>
    </w:p>
    <w:p w14:paraId="3482F74E" w14:textId="69EDC239" w:rsidR="00AF3F47" w:rsidRDefault="00AF3F47" w:rsidP="00E97B99">
      <w:pPr>
        <w:pStyle w:val="Text"/>
      </w:pPr>
    </w:p>
    <w:p w14:paraId="6140F061" w14:textId="2F22809D" w:rsidR="007C306D" w:rsidRDefault="007C306D" w:rsidP="00CD1B32">
      <w:pPr>
        <w:pStyle w:val="Heading3"/>
      </w:pPr>
      <w:r>
        <w:t>Lab Assessment 1: The OVS…</w:t>
      </w:r>
    </w:p>
    <w:p w14:paraId="59ACC2AD" w14:textId="53B5572A" w:rsidR="007C306D" w:rsidRDefault="007C306D" w:rsidP="00E97B99">
      <w:pPr>
        <w:pStyle w:val="Text"/>
      </w:pPr>
    </w:p>
    <w:p w14:paraId="6EDDCACF" w14:textId="26E6403C" w:rsidR="007C306D" w:rsidRDefault="007C306D" w:rsidP="007C306D">
      <w:pPr>
        <w:pStyle w:val="Text"/>
        <w:numPr>
          <w:ilvl w:val="0"/>
          <w:numId w:val="45"/>
        </w:numPr>
      </w:pPr>
      <w:r>
        <w:t>…</w:t>
      </w:r>
      <w:r w:rsidRPr="007C306D">
        <w:t xml:space="preserve">can correctly show the created bridges via the open </w:t>
      </w:r>
      <w:proofErr w:type="spellStart"/>
      <w:r w:rsidRPr="007C306D">
        <w:t>vswitch</w:t>
      </w:r>
      <w:proofErr w:type="spellEnd"/>
      <w:r w:rsidRPr="007C306D">
        <w:t xml:space="preserve"> command</w:t>
      </w:r>
      <w:r>
        <w:t>:</w:t>
      </w:r>
    </w:p>
    <w:p w14:paraId="258FFE7A" w14:textId="6D8F97CC" w:rsidR="007C306D" w:rsidRDefault="007C306D" w:rsidP="00E97B99">
      <w:pPr>
        <w:pStyle w:val="Text"/>
      </w:pPr>
    </w:p>
    <w:p w14:paraId="28718E71" w14:textId="740A5FA2" w:rsidR="007C306D" w:rsidRDefault="00E010CE" w:rsidP="007C306D">
      <w:pPr>
        <w:pStyle w:val="Text"/>
        <w:keepNext/>
        <w:ind w:left="562"/>
        <w:jc w:val="center"/>
      </w:pPr>
      <w:r>
        <w:rPr>
          <w:noProof/>
        </w:rPr>
        <mc:AlternateContent>
          <mc:Choice Requires="wps">
            <w:drawing>
              <wp:anchor distT="0" distB="0" distL="114300" distR="114300" simplePos="0" relativeHeight="251659264" behindDoc="0" locked="0" layoutInCell="1" allowOverlap="1" wp14:anchorId="4D03C0B0" wp14:editId="14D99581">
                <wp:simplePos x="0" y="0"/>
                <wp:positionH relativeFrom="column">
                  <wp:posOffset>2463165</wp:posOffset>
                </wp:positionH>
                <wp:positionV relativeFrom="paragraph">
                  <wp:posOffset>712470</wp:posOffset>
                </wp:positionV>
                <wp:extent cx="1800225" cy="438150"/>
                <wp:effectExtent l="19050" t="19050" r="28575" b="19050"/>
                <wp:wrapNone/>
                <wp:docPr id="53" name="Rectangle 53"/>
                <wp:cNvGraphicFramePr/>
                <a:graphic xmlns:a="http://schemas.openxmlformats.org/drawingml/2006/main">
                  <a:graphicData uri="http://schemas.microsoft.com/office/word/2010/wordprocessingShape">
                    <wps:wsp>
                      <wps:cNvSpPr/>
                      <wps:spPr>
                        <a:xfrm>
                          <a:off x="0" y="0"/>
                          <a:ext cx="1800225" cy="4381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53FC2" id="Rectangle 53" o:spid="_x0000_s1026" style="position:absolute;margin-left:193.95pt;margin-top:56.1pt;width:141.75pt;height: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" filled="f" strokecolor="red" strokeweight="3pt"/>
            </w:pict>
          </mc:Fallback>
        </mc:AlternateContent>
      </w:r>
      <w:r w:rsidR="007C306D">
        <w:rPr>
          <w:noProof/>
        </w:rPr>
        <w:drawing>
          <wp:inline distT="0" distB="0" distL="0" distR="0" wp14:anchorId="06DEBBD7" wp14:editId="28AE65C2">
            <wp:extent cx="3105150" cy="153359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2934" cy="1537439"/>
                    </a:xfrm>
                    <a:prstGeom prst="rect">
                      <a:avLst/>
                    </a:prstGeom>
                  </pic:spPr>
                </pic:pic>
              </a:graphicData>
            </a:graphic>
          </wp:inline>
        </w:drawing>
      </w:r>
    </w:p>
    <w:p w14:paraId="38BF7195" w14:textId="0918B8BF" w:rsidR="007C306D" w:rsidRDefault="007C306D" w:rsidP="007C306D">
      <w:pPr>
        <w:pStyle w:val="Caption"/>
        <w:jc w:val="center"/>
      </w:pPr>
      <w:r>
        <w:t xml:space="preserve">Figure </w:t>
      </w:r>
      <w:r>
        <w:fldChar w:fldCharType="begin"/>
      </w:r>
      <w:r>
        <w:instrText xml:space="preserve"> SEQ Figure \* ARABIC </w:instrText>
      </w:r>
      <w:r>
        <w:fldChar w:fldCharType="separate"/>
      </w:r>
      <w:r w:rsidR="00414102">
        <w:rPr>
          <w:noProof/>
        </w:rPr>
        <w:t>5</w:t>
      </w:r>
      <w:r>
        <w:fldChar w:fldCharType="end"/>
      </w:r>
      <w:r>
        <w:t xml:space="preserve"> - lab-cs-net-00006 - Lab 1-1</w:t>
      </w:r>
    </w:p>
    <w:p w14:paraId="5EFDACDD" w14:textId="77777777" w:rsidR="007C306D" w:rsidRDefault="007C306D" w:rsidP="00E97B99">
      <w:pPr>
        <w:pStyle w:val="Text"/>
      </w:pPr>
    </w:p>
    <w:p w14:paraId="53D693B7" w14:textId="46B13D21" w:rsidR="007C306D" w:rsidRDefault="007C306D" w:rsidP="007C306D">
      <w:pPr>
        <w:pStyle w:val="Text"/>
        <w:numPr>
          <w:ilvl w:val="0"/>
          <w:numId w:val="45"/>
        </w:numPr>
      </w:pPr>
      <w:r>
        <w:t>…</w:t>
      </w:r>
      <w:r w:rsidRPr="007C306D">
        <w:t xml:space="preserve"> can show the correct bound between the br0 and ens33</w:t>
      </w:r>
      <w:r>
        <w:t xml:space="preserve"> (in my case, enp0s3)</w:t>
      </w:r>
      <w:r w:rsidR="00E010CE">
        <w:t>:</w:t>
      </w:r>
    </w:p>
    <w:p w14:paraId="714E3753" w14:textId="0E58908F" w:rsidR="007C306D" w:rsidRDefault="007C306D" w:rsidP="007C306D">
      <w:pPr>
        <w:pStyle w:val="Text"/>
      </w:pPr>
    </w:p>
    <w:p w14:paraId="034E2C99" w14:textId="77777777" w:rsidR="00CD1B32" w:rsidRDefault="00E010CE" w:rsidP="00CD1B32">
      <w:pPr>
        <w:pStyle w:val="Text"/>
        <w:keepNext/>
        <w:jc w:val="center"/>
      </w:pPr>
      <w:r>
        <w:rPr>
          <w:noProof/>
        </w:rPr>
        <mc:AlternateContent>
          <mc:Choice Requires="wps">
            <w:drawing>
              <wp:anchor distT="0" distB="0" distL="114300" distR="114300" simplePos="0" relativeHeight="251661312" behindDoc="0" locked="0" layoutInCell="1" allowOverlap="1" wp14:anchorId="5B3DE223" wp14:editId="3D3B3923">
                <wp:simplePos x="0" y="0"/>
                <wp:positionH relativeFrom="column">
                  <wp:posOffset>1929765</wp:posOffset>
                </wp:positionH>
                <wp:positionV relativeFrom="paragraph">
                  <wp:posOffset>483235</wp:posOffset>
                </wp:positionV>
                <wp:extent cx="2476500" cy="371475"/>
                <wp:effectExtent l="19050" t="19050" r="19050" b="28575"/>
                <wp:wrapNone/>
                <wp:docPr id="54" name="Rectangle 54"/>
                <wp:cNvGraphicFramePr/>
                <a:graphic xmlns:a="http://schemas.openxmlformats.org/drawingml/2006/main">
                  <a:graphicData uri="http://schemas.microsoft.com/office/word/2010/wordprocessingShape">
                    <wps:wsp>
                      <wps:cNvSpPr/>
                      <wps:spPr>
                        <a:xfrm>
                          <a:off x="0" y="0"/>
                          <a:ext cx="2476500" cy="3714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47C885" id="Rectangle 54" o:spid="_x0000_s1026" style="position:absolute;margin-left:151.95pt;margin-top:38.05pt;width:195pt;height:29.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" filled="f" strokecolor="red" strokeweight="3pt"/>
            </w:pict>
          </mc:Fallback>
        </mc:AlternateContent>
      </w:r>
      <w:r w:rsidR="007C306D">
        <w:rPr>
          <w:noProof/>
        </w:rPr>
        <w:drawing>
          <wp:inline distT="0" distB="0" distL="0" distR="0" wp14:anchorId="4673467F" wp14:editId="6C37931B">
            <wp:extent cx="3702867" cy="182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4372" cy="1829543"/>
                    </a:xfrm>
                    <a:prstGeom prst="rect">
                      <a:avLst/>
                    </a:prstGeom>
                  </pic:spPr>
                </pic:pic>
              </a:graphicData>
            </a:graphic>
          </wp:inline>
        </w:drawing>
      </w:r>
    </w:p>
    <w:p w14:paraId="76AE8760" w14:textId="47D803A1" w:rsidR="007C306D" w:rsidRDefault="00CD1B32" w:rsidP="00CD1B32">
      <w:pPr>
        <w:pStyle w:val="Caption"/>
        <w:jc w:val="center"/>
      </w:pPr>
      <w:r>
        <w:t xml:space="preserve">Figure </w:t>
      </w:r>
      <w:r>
        <w:fldChar w:fldCharType="begin"/>
      </w:r>
      <w:r>
        <w:instrText xml:space="preserve"> SEQ Figure \* ARABIC </w:instrText>
      </w:r>
      <w:r>
        <w:fldChar w:fldCharType="separate"/>
      </w:r>
      <w:r w:rsidR="00414102">
        <w:rPr>
          <w:noProof/>
        </w:rPr>
        <w:t>6</w:t>
      </w:r>
      <w:r>
        <w:fldChar w:fldCharType="end"/>
      </w:r>
      <w:r>
        <w:t xml:space="preserve"> - </w:t>
      </w:r>
      <w:r w:rsidRPr="00192333">
        <w:t>lab-cs-net-00006 - Lab 1</w:t>
      </w:r>
      <w:r>
        <w:t>-2</w:t>
      </w:r>
    </w:p>
    <w:p w14:paraId="76CBA183" w14:textId="2E067084" w:rsidR="007C306D" w:rsidRDefault="007C306D" w:rsidP="007C306D">
      <w:pPr>
        <w:pStyle w:val="Text"/>
      </w:pPr>
    </w:p>
    <w:p w14:paraId="48174BCC" w14:textId="5A063E81" w:rsidR="007C306D" w:rsidRDefault="00E010CE" w:rsidP="00E010CE">
      <w:pPr>
        <w:pStyle w:val="Text"/>
        <w:numPr>
          <w:ilvl w:val="0"/>
          <w:numId w:val="45"/>
        </w:numPr>
      </w:pPr>
      <w:r>
        <w:t>…</w:t>
      </w:r>
      <w:r w:rsidRPr="00E010CE">
        <w:t>can show the correct IP address assigned to the br0</w:t>
      </w:r>
      <w:r>
        <w:t xml:space="preserve"> (in my case, it is obtained via DHCP):</w:t>
      </w:r>
    </w:p>
    <w:p w14:paraId="4A48910B" w14:textId="5CF13DD8" w:rsidR="00E010CE" w:rsidRDefault="00E010CE" w:rsidP="00E010CE">
      <w:pPr>
        <w:pStyle w:val="Text"/>
      </w:pPr>
    </w:p>
    <w:p w14:paraId="53AF380E" w14:textId="77777777" w:rsidR="00CD1B32" w:rsidRDefault="00E010CE" w:rsidP="00CD1B32">
      <w:pPr>
        <w:pStyle w:val="Text"/>
        <w:keepNext/>
        <w:jc w:val="center"/>
      </w:pPr>
      <w:r>
        <w:rPr>
          <w:noProof/>
        </w:rPr>
        <mc:AlternateContent>
          <mc:Choice Requires="wps">
            <w:drawing>
              <wp:anchor distT="0" distB="0" distL="114300" distR="114300" simplePos="0" relativeHeight="251663360" behindDoc="0" locked="0" layoutInCell="1" allowOverlap="1" wp14:anchorId="14205687" wp14:editId="3289F74B">
                <wp:simplePos x="0" y="0"/>
                <wp:positionH relativeFrom="margin">
                  <wp:posOffset>882015</wp:posOffset>
                </wp:positionH>
                <wp:positionV relativeFrom="paragraph">
                  <wp:posOffset>206376</wp:posOffset>
                </wp:positionV>
                <wp:extent cx="4305300" cy="190500"/>
                <wp:effectExtent l="19050" t="19050" r="19050" b="19050"/>
                <wp:wrapNone/>
                <wp:docPr id="56" name="Rectangle 56"/>
                <wp:cNvGraphicFramePr/>
                <a:graphic xmlns:a="http://schemas.openxmlformats.org/drawingml/2006/main">
                  <a:graphicData uri="http://schemas.microsoft.com/office/word/2010/wordprocessingShape">
                    <wps:wsp>
                      <wps:cNvSpPr/>
                      <wps:spPr>
                        <a:xfrm>
                          <a:off x="0" y="0"/>
                          <a:ext cx="4305300" cy="1905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E764A" id="Rectangle 56" o:spid="_x0000_s1026" style="position:absolute;margin-left:69.45pt;margin-top:16.25pt;width:339pt;height: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" filled="f" strokecolor="red" strokeweight="3pt">
                <w10:wrap anchorx="margin"/>
              </v:rect>
            </w:pict>
          </mc:Fallback>
        </mc:AlternateContent>
      </w:r>
      <w:r>
        <w:rPr>
          <w:noProof/>
        </w:rPr>
        <w:drawing>
          <wp:inline distT="0" distB="0" distL="0" distR="0" wp14:anchorId="0FC470F1" wp14:editId="687C6D9B">
            <wp:extent cx="5591175" cy="245800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7199" cy="2465048"/>
                    </a:xfrm>
                    <a:prstGeom prst="rect">
                      <a:avLst/>
                    </a:prstGeom>
                  </pic:spPr>
                </pic:pic>
              </a:graphicData>
            </a:graphic>
          </wp:inline>
        </w:drawing>
      </w:r>
    </w:p>
    <w:p w14:paraId="2DDE620F" w14:textId="1D4BF3EC" w:rsidR="00E010CE" w:rsidRDefault="00CD1B32" w:rsidP="00CD1B32">
      <w:pPr>
        <w:pStyle w:val="Caption"/>
        <w:jc w:val="center"/>
      </w:pPr>
      <w:r>
        <w:t xml:space="preserve">Figure </w:t>
      </w:r>
      <w:r>
        <w:fldChar w:fldCharType="begin"/>
      </w:r>
      <w:r>
        <w:instrText xml:space="preserve"> SEQ Figure \* ARABIC </w:instrText>
      </w:r>
      <w:r>
        <w:fldChar w:fldCharType="separate"/>
      </w:r>
      <w:r w:rsidR="00414102">
        <w:rPr>
          <w:noProof/>
        </w:rPr>
        <w:t>7</w:t>
      </w:r>
      <w:r>
        <w:fldChar w:fldCharType="end"/>
      </w:r>
      <w:r>
        <w:t xml:space="preserve">- </w:t>
      </w:r>
      <w:r w:rsidRPr="008E647B">
        <w:t>lab-cs-net-00006 - Lab 1-</w:t>
      </w:r>
      <w:r>
        <w:t>3/1</w:t>
      </w:r>
    </w:p>
    <w:p w14:paraId="71E374E8" w14:textId="3CBF8586" w:rsidR="007C306D" w:rsidRDefault="00E010CE" w:rsidP="007C306D">
      <w:pPr>
        <w:pStyle w:val="Text"/>
      </w:pPr>
      <w:r>
        <w:lastRenderedPageBreak/>
        <w:t xml:space="preserve">As a </w:t>
      </w:r>
      <w:r w:rsidR="006D2A32">
        <w:t>counterproof</w:t>
      </w:r>
      <w:r>
        <w:t xml:space="preserve">, I am showing that the ep0s3 interface has no </w:t>
      </w:r>
      <w:r w:rsidR="00D733CE">
        <w:t>(</w:t>
      </w:r>
      <w:r>
        <w:t>IPv4</w:t>
      </w:r>
      <w:r w:rsidR="00D733CE">
        <w:t>)</w:t>
      </w:r>
      <w:r>
        <w:t xml:space="preserve"> address. </w:t>
      </w:r>
      <w:r w:rsidR="00D733CE">
        <w:t>T</w:t>
      </w:r>
      <w:r w:rsidR="006D2A32">
        <w:t xml:space="preserve">o note </w:t>
      </w:r>
      <w:r>
        <w:t>that IPv6</w:t>
      </w:r>
      <w:r w:rsidR="006D2A32">
        <w:t xml:space="preserve"> </w:t>
      </w:r>
      <w:r w:rsidR="00D733CE">
        <w:t xml:space="preserve">is </w:t>
      </w:r>
      <w:r>
        <w:t>unaffected by “ifconfig 0”</w:t>
      </w:r>
      <w:r w:rsidR="006D2A32">
        <w:t xml:space="preserve"> (I wonder if this </w:t>
      </w:r>
      <w:r w:rsidR="00D733CE">
        <w:t xml:space="preserve">has to do with </w:t>
      </w:r>
      <w:r w:rsidR="006D2A32">
        <w:t>the packet loss</w:t>
      </w:r>
      <w:r w:rsidR="00D733CE">
        <w:t>; n</w:t>
      </w:r>
      <w:r w:rsidR="001530AA">
        <w:t xml:space="preserve">ote that </w:t>
      </w:r>
      <w:r w:rsidR="00392FA9">
        <w:t xml:space="preserve">both </w:t>
      </w:r>
      <w:r w:rsidR="001530AA">
        <w:t>interfaces</w:t>
      </w:r>
      <w:r w:rsidR="007679D1">
        <w:t xml:space="preserve">’ statistics </w:t>
      </w:r>
      <w:r w:rsidR="001530AA">
        <w:t>do not report any transmission error</w:t>
      </w:r>
      <w:r w:rsidR="006D2A32">
        <w:t>):</w:t>
      </w:r>
    </w:p>
    <w:p w14:paraId="0653D335" w14:textId="77777777" w:rsidR="00CD1B32" w:rsidRDefault="006D2A32" w:rsidP="00CD1B32">
      <w:pPr>
        <w:pStyle w:val="Text"/>
        <w:keepNext/>
        <w:jc w:val="center"/>
      </w:pPr>
      <w:r>
        <w:rPr>
          <w:noProof/>
        </w:rPr>
        <mc:AlternateContent>
          <mc:Choice Requires="wps">
            <w:drawing>
              <wp:anchor distT="0" distB="0" distL="114300" distR="114300" simplePos="0" relativeHeight="251665408" behindDoc="0" locked="0" layoutInCell="1" allowOverlap="1" wp14:anchorId="2C4D4330" wp14:editId="764C68EA">
                <wp:simplePos x="0" y="0"/>
                <wp:positionH relativeFrom="column">
                  <wp:posOffset>929640</wp:posOffset>
                </wp:positionH>
                <wp:positionV relativeFrom="paragraph">
                  <wp:posOffset>99060</wp:posOffset>
                </wp:positionV>
                <wp:extent cx="4010025" cy="390525"/>
                <wp:effectExtent l="19050" t="19050" r="28575" b="28575"/>
                <wp:wrapNone/>
                <wp:docPr id="58" name="Rectangle 58"/>
                <wp:cNvGraphicFramePr/>
                <a:graphic xmlns:a="http://schemas.openxmlformats.org/drawingml/2006/main">
                  <a:graphicData uri="http://schemas.microsoft.com/office/word/2010/wordprocessingShape">
                    <wps:wsp>
                      <wps:cNvSpPr/>
                      <wps:spPr>
                        <a:xfrm>
                          <a:off x="0" y="0"/>
                          <a:ext cx="4010025" cy="3905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B7B82" id="Rectangle 58" o:spid="_x0000_s1026" style="position:absolute;margin-left:73.2pt;margin-top:7.8pt;width:315.75pt;height:3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" filled="f" strokecolor="red" strokeweight="3pt"/>
            </w:pict>
          </mc:Fallback>
        </mc:AlternateContent>
      </w:r>
      <w:r w:rsidR="00E010CE">
        <w:rPr>
          <w:noProof/>
        </w:rPr>
        <w:drawing>
          <wp:inline distT="0" distB="0" distL="0" distR="0" wp14:anchorId="2701F96F" wp14:editId="20A79436">
            <wp:extent cx="4899335" cy="1943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1533" cy="1947938"/>
                    </a:xfrm>
                    <a:prstGeom prst="rect">
                      <a:avLst/>
                    </a:prstGeom>
                  </pic:spPr>
                </pic:pic>
              </a:graphicData>
            </a:graphic>
          </wp:inline>
        </w:drawing>
      </w:r>
    </w:p>
    <w:p w14:paraId="35D08133" w14:textId="6D9B039B" w:rsidR="007C306D" w:rsidRDefault="00CD1B32" w:rsidP="00CD1B32">
      <w:pPr>
        <w:pStyle w:val="Caption"/>
        <w:jc w:val="center"/>
      </w:pPr>
      <w:r>
        <w:t xml:space="preserve">Figure </w:t>
      </w:r>
      <w:r>
        <w:fldChar w:fldCharType="begin"/>
      </w:r>
      <w:r>
        <w:instrText xml:space="preserve"> SEQ Figure \* ARABIC </w:instrText>
      </w:r>
      <w:r>
        <w:fldChar w:fldCharType="separate"/>
      </w:r>
      <w:r w:rsidR="00414102">
        <w:rPr>
          <w:noProof/>
        </w:rPr>
        <w:t>8</w:t>
      </w:r>
      <w:r>
        <w:fldChar w:fldCharType="end"/>
      </w:r>
      <w:r>
        <w:t xml:space="preserve"> - </w:t>
      </w:r>
      <w:r w:rsidRPr="004A49F1">
        <w:t>lab-cs-net-00006 - Lab 1-3/</w:t>
      </w:r>
      <w:r>
        <w:t>2</w:t>
      </w:r>
    </w:p>
    <w:p w14:paraId="68223A20" w14:textId="678B6F5F" w:rsidR="007C306D" w:rsidRDefault="00CD1B32" w:rsidP="00A149B2">
      <w:pPr>
        <w:pStyle w:val="Heading3"/>
      </w:pPr>
      <w:r>
        <w:t xml:space="preserve">Lab Assessment 2: </w:t>
      </w:r>
      <w:r w:rsidRPr="00CD1B32">
        <w:t>After finishing the configuration of br0 in OVS, the machine</w:t>
      </w:r>
      <w:r>
        <w:t>…</w:t>
      </w:r>
    </w:p>
    <w:p w14:paraId="5968403D" w14:textId="6B3C9029" w:rsidR="006D2A32" w:rsidRDefault="006D2A32" w:rsidP="007C306D">
      <w:pPr>
        <w:pStyle w:val="Text"/>
      </w:pPr>
    </w:p>
    <w:p w14:paraId="0D737061" w14:textId="0C797350" w:rsidR="00CD1B32" w:rsidRDefault="00A149B2" w:rsidP="00A149B2">
      <w:pPr>
        <w:pStyle w:val="Text"/>
        <w:numPr>
          <w:ilvl w:val="0"/>
          <w:numId w:val="45"/>
        </w:numPr>
      </w:pPr>
      <w:r>
        <w:t>…</w:t>
      </w:r>
      <w:r w:rsidRPr="00A149B2">
        <w:t>can show the correct routing table for especially for the br0 and ens3</w:t>
      </w:r>
      <w:r>
        <w:t xml:space="preserve"> (in my case, enp0s3):</w:t>
      </w:r>
    </w:p>
    <w:p w14:paraId="2C97EE32" w14:textId="77777777" w:rsidR="00A149B2" w:rsidRDefault="00A149B2" w:rsidP="00A149B2">
      <w:pPr>
        <w:pStyle w:val="Text"/>
        <w:keepNext/>
        <w:jc w:val="center"/>
      </w:pPr>
      <w:r>
        <w:rPr>
          <w:noProof/>
        </w:rPr>
        <w:drawing>
          <wp:inline distT="0" distB="0" distL="0" distR="0" wp14:anchorId="77684405" wp14:editId="510FE91F">
            <wp:extent cx="4612005" cy="158760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5389" cy="1599093"/>
                    </a:xfrm>
                    <a:prstGeom prst="rect">
                      <a:avLst/>
                    </a:prstGeom>
                  </pic:spPr>
                </pic:pic>
              </a:graphicData>
            </a:graphic>
          </wp:inline>
        </w:drawing>
      </w:r>
    </w:p>
    <w:p w14:paraId="75BEF6DC" w14:textId="7946C59C" w:rsidR="00CD1B32" w:rsidRDefault="00A149B2" w:rsidP="00A149B2">
      <w:pPr>
        <w:pStyle w:val="Caption"/>
        <w:jc w:val="center"/>
      </w:pPr>
      <w:r>
        <w:t xml:space="preserve">Figure </w:t>
      </w:r>
      <w:r>
        <w:fldChar w:fldCharType="begin"/>
      </w:r>
      <w:r>
        <w:instrText xml:space="preserve"> SEQ Figure \* ARABIC </w:instrText>
      </w:r>
      <w:r>
        <w:fldChar w:fldCharType="separate"/>
      </w:r>
      <w:r w:rsidR="00414102">
        <w:rPr>
          <w:noProof/>
        </w:rPr>
        <w:t>9</w:t>
      </w:r>
      <w:r>
        <w:fldChar w:fldCharType="end"/>
      </w:r>
      <w:r>
        <w:t xml:space="preserve"> - </w:t>
      </w:r>
      <w:r w:rsidRPr="00EE3E3E">
        <w:t>lab-cs-net-00006 - Lab</w:t>
      </w:r>
      <w:r>
        <w:t xml:space="preserve"> 2</w:t>
      </w:r>
      <w:r w:rsidRPr="00EE3E3E">
        <w:t>-</w:t>
      </w:r>
      <w:r>
        <w:t>1</w:t>
      </w:r>
    </w:p>
    <w:p w14:paraId="527273C0" w14:textId="3A3555D5" w:rsidR="00A149B2" w:rsidRDefault="00A149B2" w:rsidP="00A149B2">
      <w:pPr>
        <w:pStyle w:val="Text"/>
        <w:numPr>
          <w:ilvl w:val="0"/>
          <w:numId w:val="45"/>
        </w:numPr>
      </w:pPr>
      <w:r>
        <w:t>…</w:t>
      </w:r>
      <w:r w:rsidRPr="00A149B2">
        <w:t>can ping outside such as ping 8.8.8.8 correctly</w:t>
      </w:r>
      <w:r>
        <w:t>:</w:t>
      </w:r>
    </w:p>
    <w:p w14:paraId="091C0610" w14:textId="77777777" w:rsidR="00A149B2" w:rsidRDefault="00A149B2" w:rsidP="00A149B2">
      <w:pPr>
        <w:pStyle w:val="Text"/>
        <w:keepNext/>
        <w:jc w:val="center"/>
      </w:pPr>
      <w:r>
        <w:rPr>
          <w:noProof/>
        </w:rPr>
        <w:drawing>
          <wp:inline distT="0" distB="0" distL="0" distR="0" wp14:anchorId="1A3CE0A6" wp14:editId="7FFE4001">
            <wp:extent cx="5723565" cy="3448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292" cy="3454512"/>
                    </a:xfrm>
                    <a:prstGeom prst="rect">
                      <a:avLst/>
                    </a:prstGeom>
                    <a:noFill/>
                    <a:ln>
                      <a:noFill/>
                    </a:ln>
                  </pic:spPr>
                </pic:pic>
              </a:graphicData>
            </a:graphic>
          </wp:inline>
        </w:drawing>
      </w:r>
    </w:p>
    <w:p w14:paraId="73B5FD65" w14:textId="16379E05" w:rsidR="00A149B2" w:rsidRDefault="00A149B2" w:rsidP="00A149B2">
      <w:pPr>
        <w:pStyle w:val="Caption"/>
        <w:jc w:val="center"/>
      </w:pPr>
      <w:r>
        <w:t xml:space="preserve">Figure </w:t>
      </w:r>
      <w:r>
        <w:fldChar w:fldCharType="begin"/>
      </w:r>
      <w:r>
        <w:instrText xml:space="preserve"> SEQ Figure \* ARABIC </w:instrText>
      </w:r>
      <w:r>
        <w:fldChar w:fldCharType="separate"/>
      </w:r>
      <w:r w:rsidR="00414102">
        <w:rPr>
          <w:noProof/>
        </w:rPr>
        <w:t>10</w:t>
      </w:r>
      <w:r>
        <w:fldChar w:fldCharType="end"/>
      </w:r>
      <w:r>
        <w:t xml:space="preserve"> - Ping outside</w:t>
      </w:r>
    </w:p>
    <w:p w14:paraId="4D798D4D" w14:textId="0F0C1A88" w:rsidR="001F237C" w:rsidRDefault="001F237C" w:rsidP="00911594">
      <w:pPr>
        <w:pStyle w:val="Heading2"/>
      </w:pPr>
      <w:r>
        <w:lastRenderedPageBreak/>
        <w:t>Lab “lab-cs-net-00007 - Mininet”</w:t>
      </w:r>
    </w:p>
    <w:p w14:paraId="1454B924" w14:textId="77777777" w:rsidR="001F237C" w:rsidRDefault="001F237C" w:rsidP="007C306D">
      <w:pPr>
        <w:pStyle w:val="Text"/>
      </w:pPr>
    </w:p>
    <w:p w14:paraId="7BA555AB" w14:textId="5B40E233" w:rsidR="001F237C" w:rsidRDefault="001F237C" w:rsidP="001F237C">
      <w:pPr>
        <w:pStyle w:val="Heading3"/>
      </w:pPr>
      <w:r w:rsidRPr="001F237C">
        <w:t xml:space="preserve">Setting up </w:t>
      </w:r>
      <w:proofErr w:type="spellStart"/>
      <w:r w:rsidRPr="001F237C">
        <w:t>mininet</w:t>
      </w:r>
      <w:proofErr w:type="spellEnd"/>
      <w:r w:rsidRPr="001F237C">
        <w:t xml:space="preserve"> and Running </w:t>
      </w:r>
      <w:proofErr w:type="spellStart"/>
      <w:r w:rsidRPr="001F237C">
        <w:t>mininet</w:t>
      </w:r>
      <w:proofErr w:type="spellEnd"/>
      <w:r w:rsidRPr="001F237C">
        <w:t xml:space="preserve"> topology</w:t>
      </w:r>
      <w:r>
        <w:t>…</w:t>
      </w:r>
    </w:p>
    <w:p w14:paraId="6332B151" w14:textId="77777777" w:rsidR="001F237C" w:rsidRPr="001F237C" w:rsidRDefault="001F237C" w:rsidP="001F237C"/>
    <w:p w14:paraId="5527AEFD" w14:textId="2D555C97" w:rsidR="00A149B2" w:rsidRDefault="001F237C" w:rsidP="001F237C">
      <w:pPr>
        <w:pStyle w:val="Text"/>
        <w:numPr>
          <w:ilvl w:val="0"/>
          <w:numId w:val="45"/>
        </w:numPr>
      </w:pPr>
      <w:r>
        <w:rPr>
          <w:i/>
          <w:iCs/>
        </w:rPr>
        <w:t>…</w:t>
      </w:r>
      <w:r w:rsidRPr="001F237C">
        <w:rPr>
          <w:i/>
          <w:iCs/>
        </w:rPr>
        <w:t>can correctly create the topology with a single switch and four hosts</w:t>
      </w:r>
    </w:p>
    <w:p w14:paraId="1803B4F2" w14:textId="1AED02DF" w:rsidR="001F237C" w:rsidRDefault="001F237C" w:rsidP="001F237C">
      <w:pPr>
        <w:pStyle w:val="Text"/>
        <w:keepNext/>
        <w:jc w:val="center"/>
      </w:pPr>
      <w:r>
        <w:rPr>
          <w:noProof/>
        </w:rPr>
        <w:drawing>
          <wp:inline distT="0" distB="0" distL="0" distR="0" wp14:anchorId="247D496A" wp14:editId="14018000">
            <wp:extent cx="3722708" cy="19621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 b="47297"/>
                    <a:stretch/>
                  </pic:blipFill>
                  <pic:spPr bwMode="auto">
                    <a:xfrm>
                      <a:off x="0" y="0"/>
                      <a:ext cx="3771364" cy="1987796"/>
                    </a:xfrm>
                    <a:prstGeom prst="rect">
                      <a:avLst/>
                    </a:prstGeom>
                    <a:ln>
                      <a:noFill/>
                    </a:ln>
                    <a:extLst>
                      <a:ext uri="{53640926-AAD7-44D8-BBD7-CCE9431645EC}">
                        <a14:shadowObscured xmlns:a14="http://schemas.microsoft.com/office/drawing/2010/main"/>
                      </a:ext>
                    </a:extLst>
                  </pic:spPr>
                </pic:pic>
              </a:graphicData>
            </a:graphic>
          </wp:inline>
        </w:drawing>
      </w:r>
    </w:p>
    <w:p w14:paraId="1DB062B4" w14:textId="11B75744" w:rsidR="001F237C" w:rsidRDefault="001F237C" w:rsidP="001F237C">
      <w:pPr>
        <w:pStyle w:val="Caption"/>
        <w:jc w:val="center"/>
      </w:pPr>
      <w:r>
        <w:t xml:space="preserve">Figure </w:t>
      </w:r>
      <w:r>
        <w:fldChar w:fldCharType="begin"/>
      </w:r>
      <w:r>
        <w:instrText xml:space="preserve"> SEQ Figure \* ARABIC </w:instrText>
      </w:r>
      <w:r>
        <w:fldChar w:fldCharType="separate"/>
      </w:r>
      <w:r w:rsidR="00414102">
        <w:rPr>
          <w:noProof/>
        </w:rPr>
        <w:t>11</w:t>
      </w:r>
      <w:r>
        <w:fldChar w:fldCharType="end"/>
      </w:r>
      <w:r>
        <w:t xml:space="preserve"> - </w:t>
      </w:r>
      <w:r w:rsidRPr="00532F15">
        <w:t>lab-cs-net-000</w:t>
      </w:r>
      <w:r>
        <w:t>7</w:t>
      </w:r>
      <w:r w:rsidRPr="00532F15">
        <w:t xml:space="preserve"> - Lab </w:t>
      </w:r>
      <w:r>
        <w:t>1</w:t>
      </w:r>
      <w:r w:rsidRPr="00532F15">
        <w:t>-</w:t>
      </w:r>
      <w:r>
        <w:t>1</w:t>
      </w:r>
    </w:p>
    <w:p w14:paraId="4DD4E653" w14:textId="6D5E9B4A" w:rsidR="001F237C" w:rsidRDefault="001F237C" w:rsidP="001F237C">
      <w:pPr>
        <w:pStyle w:val="Text"/>
        <w:numPr>
          <w:ilvl w:val="0"/>
          <w:numId w:val="45"/>
        </w:numPr>
      </w:pPr>
      <w:r>
        <w:t>…</w:t>
      </w:r>
      <w:r w:rsidRPr="001F237C">
        <w:t>can correctly create the linear topology with five switch and one host for every switch</w:t>
      </w:r>
      <w:r>
        <w:t>:</w:t>
      </w:r>
    </w:p>
    <w:p w14:paraId="7633945D" w14:textId="77777777" w:rsidR="001F237C" w:rsidRDefault="001F237C" w:rsidP="001F237C">
      <w:pPr>
        <w:pStyle w:val="Text"/>
        <w:keepNext/>
        <w:jc w:val="center"/>
      </w:pPr>
      <w:r>
        <w:rPr>
          <w:noProof/>
        </w:rPr>
        <w:drawing>
          <wp:inline distT="0" distB="0" distL="0" distR="0" wp14:anchorId="55AD69B6" wp14:editId="6F2F0F79">
            <wp:extent cx="5090532" cy="22002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3277" cy="2201462"/>
                    </a:xfrm>
                    <a:prstGeom prst="rect">
                      <a:avLst/>
                    </a:prstGeom>
                  </pic:spPr>
                </pic:pic>
              </a:graphicData>
            </a:graphic>
          </wp:inline>
        </w:drawing>
      </w:r>
    </w:p>
    <w:p w14:paraId="1762E621" w14:textId="1AEA0F3E" w:rsidR="001F237C" w:rsidRDefault="001F237C" w:rsidP="001F237C">
      <w:pPr>
        <w:pStyle w:val="Caption"/>
        <w:jc w:val="center"/>
      </w:pPr>
      <w:r>
        <w:t xml:space="preserve">Figure </w:t>
      </w:r>
      <w:r>
        <w:fldChar w:fldCharType="begin"/>
      </w:r>
      <w:r>
        <w:instrText xml:space="preserve"> SEQ Figure \* ARABIC </w:instrText>
      </w:r>
      <w:r>
        <w:fldChar w:fldCharType="separate"/>
      </w:r>
      <w:r w:rsidR="00414102">
        <w:rPr>
          <w:noProof/>
        </w:rPr>
        <w:t>12</w:t>
      </w:r>
      <w:r>
        <w:fldChar w:fldCharType="end"/>
      </w:r>
      <w:r w:rsidRPr="00E53CBA">
        <w:t>- lab-cs-net-0007 - Lab 1-</w:t>
      </w:r>
      <w:r>
        <w:t>2</w:t>
      </w:r>
    </w:p>
    <w:p w14:paraId="5F8A8402" w14:textId="18EA105C" w:rsidR="001F237C" w:rsidRDefault="001F237C" w:rsidP="001F237C">
      <w:pPr>
        <w:pStyle w:val="Heading3"/>
      </w:pPr>
      <w:r w:rsidRPr="001F237C">
        <w:t>For each topology above, they should be able to</w:t>
      </w:r>
      <w:r>
        <w:t>:</w:t>
      </w:r>
    </w:p>
    <w:p w14:paraId="66825896" w14:textId="318D510E" w:rsidR="001F237C" w:rsidRDefault="001F237C" w:rsidP="001F237C"/>
    <w:p w14:paraId="6F52551B" w14:textId="77777777" w:rsidR="001F237C" w:rsidRDefault="001F237C" w:rsidP="001F237C">
      <w:pPr>
        <w:pStyle w:val="ListParagraph"/>
        <w:numPr>
          <w:ilvl w:val="0"/>
          <w:numId w:val="45"/>
        </w:numPr>
      </w:pPr>
      <w:r>
        <w:t>show the correct number of nodes within the current topology</w:t>
      </w:r>
    </w:p>
    <w:p w14:paraId="37FB650F" w14:textId="77777777" w:rsidR="001F237C" w:rsidRDefault="001F237C" w:rsidP="001F237C">
      <w:pPr>
        <w:pStyle w:val="ListParagraph"/>
        <w:ind w:left="922"/>
      </w:pPr>
    </w:p>
    <w:p w14:paraId="156B4268" w14:textId="1058C146" w:rsidR="001F237C" w:rsidRPr="001F237C" w:rsidRDefault="001F237C" w:rsidP="001F237C">
      <w:pPr>
        <w:pStyle w:val="ListParagraph"/>
        <w:ind w:left="922"/>
      </w:pPr>
      <w:r>
        <w:t>Single switch and four hosts:</w:t>
      </w:r>
    </w:p>
    <w:p w14:paraId="77579A50" w14:textId="77777777" w:rsidR="00AB1050" w:rsidRDefault="001F237C" w:rsidP="00AB1050">
      <w:pPr>
        <w:pStyle w:val="Text"/>
        <w:keepNext/>
        <w:jc w:val="center"/>
      </w:pPr>
      <w:r>
        <w:rPr>
          <w:noProof/>
        </w:rPr>
        <w:drawing>
          <wp:inline distT="0" distB="0" distL="0" distR="0" wp14:anchorId="7D5836DF" wp14:editId="54A05631">
            <wp:extent cx="3476381" cy="2171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7533"/>
                    <a:stretch/>
                  </pic:blipFill>
                  <pic:spPr bwMode="auto">
                    <a:xfrm>
                      <a:off x="0" y="0"/>
                      <a:ext cx="3509448" cy="2192357"/>
                    </a:xfrm>
                    <a:prstGeom prst="rect">
                      <a:avLst/>
                    </a:prstGeom>
                    <a:ln>
                      <a:noFill/>
                    </a:ln>
                    <a:extLst>
                      <a:ext uri="{53640926-AAD7-44D8-BBD7-CCE9431645EC}">
                        <a14:shadowObscured xmlns:a14="http://schemas.microsoft.com/office/drawing/2010/main"/>
                      </a:ext>
                    </a:extLst>
                  </pic:spPr>
                </pic:pic>
              </a:graphicData>
            </a:graphic>
          </wp:inline>
        </w:drawing>
      </w:r>
    </w:p>
    <w:p w14:paraId="49AEBC61" w14:textId="24F1331C" w:rsidR="001F237C" w:rsidRDefault="00AB1050" w:rsidP="00AB1050">
      <w:pPr>
        <w:pStyle w:val="Caption"/>
        <w:jc w:val="center"/>
      </w:pPr>
      <w:r>
        <w:t xml:space="preserve">Figure </w:t>
      </w:r>
      <w:r>
        <w:fldChar w:fldCharType="begin"/>
      </w:r>
      <w:r>
        <w:instrText xml:space="preserve"> SEQ Figure \* ARABIC </w:instrText>
      </w:r>
      <w:r>
        <w:fldChar w:fldCharType="separate"/>
      </w:r>
      <w:r w:rsidR="00414102">
        <w:rPr>
          <w:noProof/>
        </w:rPr>
        <w:t>13</w:t>
      </w:r>
      <w:r>
        <w:fldChar w:fldCharType="end"/>
      </w:r>
      <w:r>
        <w:t xml:space="preserve"> </w:t>
      </w:r>
      <w:r w:rsidRPr="00D23026">
        <w:t xml:space="preserve">- lab-cs-net-0007 - Lab </w:t>
      </w:r>
      <w:r>
        <w:t>2</w:t>
      </w:r>
      <w:r w:rsidRPr="00D23026">
        <w:t>-</w:t>
      </w:r>
      <w:r>
        <w:t>1</w:t>
      </w:r>
      <w:r w:rsidR="00A513DC">
        <w:t xml:space="preserve"> – topology 1</w:t>
      </w:r>
    </w:p>
    <w:p w14:paraId="5F41C077" w14:textId="393ADEEE" w:rsidR="001F237C" w:rsidRDefault="001F237C" w:rsidP="001F237C">
      <w:pPr>
        <w:pStyle w:val="ListParagraph"/>
        <w:ind w:left="922"/>
      </w:pPr>
      <w:r w:rsidRPr="001F237C">
        <w:lastRenderedPageBreak/>
        <w:t>Linear topology of five switch and one host for each switch:</w:t>
      </w:r>
    </w:p>
    <w:p w14:paraId="319C096A" w14:textId="77777777" w:rsidR="00AB1050" w:rsidRDefault="00AB1050" w:rsidP="00AB1050">
      <w:pPr>
        <w:pStyle w:val="ListParagraph"/>
        <w:keepNext/>
        <w:ind w:left="922"/>
        <w:jc w:val="center"/>
      </w:pPr>
      <w:r>
        <w:rPr>
          <w:noProof/>
        </w:rPr>
        <w:drawing>
          <wp:inline distT="0" distB="0" distL="0" distR="0" wp14:anchorId="369D9D79" wp14:editId="4D20CB30">
            <wp:extent cx="4714781" cy="236442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9537" cy="2371827"/>
                    </a:xfrm>
                    <a:prstGeom prst="rect">
                      <a:avLst/>
                    </a:prstGeom>
                  </pic:spPr>
                </pic:pic>
              </a:graphicData>
            </a:graphic>
          </wp:inline>
        </w:drawing>
      </w:r>
    </w:p>
    <w:p w14:paraId="43BD5A20" w14:textId="2911012F" w:rsidR="001F237C" w:rsidRDefault="00AB1050" w:rsidP="00AB1050">
      <w:pPr>
        <w:pStyle w:val="Caption"/>
        <w:jc w:val="center"/>
      </w:pPr>
      <w:r>
        <w:t xml:space="preserve">Figure </w:t>
      </w:r>
      <w:r>
        <w:fldChar w:fldCharType="begin"/>
      </w:r>
      <w:r>
        <w:instrText xml:space="preserve"> SEQ Figure \* ARABIC </w:instrText>
      </w:r>
      <w:r>
        <w:fldChar w:fldCharType="separate"/>
      </w:r>
      <w:r w:rsidR="00414102">
        <w:rPr>
          <w:noProof/>
        </w:rPr>
        <w:t>14</w:t>
      </w:r>
      <w:r>
        <w:fldChar w:fldCharType="end"/>
      </w:r>
      <w:r>
        <w:t xml:space="preserve"> </w:t>
      </w:r>
      <w:r w:rsidRPr="00F17927">
        <w:t>- lab-cs-net-0007 - Lab 2-</w:t>
      </w:r>
      <w:r w:rsidR="00A513DC">
        <w:t xml:space="preserve">1 – topology </w:t>
      </w:r>
      <w:r w:rsidR="00702D51">
        <w:t>2</w:t>
      </w:r>
    </w:p>
    <w:p w14:paraId="18FC124D" w14:textId="7D6D7B75" w:rsidR="001F237C" w:rsidRDefault="00325EC8" w:rsidP="00325EC8">
      <w:pPr>
        <w:pStyle w:val="Text"/>
        <w:numPr>
          <w:ilvl w:val="0"/>
          <w:numId w:val="45"/>
        </w:numPr>
      </w:pPr>
      <w:r>
        <w:t>…</w:t>
      </w:r>
      <w:r w:rsidRPr="00325EC8">
        <w:t>perform bandwidth measurement</w:t>
      </w:r>
      <w:r w:rsidR="00A513DC">
        <w:t>.</w:t>
      </w:r>
    </w:p>
    <w:p w14:paraId="6939EE0B" w14:textId="77777777" w:rsidR="00A513DC" w:rsidRDefault="00A513DC" w:rsidP="00A513DC">
      <w:pPr>
        <w:pStyle w:val="Text"/>
        <w:ind w:firstLine="0"/>
      </w:pPr>
    </w:p>
    <w:p w14:paraId="715F4BAB" w14:textId="20B20A18" w:rsidR="00325EC8" w:rsidRDefault="00A513DC" w:rsidP="00A513DC">
      <w:pPr>
        <w:pStyle w:val="Text"/>
        <w:ind w:left="808" w:firstLine="0"/>
      </w:pPr>
      <w:r w:rsidRPr="00A513DC">
        <w:t>Single switch and four hosts:</w:t>
      </w:r>
    </w:p>
    <w:p w14:paraId="5FF07C60" w14:textId="77777777" w:rsidR="00702D51" w:rsidRDefault="00A513DC" w:rsidP="00702D51">
      <w:pPr>
        <w:pStyle w:val="Text"/>
        <w:keepNext/>
        <w:jc w:val="center"/>
      </w:pPr>
      <w:r>
        <w:rPr>
          <w:noProof/>
        </w:rPr>
        <w:drawing>
          <wp:inline distT="0" distB="0" distL="0" distR="0" wp14:anchorId="41008F76" wp14:editId="7E419EE8">
            <wp:extent cx="2943225" cy="2318540"/>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5706" cy="2344127"/>
                    </a:xfrm>
                    <a:prstGeom prst="rect">
                      <a:avLst/>
                    </a:prstGeom>
                  </pic:spPr>
                </pic:pic>
              </a:graphicData>
            </a:graphic>
          </wp:inline>
        </w:drawing>
      </w:r>
    </w:p>
    <w:p w14:paraId="040747E0" w14:textId="4053587D" w:rsidR="00325EC8" w:rsidRDefault="00702D51" w:rsidP="00702D51">
      <w:pPr>
        <w:pStyle w:val="Caption"/>
        <w:jc w:val="center"/>
      </w:pPr>
      <w:r>
        <w:t xml:space="preserve">Figure </w:t>
      </w:r>
      <w:r>
        <w:fldChar w:fldCharType="begin"/>
      </w:r>
      <w:r>
        <w:instrText xml:space="preserve"> SEQ Figure \* ARABIC </w:instrText>
      </w:r>
      <w:r>
        <w:fldChar w:fldCharType="separate"/>
      </w:r>
      <w:r w:rsidR="00414102">
        <w:rPr>
          <w:noProof/>
        </w:rPr>
        <w:t>15</w:t>
      </w:r>
      <w:r>
        <w:fldChar w:fldCharType="end"/>
      </w:r>
      <w:r w:rsidRPr="00EF2D76">
        <w:t>- lab-cs-net-0007 - Lab 2-2</w:t>
      </w:r>
      <w:r>
        <w:t xml:space="preserve"> - Topology 1</w:t>
      </w:r>
    </w:p>
    <w:p w14:paraId="3AAA4F01" w14:textId="77777777" w:rsidR="00702D51" w:rsidRDefault="00702D51" w:rsidP="00702D51">
      <w:pPr>
        <w:pStyle w:val="ListParagraph"/>
        <w:ind w:left="922"/>
      </w:pPr>
      <w:r w:rsidRPr="001F237C">
        <w:t>Linear topology of five switch and one host for each switch:</w:t>
      </w:r>
    </w:p>
    <w:p w14:paraId="4EA88385" w14:textId="77777777" w:rsidR="00702D51" w:rsidRDefault="00A513DC" w:rsidP="00702D51">
      <w:pPr>
        <w:pStyle w:val="Text"/>
        <w:keepNext/>
        <w:jc w:val="center"/>
      </w:pPr>
      <w:r>
        <w:rPr>
          <w:noProof/>
        </w:rPr>
        <w:drawing>
          <wp:inline distT="0" distB="0" distL="0" distR="0" wp14:anchorId="169CA4C6" wp14:editId="7F9E138A">
            <wp:extent cx="4224528" cy="2200275"/>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7992" cy="2212496"/>
                    </a:xfrm>
                    <a:prstGeom prst="rect">
                      <a:avLst/>
                    </a:prstGeom>
                  </pic:spPr>
                </pic:pic>
              </a:graphicData>
            </a:graphic>
          </wp:inline>
        </w:drawing>
      </w:r>
    </w:p>
    <w:p w14:paraId="0E1950F7" w14:textId="65A7C1F1" w:rsidR="00325EC8" w:rsidRDefault="00702D51" w:rsidP="00702D51">
      <w:pPr>
        <w:pStyle w:val="Caption"/>
        <w:jc w:val="center"/>
      </w:pPr>
      <w:r>
        <w:t xml:space="preserve">Figure </w:t>
      </w:r>
      <w:r>
        <w:fldChar w:fldCharType="begin"/>
      </w:r>
      <w:r>
        <w:instrText xml:space="preserve"> SEQ Figure \* ARABIC </w:instrText>
      </w:r>
      <w:r>
        <w:fldChar w:fldCharType="separate"/>
      </w:r>
      <w:r w:rsidR="00414102">
        <w:rPr>
          <w:noProof/>
        </w:rPr>
        <w:t>16</w:t>
      </w:r>
      <w:r>
        <w:fldChar w:fldCharType="end"/>
      </w:r>
      <w:r w:rsidRPr="005E050A">
        <w:t xml:space="preserve">- lab-cs-net-0007 - Lab 2-2 - Topology </w:t>
      </w:r>
      <w:r>
        <w:t>2</w:t>
      </w:r>
    </w:p>
    <w:p w14:paraId="26BE6F67" w14:textId="0AD52F66" w:rsidR="00A513DC" w:rsidRDefault="00702D51" w:rsidP="00702D51">
      <w:pPr>
        <w:pStyle w:val="Text"/>
        <w:numPr>
          <w:ilvl w:val="0"/>
          <w:numId w:val="45"/>
        </w:numPr>
      </w:pPr>
      <w:r>
        <w:t>…</w:t>
      </w:r>
      <w:r w:rsidRPr="00702D51">
        <w:t>display the correct link information among hosts and switches</w:t>
      </w:r>
      <w:r>
        <w:t>:</w:t>
      </w:r>
    </w:p>
    <w:p w14:paraId="4F4D5F79" w14:textId="66548C5B" w:rsidR="00702D51" w:rsidRDefault="00702D51" w:rsidP="00702D51">
      <w:pPr>
        <w:pStyle w:val="Text"/>
      </w:pPr>
    </w:p>
    <w:p w14:paraId="3FFBCA49" w14:textId="77777777" w:rsidR="00702D51" w:rsidRDefault="00702D51" w:rsidP="00702D51">
      <w:pPr>
        <w:pStyle w:val="Text"/>
        <w:ind w:left="808" w:firstLine="0"/>
      </w:pPr>
      <w:r w:rsidRPr="00A513DC">
        <w:lastRenderedPageBreak/>
        <w:t>Single switch and four hosts:</w:t>
      </w:r>
    </w:p>
    <w:p w14:paraId="6280C65F" w14:textId="77777777" w:rsidR="00702D51" w:rsidRDefault="00A513DC" w:rsidP="00702D51">
      <w:pPr>
        <w:pStyle w:val="Text"/>
        <w:keepNext/>
        <w:jc w:val="center"/>
      </w:pPr>
      <w:r>
        <w:rPr>
          <w:noProof/>
        </w:rPr>
        <w:drawing>
          <wp:inline distT="0" distB="0" distL="0" distR="0" wp14:anchorId="75A00C8D" wp14:editId="6B8165BA">
            <wp:extent cx="4257675" cy="29354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6914" cy="2941825"/>
                    </a:xfrm>
                    <a:prstGeom prst="rect">
                      <a:avLst/>
                    </a:prstGeom>
                  </pic:spPr>
                </pic:pic>
              </a:graphicData>
            </a:graphic>
          </wp:inline>
        </w:drawing>
      </w:r>
    </w:p>
    <w:p w14:paraId="4100C8B4" w14:textId="4226C00B" w:rsidR="00A513DC" w:rsidRDefault="00702D51" w:rsidP="00702D51">
      <w:pPr>
        <w:pStyle w:val="Caption"/>
        <w:jc w:val="center"/>
      </w:pPr>
      <w:r>
        <w:t xml:space="preserve">Figure </w:t>
      </w:r>
      <w:r>
        <w:fldChar w:fldCharType="begin"/>
      </w:r>
      <w:r>
        <w:instrText xml:space="preserve"> SEQ Figure \* ARABIC </w:instrText>
      </w:r>
      <w:r>
        <w:fldChar w:fldCharType="separate"/>
      </w:r>
      <w:r w:rsidR="00414102">
        <w:rPr>
          <w:noProof/>
        </w:rPr>
        <w:t>17</w:t>
      </w:r>
      <w:r>
        <w:fldChar w:fldCharType="end"/>
      </w:r>
      <w:r w:rsidRPr="00381704">
        <w:t>- lab-cs-net-0007 - Lab 2-</w:t>
      </w:r>
      <w:r>
        <w:t>3</w:t>
      </w:r>
      <w:r w:rsidRPr="00381704">
        <w:t xml:space="preserve"> - Topology </w:t>
      </w:r>
      <w:r>
        <w:t>1</w:t>
      </w:r>
    </w:p>
    <w:p w14:paraId="3775CD8F" w14:textId="77777777" w:rsidR="00702D51" w:rsidRDefault="00702D51" w:rsidP="00702D51">
      <w:pPr>
        <w:pStyle w:val="ListParagraph"/>
        <w:ind w:left="922"/>
      </w:pPr>
      <w:r w:rsidRPr="001F237C">
        <w:t>Linear topology of five switch and one host for each switch:</w:t>
      </w:r>
    </w:p>
    <w:p w14:paraId="19AB2DCB" w14:textId="77777777" w:rsidR="00702D51" w:rsidRDefault="00A513DC" w:rsidP="00702D51">
      <w:pPr>
        <w:pStyle w:val="Text"/>
        <w:keepNext/>
        <w:jc w:val="center"/>
      </w:pPr>
      <w:r>
        <w:rPr>
          <w:noProof/>
        </w:rPr>
        <w:drawing>
          <wp:inline distT="0" distB="0" distL="0" distR="0" wp14:anchorId="6D60012A" wp14:editId="458AEF01">
            <wp:extent cx="3960152" cy="28003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2481" cy="2809068"/>
                    </a:xfrm>
                    <a:prstGeom prst="rect">
                      <a:avLst/>
                    </a:prstGeom>
                  </pic:spPr>
                </pic:pic>
              </a:graphicData>
            </a:graphic>
          </wp:inline>
        </w:drawing>
      </w:r>
    </w:p>
    <w:p w14:paraId="763317A6" w14:textId="7B74DF71" w:rsidR="00A513DC" w:rsidRDefault="00702D51" w:rsidP="00702D51">
      <w:pPr>
        <w:pStyle w:val="Caption"/>
        <w:jc w:val="center"/>
      </w:pPr>
      <w:r>
        <w:t xml:space="preserve">Figure </w:t>
      </w:r>
      <w:r>
        <w:fldChar w:fldCharType="begin"/>
      </w:r>
      <w:r>
        <w:instrText xml:space="preserve"> SEQ Figure \* ARABIC </w:instrText>
      </w:r>
      <w:r>
        <w:fldChar w:fldCharType="separate"/>
      </w:r>
      <w:r w:rsidR="00414102">
        <w:rPr>
          <w:noProof/>
        </w:rPr>
        <w:t>18</w:t>
      </w:r>
      <w:r>
        <w:fldChar w:fldCharType="end"/>
      </w:r>
      <w:r w:rsidRPr="00DC502E">
        <w:t xml:space="preserve">- lab-cs-net-0007 - Lab 2-3 - Topology </w:t>
      </w:r>
      <w:r>
        <w:t>2</w:t>
      </w:r>
    </w:p>
    <w:p w14:paraId="346F9746" w14:textId="77777777" w:rsidR="00A513DC" w:rsidRDefault="00A513DC" w:rsidP="00325EC8">
      <w:pPr>
        <w:pStyle w:val="Text"/>
      </w:pPr>
    </w:p>
    <w:p w14:paraId="49CC40BB" w14:textId="3E02E9D4" w:rsidR="00AB1050" w:rsidRDefault="00702D51" w:rsidP="00702D51">
      <w:pPr>
        <w:pStyle w:val="Heading3"/>
      </w:pPr>
      <w:r w:rsidRPr="00702D51">
        <w:t>Create another tree topology of depth 2 and fanout 8</w:t>
      </w:r>
      <w:r>
        <w:t>.</w:t>
      </w:r>
    </w:p>
    <w:p w14:paraId="10D150D2" w14:textId="1764786F" w:rsidR="00702D51" w:rsidRDefault="00702D51" w:rsidP="00702D51"/>
    <w:p w14:paraId="046D0435" w14:textId="3B196085" w:rsidR="00702D51" w:rsidRDefault="00702D51" w:rsidP="00702D51">
      <w:pPr>
        <w:pStyle w:val="ListParagraph"/>
        <w:numPr>
          <w:ilvl w:val="0"/>
          <w:numId w:val="45"/>
        </w:numPr>
      </w:pPr>
      <w:r>
        <w:t>Startup with “</w:t>
      </w:r>
      <w:proofErr w:type="spellStart"/>
      <w:r w:rsidRPr="00702D51">
        <w:rPr>
          <w:i/>
          <w:iCs/>
        </w:rPr>
        <w:t>sudo</w:t>
      </w:r>
      <w:proofErr w:type="spellEnd"/>
      <w:r w:rsidRPr="00702D51">
        <w:rPr>
          <w:i/>
          <w:iCs/>
        </w:rPr>
        <w:t xml:space="preserve"> </w:t>
      </w:r>
      <w:proofErr w:type="spellStart"/>
      <w:r w:rsidRPr="00702D51">
        <w:rPr>
          <w:i/>
          <w:iCs/>
        </w:rPr>
        <w:t>mn</w:t>
      </w:r>
      <w:proofErr w:type="spellEnd"/>
      <w:r w:rsidRPr="00702D51">
        <w:rPr>
          <w:i/>
          <w:iCs/>
        </w:rPr>
        <w:t xml:space="preserve"> --topo </w:t>
      </w:r>
      <w:proofErr w:type="spellStart"/>
      <w:r w:rsidRPr="00702D51">
        <w:rPr>
          <w:i/>
          <w:iCs/>
        </w:rPr>
        <w:t>tree,depth</w:t>
      </w:r>
      <w:proofErr w:type="spellEnd"/>
      <w:r w:rsidRPr="00702D51">
        <w:rPr>
          <w:i/>
          <w:iCs/>
        </w:rPr>
        <w:t>=2 fanout=8</w:t>
      </w:r>
      <w:r>
        <w:t>”:</w:t>
      </w:r>
    </w:p>
    <w:p w14:paraId="763611E8" w14:textId="1359D9F6" w:rsidR="00702D51" w:rsidRDefault="00702D51" w:rsidP="00702D51"/>
    <w:p w14:paraId="311F1210" w14:textId="77777777" w:rsidR="00702D51" w:rsidRDefault="00702D51" w:rsidP="00702D51">
      <w:pPr>
        <w:keepNext/>
        <w:jc w:val="center"/>
      </w:pPr>
      <w:r>
        <w:rPr>
          <w:noProof/>
        </w:rPr>
        <w:lastRenderedPageBreak/>
        <w:drawing>
          <wp:inline distT="0" distB="0" distL="0" distR="0" wp14:anchorId="4B748D98" wp14:editId="29922494">
            <wp:extent cx="6583680" cy="2604770"/>
            <wp:effectExtent l="0" t="0" r="762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83680" cy="2604770"/>
                    </a:xfrm>
                    <a:prstGeom prst="rect">
                      <a:avLst/>
                    </a:prstGeom>
                  </pic:spPr>
                </pic:pic>
              </a:graphicData>
            </a:graphic>
          </wp:inline>
        </w:drawing>
      </w:r>
    </w:p>
    <w:p w14:paraId="790B5C66" w14:textId="63E7D11F" w:rsidR="00702D51" w:rsidRDefault="00702D51" w:rsidP="00702D51">
      <w:pPr>
        <w:pStyle w:val="Caption"/>
        <w:jc w:val="center"/>
      </w:pPr>
      <w:r>
        <w:t xml:space="preserve">Figure </w:t>
      </w:r>
      <w:r>
        <w:fldChar w:fldCharType="begin"/>
      </w:r>
      <w:r>
        <w:instrText xml:space="preserve"> SEQ Figure \* ARABIC </w:instrText>
      </w:r>
      <w:r>
        <w:fldChar w:fldCharType="separate"/>
      </w:r>
      <w:r w:rsidR="00414102">
        <w:rPr>
          <w:noProof/>
        </w:rPr>
        <w:t>19</w:t>
      </w:r>
      <w:r>
        <w:fldChar w:fldCharType="end"/>
      </w:r>
      <w:bookmarkStart w:id="0" w:name="_Hlk74529426"/>
      <w:r w:rsidRPr="00600A71">
        <w:t xml:space="preserve">- lab-cs-net-0007 - Lab </w:t>
      </w:r>
      <w:r>
        <w:t>3</w:t>
      </w:r>
      <w:r w:rsidR="00A37A9F">
        <w:t>-1</w:t>
      </w:r>
      <w:bookmarkEnd w:id="0"/>
    </w:p>
    <w:p w14:paraId="3777DD3F" w14:textId="5E2765A2" w:rsidR="00702D51" w:rsidRDefault="00702D51" w:rsidP="00702D51">
      <w:pPr>
        <w:pStyle w:val="ListParagraph"/>
        <w:numPr>
          <w:ilvl w:val="0"/>
          <w:numId w:val="45"/>
        </w:numPr>
      </w:pPr>
      <w:r w:rsidRPr="00702D51">
        <w:t>the host1 can correctly ping the host64</w:t>
      </w:r>
      <w:r w:rsidR="00A37A9F">
        <w:t>:</w:t>
      </w:r>
    </w:p>
    <w:p w14:paraId="0B165B36" w14:textId="77777777" w:rsidR="00A37A9F" w:rsidRDefault="00A37A9F" w:rsidP="00A37A9F">
      <w:pPr>
        <w:keepNext/>
        <w:jc w:val="center"/>
      </w:pPr>
      <w:r>
        <w:rPr>
          <w:noProof/>
        </w:rPr>
        <w:drawing>
          <wp:inline distT="0" distB="0" distL="0" distR="0" wp14:anchorId="5F06F946" wp14:editId="56C34D50">
            <wp:extent cx="4007810" cy="15525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1638" cy="1554058"/>
                    </a:xfrm>
                    <a:prstGeom prst="rect">
                      <a:avLst/>
                    </a:prstGeom>
                  </pic:spPr>
                </pic:pic>
              </a:graphicData>
            </a:graphic>
          </wp:inline>
        </w:drawing>
      </w:r>
    </w:p>
    <w:p w14:paraId="1F7E3EDA" w14:textId="52191CD4" w:rsidR="00A37A9F" w:rsidRPr="00702D51" w:rsidRDefault="00A37A9F" w:rsidP="00A37A9F">
      <w:pPr>
        <w:pStyle w:val="Caption"/>
        <w:jc w:val="center"/>
      </w:pPr>
      <w:r>
        <w:t xml:space="preserve">Figure </w:t>
      </w:r>
      <w:r>
        <w:fldChar w:fldCharType="begin"/>
      </w:r>
      <w:r>
        <w:instrText xml:space="preserve"> SEQ Figure \* ARABIC </w:instrText>
      </w:r>
      <w:r>
        <w:fldChar w:fldCharType="separate"/>
      </w:r>
      <w:r w:rsidR="00414102">
        <w:rPr>
          <w:noProof/>
        </w:rPr>
        <w:t>20</w:t>
      </w:r>
      <w:r>
        <w:fldChar w:fldCharType="end"/>
      </w:r>
      <w:r w:rsidRPr="00C30FC9">
        <w:t>- lab-cs-net-0007 - Lab 3-</w:t>
      </w:r>
      <w:r>
        <w:t>2</w:t>
      </w:r>
    </w:p>
    <w:p w14:paraId="30A45EA8" w14:textId="4C10C35B" w:rsidR="001F237C" w:rsidRDefault="001F237C" w:rsidP="007C306D">
      <w:pPr>
        <w:pStyle w:val="Text"/>
      </w:pPr>
    </w:p>
    <w:p w14:paraId="3A235566" w14:textId="730A0BFF" w:rsidR="00C47250" w:rsidRDefault="00C47250" w:rsidP="007C306D">
      <w:pPr>
        <w:pStyle w:val="Text"/>
      </w:pPr>
      <w:r>
        <w:t xml:space="preserve">(End of </w:t>
      </w:r>
      <w:r w:rsidRPr="00C47250">
        <w:t>“lab-cs-net-00007 - Mininet”</w:t>
      </w:r>
      <w:r>
        <w:t>)</w:t>
      </w:r>
    </w:p>
    <w:p w14:paraId="26F7D78B" w14:textId="77777777" w:rsidR="00C47250" w:rsidRDefault="00C47250">
      <w:pPr>
        <w:rPr>
          <w:i/>
          <w:iCs/>
          <w:highlight w:val="lightGray"/>
        </w:rPr>
      </w:pPr>
      <w:r>
        <w:rPr>
          <w:highlight w:val="lightGray"/>
        </w:rPr>
        <w:br w:type="page"/>
      </w:r>
    </w:p>
    <w:p w14:paraId="17507048" w14:textId="3FB6A9AC" w:rsidR="00103534" w:rsidRDefault="00555EF0" w:rsidP="00C47250">
      <w:pPr>
        <w:pStyle w:val="Heading2"/>
      </w:pPr>
      <w:r>
        <w:lastRenderedPageBreak/>
        <w:t>Lab “</w:t>
      </w:r>
      <w:r w:rsidR="00C47250" w:rsidRPr="00C47250">
        <w:t>CS-NET-00008 – SDN Controller (POX)</w:t>
      </w:r>
      <w:r>
        <w:t>”</w:t>
      </w:r>
    </w:p>
    <w:p w14:paraId="2FCB94C2" w14:textId="5D97F5F6" w:rsidR="00103534" w:rsidRDefault="00103534" w:rsidP="007C306D">
      <w:pPr>
        <w:pStyle w:val="Text"/>
      </w:pPr>
    </w:p>
    <w:p w14:paraId="29C3CD56" w14:textId="45C0A906" w:rsidR="00555EF0" w:rsidRDefault="005535B6" w:rsidP="005535B6">
      <w:pPr>
        <w:pStyle w:val="Heading3"/>
      </w:pPr>
      <w:r w:rsidRPr="005535B6">
        <w:t>The POX controller can</w:t>
      </w:r>
      <w:r>
        <w:t>:</w:t>
      </w:r>
    </w:p>
    <w:p w14:paraId="0B2133DC" w14:textId="13CF28E2" w:rsidR="005535B6" w:rsidRDefault="005535B6" w:rsidP="005535B6"/>
    <w:p w14:paraId="0D603528" w14:textId="1B08DF38" w:rsidR="005535B6" w:rsidRDefault="005535B6" w:rsidP="005535B6">
      <w:pPr>
        <w:pStyle w:val="ListParagraph"/>
        <w:numPr>
          <w:ilvl w:val="0"/>
          <w:numId w:val="45"/>
        </w:numPr>
      </w:pPr>
      <w:r w:rsidRPr="005535B6">
        <w:t xml:space="preserve">connect to a </w:t>
      </w:r>
      <w:proofErr w:type="spellStart"/>
      <w:r w:rsidRPr="005535B6">
        <w:t>mininet</w:t>
      </w:r>
      <w:proofErr w:type="spellEnd"/>
      <w:r w:rsidRPr="005535B6">
        <w:t xml:space="preserve"> topology</w:t>
      </w:r>
      <w:r>
        <w:t>:</w:t>
      </w:r>
    </w:p>
    <w:p w14:paraId="290F7C6B" w14:textId="3E683AD0" w:rsidR="005535B6" w:rsidRDefault="005535B6" w:rsidP="005535B6"/>
    <w:p w14:paraId="3FA524BD" w14:textId="57D5ADAF" w:rsidR="005535B6" w:rsidRDefault="005535B6" w:rsidP="005535B6">
      <w:pPr>
        <w:ind w:left="922"/>
      </w:pPr>
      <w:r>
        <w:t xml:space="preserve">The </w:t>
      </w:r>
      <w:r w:rsidR="000159DF">
        <w:t>behavior</w:t>
      </w:r>
      <w:r>
        <w:t xml:space="preserve"> </w:t>
      </w:r>
      <w:r w:rsidR="00D7568B">
        <w:t xml:space="preserve">of pox and </w:t>
      </w:r>
      <w:proofErr w:type="spellStart"/>
      <w:r w:rsidR="00D7568B">
        <w:t>mininet</w:t>
      </w:r>
      <w:proofErr w:type="spellEnd"/>
      <w:r w:rsidR="00D7568B">
        <w:t xml:space="preserve"> can be observed by </w:t>
      </w:r>
      <w:r w:rsidR="000159DF">
        <w:t>switching</w:t>
      </w:r>
      <w:r w:rsidR="00D7568B">
        <w:t xml:space="preserve"> between the two tabs where the programs are running, showing that </w:t>
      </w:r>
      <w:proofErr w:type="spellStart"/>
      <w:r w:rsidR="00D7568B">
        <w:t>mininet</w:t>
      </w:r>
      <w:proofErr w:type="spellEnd"/>
      <w:r w:rsidR="00D7568B">
        <w:t xml:space="preserve"> connected to </w:t>
      </w:r>
      <w:proofErr w:type="spellStart"/>
      <w:r w:rsidR="00D7568B">
        <w:t>openflow</w:t>
      </w:r>
      <w:proofErr w:type="spellEnd"/>
      <w:r w:rsidR="00D7568B">
        <w:t>:</w:t>
      </w:r>
    </w:p>
    <w:p w14:paraId="1A9F5EE3" w14:textId="77777777" w:rsidR="00D7568B" w:rsidRDefault="00D7568B" w:rsidP="005535B6">
      <w:pPr>
        <w:ind w:left="922"/>
      </w:pPr>
    </w:p>
    <w:p w14:paraId="07A176D1" w14:textId="77777777" w:rsidR="00D7568B" w:rsidRDefault="005535B6" w:rsidP="00D7568B">
      <w:pPr>
        <w:keepNext/>
        <w:ind w:left="202"/>
        <w:jc w:val="center"/>
      </w:pPr>
      <w:r>
        <w:rPr>
          <w:noProof/>
        </w:rPr>
        <w:drawing>
          <wp:inline distT="0" distB="0" distL="0" distR="0" wp14:anchorId="520B33A3" wp14:editId="382E0000">
            <wp:extent cx="6583680" cy="1113790"/>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83680" cy="1113790"/>
                    </a:xfrm>
                    <a:prstGeom prst="rect">
                      <a:avLst/>
                    </a:prstGeom>
                  </pic:spPr>
                </pic:pic>
              </a:graphicData>
            </a:graphic>
          </wp:inline>
        </w:drawing>
      </w:r>
    </w:p>
    <w:p w14:paraId="6A0CF2E8" w14:textId="01A6B1A0" w:rsidR="005535B6" w:rsidRPr="005535B6" w:rsidRDefault="00D7568B" w:rsidP="00D7568B">
      <w:pPr>
        <w:pStyle w:val="Caption"/>
        <w:jc w:val="center"/>
      </w:pPr>
      <w:r>
        <w:t xml:space="preserve">Figure </w:t>
      </w:r>
      <w:r>
        <w:fldChar w:fldCharType="begin"/>
      </w:r>
      <w:r>
        <w:instrText xml:space="preserve"> SEQ Figure \* ARABIC </w:instrText>
      </w:r>
      <w:r>
        <w:fldChar w:fldCharType="separate"/>
      </w:r>
      <w:r w:rsidR="00414102">
        <w:rPr>
          <w:noProof/>
        </w:rPr>
        <w:t>21</w:t>
      </w:r>
      <w:r>
        <w:fldChar w:fldCharType="end"/>
      </w:r>
      <w:r w:rsidR="000159DF">
        <w:t xml:space="preserve"> </w:t>
      </w:r>
      <w:r w:rsidRPr="00071E66">
        <w:t>- lab-cs-net-00</w:t>
      </w:r>
      <w:r>
        <w:t>8</w:t>
      </w:r>
      <w:r w:rsidRPr="00071E66">
        <w:t xml:space="preserve">7 - Lab </w:t>
      </w:r>
      <w:r>
        <w:t>1-1/1</w:t>
      </w:r>
    </w:p>
    <w:p w14:paraId="2CF23465" w14:textId="62D0DD28" w:rsidR="00C47250" w:rsidRDefault="00C47250" w:rsidP="00D7568B">
      <w:pPr>
        <w:pStyle w:val="Text"/>
        <w:jc w:val="center"/>
      </w:pPr>
    </w:p>
    <w:p w14:paraId="5FDC0EA1" w14:textId="77777777" w:rsidR="00D7568B" w:rsidRDefault="005535B6" w:rsidP="00D7568B">
      <w:pPr>
        <w:pStyle w:val="Text"/>
        <w:keepNext/>
        <w:jc w:val="center"/>
      </w:pPr>
      <w:r>
        <w:rPr>
          <w:noProof/>
        </w:rPr>
        <w:drawing>
          <wp:inline distT="0" distB="0" distL="0" distR="0" wp14:anchorId="0ABE27CB" wp14:editId="4EFA6D71">
            <wp:extent cx="6583680" cy="19278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83680" cy="1927860"/>
                    </a:xfrm>
                    <a:prstGeom prst="rect">
                      <a:avLst/>
                    </a:prstGeom>
                  </pic:spPr>
                </pic:pic>
              </a:graphicData>
            </a:graphic>
          </wp:inline>
        </w:drawing>
      </w:r>
    </w:p>
    <w:p w14:paraId="01C138E7" w14:textId="408EBAEC" w:rsidR="00C47250" w:rsidRDefault="00D7568B" w:rsidP="00D7568B">
      <w:pPr>
        <w:pStyle w:val="Caption"/>
        <w:jc w:val="center"/>
      </w:pPr>
      <w:r>
        <w:t xml:space="preserve">Figure </w:t>
      </w:r>
      <w:r>
        <w:fldChar w:fldCharType="begin"/>
      </w:r>
      <w:r>
        <w:instrText xml:space="preserve"> SEQ Figure \* ARABIC </w:instrText>
      </w:r>
      <w:r>
        <w:fldChar w:fldCharType="separate"/>
      </w:r>
      <w:r w:rsidR="00414102">
        <w:rPr>
          <w:noProof/>
        </w:rPr>
        <w:t>22</w:t>
      </w:r>
      <w:r>
        <w:fldChar w:fldCharType="end"/>
      </w:r>
      <w:r w:rsidR="000159DF">
        <w:t xml:space="preserve"> </w:t>
      </w:r>
      <w:r w:rsidRPr="005F4D5B">
        <w:t>- lab-cs-net-0087 - Lab 1-1/</w:t>
      </w:r>
      <w:r>
        <w:t>2</w:t>
      </w:r>
    </w:p>
    <w:p w14:paraId="4F59C522" w14:textId="41EC9121" w:rsidR="00C47250" w:rsidRDefault="00C47250" w:rsidP="00D7568B">
      <w:pPr>
        <w:pStyle w:val="Text"/>
        <w:jc w:val="center"/>
      </w:pPr>
    </w:p>
    <w:p w14:paraId="1474C6C8" w14:textId="31A7CA56" w:rsidR="00D7568B" w:rsidRDefault="00AF17B3" w:rsidP="00D7568B">
      <w:pPr>
        <w:pStyle w:val="Text"/>
        <w:keepNext/>
        <w:jc w:val="center"/>
      </w:pPr>
      <w:r>
        <w:rPr>
          <w:noProof/>
        </w:rPr>
        <mc:AlternateContent>
          <mc:Choice Requires="wps">
            <w:drawing>
              <wp:anchor distT="0" distB="0" distL="114300" distR="114300" simplePos="0" relativeHeight="251667456" behindDoc="0" locked="0" layoutInCell="1" allowOverlap="1" wp14:anchorId="75098961" wp14:editId="2763A4B6">
                <wp:simplePos x="0" y="0"/>
                <wp:positionH relativeFrom="column">
                  <wp:posOffset>72390</wp:posOffset>
                </wp:positionH>
                <wp:positionV relativeFrom="paragraph">
                  <wp:posOffset>833755</wp:posOffset>
                </wp:positionV>
                <wp:extent cx="2190750" cy="238125"/>
                <wp:effectExtent l="19050" t="19050" r="19050" b="28575"/>
                <wp:wrapNone/>
                <wp:docPr id="77" name="Rectangle 77"/>
                <wp:cNvGraphicFramePr/>
                <a:graphic xmlns:a="http://schemas.openxmlformats.org/drawingml/2006/main">
                  <a:graphicData uri="http://schemas.microsoft.com/office/word/2010/wordprocessingShape">
                    <wps:wsp>
                      <wps:cNvSpPr/>
                      <wps:spPr>
                        <a:xfrm>
                          <a:off x="0" y="0"/>
                          <a:ext cx="2190750" cy="2381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18E53" id="Rectangle 77" o:spid="_x0000_s1026" style="position:absolute;margin-left:5.7pt;margin-top:65.65pt;width:172.5pt;height:1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" filled="f" strokecolor="red" strokeweight="3pt"/>
            </w:pict>
          </mc:Fallback>
        </mc:AlternateContent>
      </w:r>
      <w:r w:rsidR="005535B6">
        <w:rPr>
          <w:noProof/>
        </w:rPr>
        <w:drawing>
          <wp:inline distT="0" distB="0" distL="0" distR="0" wp14:anchorId="676199D8" wp14:editId="0605793D">
            <wp:extent cx="6583680" cy="1299845"/>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83680" cy="1299845"/>
                    </a:xfrm>
                    <a:prstGeom prst="rect">
                      <a:avLst/>
                    </a:prstGeom>
                  </pic:spPr>
                </pic:pic>
              </a:graphicData>
            </a:graphic>
          </wp:inline>
        </w:drawing>
      </w:r>
    </w:p>
    <w:p w14:paraId="2B88686B" w14:textId="6849004D" w:rsidR="00C47250" w:rsidRDefault="00D7568B" w:rsidP="00D7568B">
      <w:pPr>
        <w:pStyle w:val="Caption"/>
        <w:jc w:val="center"/>
      </w:pPr>
      <w:r>
        <w:t xml:space="preserve">Figure </w:t>
      </w:r>
      <w:r>
        <w:fldChar w:fldCharType="begin"/>
      </w:r>
      <w:r>
        <w:instrText xml:space="preserve"> SEQ Figure \* ARABIC </w:instrText>
      </w:r>
      <w:r>
        <w:fldChar w:fldCharType="separate"/>
      </w:r>
      <w:r w:rsidR="00414102">
        <w:rPr>
          <w:noProof/>
        </w:rPr>
        <w:t>23</w:t>
      </w:r>
      <w:r>
        <w:fldChar w:fldCharType="end"/>
      </w:r>
      <w:r w:rsidR="000159DF">
        <w:t xml:space="preserve"> </w:t>
      </w:r>
      <w:r w:rsidRPr="00A46F63">
        <w:t>- lab-cs-net-0087 - Lab 1-1/</w:t>
      </w:r>
      <w:r>
        <w:t>3</w:t>
      </w:r>
    </w:p>
    <w:p w14:paraId="4C4401F7" w14:textId="680C44C3" w:rsidR="00C47250" w:rsidRDefault="00C47250" w:rsidP="007C306D">
      <w:pPr>
        <w:pStyle w:val="Text"/>
      </w:pPr>
    </w:p>
    <w:p w14:paraId="39B6CA20" w14:textId="3687195A" w:rsidR="00C47250" w:rsidRDefault="00A528C7" w:rsidP="00A528C7">
      <w:pPr>
        <w:pStyle w:val="Text"/>
        <w:numPr>
          <w:ilvl w:val="0"/>
          <w:numId w:val="45"/>
        </w:numPr>
      </w:pPr>
      <w:r w:rsidRPr="00A528C7">
        <w:t>start the forwarding.l3 learning component correctly</w:t>
      </w:r>
    </w:p>
    <w:p w14:paraId="097E0877" w14:textId="08A80A82" w:rsidR="00C47250" w:rsidRDefault="00C47250" w:rsidP="007C306D">
      <w:pPr>
        <w:pStyle w:val="Text"/>
      </w:pPr>
    </w:p>
    <w:p w14:paraId="1D2C2F5A" w14:textId="77777777" w:rsidR="000159DF" w:rsidRDefault="00A528C7" w:rsidP="000159DF">
      <w:pPr>
        <w:pStyle w:val="Text"/>
        <w:keepNext/>
        <w:jc w:val="center"/>
      </w:pPr>
      <w:r>
        <w:rPr>
          <w:noProof/>
        </w:rPr>
        <w:drawing>
          <wp:inline distT="0" distB="0" distL="0" distR="0" wp14:anchorId="099CAFDB" wp14:editId="5A34B549">
            <wp:extent cx="6583680" cy="1003300"/>
            <wp:effectExtent l="0" t="0" r="762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83680" cy="1003300"/>
                    </a:xfrm>
                    <a:prstGeom prst="rect">
                      <a:avLst/>
                    </a:prstGeom>
                  </pic:spPr>
                </pic:pic>
              </a:graphicData>
            </a:graphic>
          </wp:inline>
        </w:drawing>
      </w:r>
    </w:p>
    <w:p w14:paraId="432161BE" w14:textId="50E41C10" w:rsidR="000159DF" w:rsidRDefault="000159DF" w:rsidP="000159DF">
      <w:pPr>
        <w:pStyle w:val="Caption"/>
        <w:jc w:val="center"/>
      </w:pPr>
      <w:r>
        <w:t xml:space="preserve">Figure </w:t>
      </w:r>
      <w:r>
        <w:fldChar w:fldCharType="begin"/>
      </w:r>
      <w:r>
        <w:instrText xml:space="preserve"> SEQ Figure \* ARABIC </w:instrText>
      </w:r>
      <w:r>
        <w:fldChar w:fldCharType="separate"/>
      </w:r>
      <w:r w:rsidR="00414102">
        <w:rPr>
          <w:noProof/>
        </w:rPr>
        <w:t>24</w:t>
      </w:r>
      <w:r>
        <w:fldChar w:fldCharType="end"/>
      </w:r>
      <w:r>
        <w:t xml:space="preserve"> </w:t>
      </w:r>
      <w:r w:rsidRPr="005A721B">
        <w:t xml:space="preserve">- lab-cs-net-0087 - Lab </w:t>
      </w:r>
      <w:r>
        <w:t>1-2/1</w:t>
      </w:r>
    </w:p>
    <w:p w14:paraId="5B1155C2" w14:textId="77777777" w:rsidR="000159DF" w:rsidRDefault="00A528C7" w:rsidP="000159DF">
      <w:pPr>
        <w:pStyle w:val="Text"/>
        <w:keepNext/>
        <w:jc w:val="center"/>
      </w:pPr>
      <w:r>
        <w:rPr>
          <w:noProof/>
        </w:rPr>
        <w:lastRenderedPageBreak/>
        <w:drawing>
          <wp:inline distT="0" distB="0" distL="0" distR="0" wp14:anchorId="7E9A700C" wp14:editId="075EC8E1">
            <wp:extent cx="6583680" cy="189103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83680" cy="1891030"/>
                    </a:xfrm>
                    <a:prstGeom prst="rect">
                      <a:avLst/>
                    </a:prstGeom>
                  </pic:spPr>
                </pic:pic>
              </a:graphicData>
            </a:graphic>
          </wp:inline>
        </w:drawing>
      </w:r>
    </w:p>
    <w:p w14:paraId="762337B9" w14:textId="03877F53" w:rsidR="00C47250" w:rsidRDefault="000159DF" w:rsidP="000159DF">
      <w:pPr>
        <w:pStyle w:val="Caption"/>
        <w:jc w:val="center"/>
      </w:pPr>
      <w:r>
        <w:t xml:space="preserve">Figure </w:t>
      </w:r>
      <w:r>
        <w:fldChar w:fldCharType="begin"/>
      </w:r>
      <w:r>
        <w:instrText xml:space="preserve"> SEQ Figure \* ARABIC </w:instrText>
      </w:r>
      <w:r>
        <w:fldChar w:fldCharType="separate"/>
      </w:r>
      <w:r w:rsidR="00414102">
        <w:rPr>
          <w:noProof/>
        </w:rPr>
        <w:t>25</w:t>
      </w:r>
      <w:r>
        <w:fldChar w:fldCharType="end"/>
      </w:r>
      <w:r>
        <w:t xml:space="preserve"> </w:t>
      </w:r>
      <w:r w:rsidRPr="00741358">
        <w:t>- lab-cs-net-0087 - Lab 1-2/</w:t>
      </w:r>
      <w:r>
        <w:t>2</w:t>
      </w:r>
    </w:p>
    <w:p w14:paraId="4E3A5658" w14:textId="2F0F3E25" w:rsidR="00C47250" w:rsidRDefault="00C47250" w:rsidP="007C306D">
      <w:pPr>
        <w:pStyle w:val="Text"/>
      </w:pPr>
    </w:p>
    <w:p w14:paraId="76CFD28D" w14:textId="1DCD6582" w:rsidR="00C47250" w:rsidRDefault="00C47250" w:rsidP="007C306D">
      <w:pPr>
        <w:pStyle w:val="Text"/>
      </w:pPr>
    </w:p>
    <w:p w14:paraId="4E01AA83" w14:textId="77777777" w:rsidR="00A528C7" w:rsidRDefault="00A528C7" w:rsidP="000159DF">
      <w:pPr>
        <w:pStyle w:val="Heading3"/>
      </w:pPr>
      <w:r>
        <w:t xml:space="preserve">While connect to the controller, the </w:t>
      </w:r>
      <w:proofErr w:type="spellStart"/>
      <w:r>
        <w:t>mininet</w:t>
      </w:r>
      <w:proofErr w:type="spellEnd"/>
      <w:r>
        <w:t xml:space="preserve"> topology can (Please take snapshots for each task)</w:t>
      </w:r>
    </w:p>
    <w:p w14:paraId="30F732CA" w14:textId="58073989" w:rsidR="00A528C7" w:rsidRDefault="00A528C7" w:rsidP="000159DF">
      <w:pPr>
        <w:pStyle w:val="Text"/>
        <w:numPr>
          <w:ilvl w:val="0"/>
          <w:numId w:val="45"/>
        </w:numPr>
      </w:pPr>
      <w:r>
        <w:t xml:space="preserve">open the </w:t>
      </w:r>
      <w:proofErr w:type="spellStart"/>
      <w:r>
        <w:t>xterm</w:t>
      </w:r>
      <w:proofErr w:type="spellEnd"/>
      <w:r>
        <w:t xml:space="preserve"> terminal correctly</w:t>
      </w:r>
    </w:p>
    <w:p w14:paraId="6BBBF07C" w14:textId="0ED23100" w:rsidR="00C47250" w:rsidRDefault="00A528C7" w:rsidP="000159DF">
      <w:pPr>
        <w:pStyle w:val="Text"/>
        <w:numPr>
          <w:ilvl w:val="0"/>
          <w:numId w:val="45"/>
        </w:numPr>
      </w:pPr>
      <w:r>
        <w:t xml:space="preserve">enable the ping command between two different host in two different </w:t>
      </w:r>
      <w:proofErr w:type="spellStart"/>
      <w:r>
        <w:t>xterm</w:t>
      </w:r>
      <w:proofErr w:type="spellEnd"/>
      <w:r>
        <w:t xml:space="preserve"> terminal (two different hosts)</w:t>
      </w:r>
    </w:p>
    <w:p w14:paraId="6F96DAB1" w14:textId="514B9F93" w:rsidR="00103534" w:rsidRDefault="00103534" w:rsidP="007C306D">
      <w:pPr>
        <w:pStyle w:val="Text"/>
      </w:pPr>
    </w:p>
    <w:p w14:paraId="5D35A19F" w14:textId="22E78F83" w:rsidR="00F63776" w:rsidRDefault="00F63776" w:rsidP="007C306D">
      <w:pPr>
        <w:pStyle w:val="Text"/>
      </w:pPr>
      <w:r>
        <w:t xml:space="preserve">On this first image, I have opened the three </w:t>
      </w:r>
      <w:proofErr w:type="spellStart"/>
      <w:r>
        <w:t>xterm</w:t>
      </w:r>
      <w:proofErr w:type="spellEnd"/>
      <w:r>
        <w:t xml:space="preserve"> with the command “</w:t>
      </w:r>
      <w:proofErr w:type="spellStart"/>
      <w:r>
        <w:t>xterm</w:t>
      </w:r>
      <w:proofErr w:type="spellEnd"/>
      <w:r>
        <w:t xml:space="preserve"> h1 h2 h3” highlighted on the bottom.  I have also run a couple of ping commands.</w:t>
      </w:r>
    </w:p>
    <w:p w14:paraId="4F4845AD" w14:textId="77777777" w:rsidR="00F63776" w:rsidRDefault="00F63776" w:rsidP="007C306D">
      <w:pPr>
        <w:pStyle w:val="Text"/>
      </w:pPr>
    </w:p>
    <w:p w14:paraId="4C2468F1" w14:textId="77777777" w:rsidR="000159DF" w:rsidRDefault="00F63776" w:rsidP="000159DF">
      <w:pPr>
        <w:pStyle w:val="Text"/>
        <w:keepNext/>
        <w:jc w:val="center"/>
      </w:pPr>
      <w:r>
        <w:rPr>
          <w:noProof/>
        </w:rPr>
        <mc:AlternateContent>
          <mc:Choice Requires="wps">
            <w:drawing>
              <wp:anchor distT="0" distB="0" distL="114300" distR="114300" simplePos="0" relativeHeight="251669504" behindDoc="0" locked="0" layoutInCell="1" allowOverlap="1" wp14:anchorId="75031B51" wp14:editId="327C89CD">
                <wp:simplePos x="0" y="0"/>
                <wp:positionH relativeFrom="column">
                  <wp:posOffset>920115</wp:posOffset>
                </wp:positionH>
                <wp:positionV relativeFrom="paragraph">
                  <wp:posOffset>3778250</wp:posOffset>
                </wp:positionV>
                <wp:extent cx="733425" cy="238125"/>
                <wp:effectExtent l="19050" t="19050" r="28575" b="28575"/>
                <wp:wrapNone/>
                <wp:docPr id="83" name="Rectangle 83"/>
                <wp:cNvGraphicFramePr/>
                <a:graphic xmlns:a="http://schemas.openxmlformats.org/drawingml/2006/main">
                  <a:graphicData uri="http://schemas.microsoft.com/office/word/2010/wordprocessingShape">
                    <wps:wsp>
                      <wps:cNvSpPr/>
                      <wps:spPr>
                        <a:xfrm>
                          <a:off x="0" y="0"/>
                          <a:ext cx="733425" cy="2381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2806D" id="Rectangle 83" o:spid="_x0000_s1026" style="position:absolute;margin-left:72.45pt;margin-top:297.5pt;width:57.75pt;height:1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" filled="f" strokecolor="red" strokeweight="3pt"/>
            </w:pict>
          </mc:Fallback>
        </mc:AlternateContent>
      </w:r>
      <w:r w:rsidR="00A528C7">
        <w:rPr>
          <w:noProof/>
        </w:rPr>
        <w:drawing>
          <wp:inline distT="0" distB="0" distL="0" distR="0" wp14:anchorId="1718B90D" wp14:editId="31AB863C">
            <wp:extent cx="6583680" cy="4051935"/>
            <wp:effectExtent l="0" t="0" r="762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83680" cy="4051935"/>
                    </a:xfrm>
                    <a:prstGeom prst="rect">
                      <a:avLst/>
                    </a:prstGeom>
                  </pic:spPr>
                </pic:pic>
              </a:graphicData>
            </a:graphic>
          </wp:inline>
        </w:drawing>
      </w:r>
    </w:p>
    <w:p w14:paraId="6AB07DA5" w14:textId="4D850DCE" w:rsidR="00A528C7" w:rsidRDefault="000159DF" w:rsidP="000159DF">
      <w:pPr>
        <w:pStyle w:val="Caption"/>
        <w:jc w:val="center"/>
      </w:pPr>
      <w:r>
        <w:t xml:space="preserve">Figure </w:t>
      </w:r>
      <w:r>
        <w:fldChar w:fldCharType="begin"/>
      </w:r>
      <w:r>
        <w:instrText xml:space="preserve"> SEQ Figure \* ARABIC </w:instrText>
      </w:r>
      <w:r>
        <w:fldChar w:fldCharType="separate"/>
      </w:r>
      <w:r w:rsidR="00414102">
        <w:rPr>
          <w:noProof/>
        </w:rPr>
        <w:t>26</w:t>
      </w:r>
      <w:r>
        <w:fldChar w:fldCharType="end"/>
      </w:r>
      <w:r w:rsidRPr="003C6457">
        <w:t xml:space="preserve"> - lab-cs-net-0087 - Lab </w:t>
      </w:r>
      <w:r>
        <w:t>2-1</w:t>
      </w:r>
    </w:p>
    <w:p w14:paraId="64BB92AA" w14:textId="6F2725F0" w:rsidR="00C47250" w:rsidRDefault="00C47250">
      <w:r>
        <w:br w:type="page"/>
      </w:r>
    </w:p>
    <w:p w14:paraId="692BED4F" w14:textId="7747BE6A" w:rsidR="00F63776" w:rsidRDefault="00F63776">
      <w:r>
        <w:lastRenderedPageBreak/>
        <w:t xml:space="preserve">In this screenshot, I am running </w:t>
      </w:r>
      <w:proofErr w:type="spellStart"/>
      <w:r>
        <w:t>tcpdump</w:t>
      </w:r>
      <w:proofErr w:type="spellEnd"/>
      <w:r>
        <w:t xml:space="preserve"> on one </w:t>
      </w:r>
      <w:proofErr w:type="spellStart"/>
      <w:r>
        <w:t>xterm</w:t>
      </w:r>
      <w:proofErr w:type="spellEnd"/>
      <w:r>
        <w:t xml:space="preserve"> while executing a ping from another.  In this way it is possible to notice the incoming packets.</w:t>
      </w:r>
    </w:p>
    <w:p w14:paraId="1660DF1F" w14:textId="77777777" w:rsidR="00F63776" w:rsidRDefault="00F63776"/>
    <w:p w14:paraId="09731B24" w14:textId="77777777" w:rsidR="000159DF" w:rsidRDefault="00F63776" w:rsidP="000159DF">
      <w:pPr>
        <w:keepNext/>
        <w:jc w:val="center"/>
      </w:pPr>
      <w:r>
        <w:rPr>
          <w:noProof/>
        </w:rPr>
        <w:drawing>
          <wp:inline distT="0" distB="0" distL="0" distR="0" wp14:anchorId="40E1948F" wp14:editId="03222E01">
            <wp:extent cx="6583680" cy="374015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83680" cy="3740150"/>
                    </a:xfrm>
                    <a:prstGeom prst="rect">
                      <a:avLst/>
                    </a:prstGeom>
                  </pic:spPr>
                </pic:pic>
              </a:graphicData>
            </a:graphic>
          </wp:inline>
        </w:drawing>
      </w:r>
    </w:p>
    <w:p w14:paraId="760512E2" w14:textId="7C6487AE" w:rsidR="00F63776" w:rsidRDefault="000159DF" w:rsidP="000159DF">
      <w:pPr>
        <w:pStyle w:val="Caption"/>
        <w:jc w:val="center"/>
        <w:rPr>
          <w:smallCaps/>
          <w:kern w:val="28"/>
        </w:rPr>
      </w:pPr>
      <w:r>
        <w:t xml:space="preserve">Figure </w:t>
      </w:r>
      <w:r>
        <w:fldChar w:fldCharType="begin"/>
      </w:r>
      <w:r>
        <w:instrText xml:space="preserve"> SEQ Figure \* ARABIC </w:instrText>
      </w:r>
      <w:r>
        <w:fldChar w:fldCharType="separate"/>
      </w:r>
      <w:r w:rsidR="00414102">
        <w:rPr>
          <w:noProof/>
        </w:rPr>
        <w:t>27</w:t>
      </w:r>
      <w:r>
        <w:fldChar w:fldCharType="end"/>
      </w:r>
      <w:r w:rsidRPr="009932C8">
        <w:t xml:space="preserve"> - lab-cs-net-0087 - Lab 2</w:t>
      </w:r>
      <w:r>
        <w:t>-2</w:t>
      </w:r>
    </w:p>
    <w:p w14:paraId="7E518FA2" w14:textId="0F3E089D" w:rsidR="00F63776" w:rsidRPr="00414102" w:rsidRDefault="00F63776"/>
    <w:p w14:paraId="59DD2CED" w14:textId="67A87049" w:rsidR="00F63776" w:rsidRPr="00414102" w:rsidRDefault="00E2428B" w:rsidP="007B79EA">
      <w:pPr>
        <w:pStyle w:val="Heading3"/>
      </w:pPr>
      <w:r w:rsidRPr="00414102">
        <w:t>Extra Activity</w:t>
      </w:r>
    </w:p>
    <w:p w14:paraId="4C654228" w14:textId="77777777" w:rsidR="00414102" w:rsidRDefault="00414102"/>
    <w:p w14:paraId="0A9ABC09" w14:textId="58AC774F" w:rsidR="00414102" w:rsidRPr="00414102" w:rsidRDefault="00E2428B">
      <w:r w:rsidRPr="00414102">
        <w:t>I have</w:t>
      </w:r>
      <w:r w:rsidR="00414102">
        <w:t xml:space="preserve"> started the pox webserver connected to </w:t>
      </w:r>
      <w:proofErr w:type="spellStart"/>
      <w:r w:rsidR="00414102">
        <w:t>mininet</w:t>
      </w:r>
      <w:proofErr w:type="spellEnd"/>
      <w:r w:rsidR="00414102">
        <w:t xml:space="preserve"> to test its functionality.</w:t>
      </w:r>
    </w:p>
    <w:p w14:paraId="357FB78A" w14:textId="77777777" w:rsidR="00414102" w:rsidRDefault="00414102" w:rsidP="00414102">
      <w:pPr>
        <w:keepNext/>
        <w:jc w:val="center"/>
      </w:pPr>
      <w:r>
        <w:rPr>
          <w:noProof/>
        </w:rPr>
        <w:drawing>
          <wp:inline distT="0" distB="0" distL="0" distR="0" wp14:anchorId="24A50831" wp14:editId="7592A8BB">
            <wp:extent cx="5613872" cy="3495675"/>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6610" cy="3497380"/>
                    </a:xfrm>
                    <a:prstGeom prst="rect">
                      <a:avLst/>
                    </a:prstGeom>
                  </pic:spPr>
                </pic:pic>
              </a:graphicData>
            </a:graphic>
          </wp:inline>
        </w:drawing>
      </w:r>
    </w:p>
    <w:p w14:paraId="59C2A425" w14:textId="2AB2FA5D" w:rsidR="00414102" w:rsidRDefault="00414102" w:rsidP="00414102">
      <w:pPr>
        <w:pStyle w:val="Caption"/>
        <w:jc w:val="center"/>
        <w:rPr>
          <w:smallCaps/>
          <w:kern w:val="28"/>
        </w:rPr>
      </w:pPr>
      <w:r>
        <w:t xml:space="preserve">Figure </w:t>
      </w:r>
      <w:r>
        <w:fldChar w:fldCharType="begin"/>
      </w:r>
      <w:r>
        <w:instrText xml:space="preserve"> SEQ Figure \* ARABIC </w:instrText>
      </w:r>
      <w:r>
        <w:fldChar w:fldCharType="separate"/>
      </w:r>
      <w:r>
        <w:rPr>
          <w:noProof/>
        </w:rPr>
        <w:t>28</w:t>
      </w:r>
      <w:r>
        <w:fldChar w:fldCharType="end"/>
      </w:r>
      <w:r>
        <w:t xml:space="preserve"> - </w:t>
      </w:r>
      <w:r w:rsidRPr="00D015FD">
        <w:t xml:space="preserve"> - lab-cs-net-0087 - </w:t>
      </w:r>
      <w:r>
        <w:t>Extra Activity</w:t>
      </w:r>
    </w:p>
    <w:p w14:paraId="78F415F3" w14:textId="4BD60A39" w:rsidR="007B79EA" w:rsidRDefault="007B79EA" w:rsidP="007B79EA">
      <w:pPr>
        <w:pStyle w:val="Heading2"/>
      </w:pPr>
      <w:r>
        <w:lastRenderedPageBreak/>
        <w:t>Lab “</w:t>
      </w:r>
      <w:r w:rsidRPr="00C47250">
        <w:t>CS-NET-0000</w:t>
      </w:r>
      <w:r>
        <w:t>9</w:t>
      </w:r>
      <w:r w:rsidRPr="00C47250">
        <w:t xml:space="preserve"> – </w:t>
      </w:r>
      <w:proofErr w:type="spellStart"/>
      <w:r>
        <w:t>Containernet</w:t>
      </w:r>
      <w:proofErr w:type="spellEnd"/>
      <w:r>
        <w:t>”</w:t>
      </w:r>
    </w:p>
    <w:p w14:paraId="0EF89911" w14:textId="6D530498" w:rsidR="00E2428B" w:rsidRDefault="00E2428B">
      <w:pPr>
        <w:rPr>
          <w:smallCaps/>
          <w:kern w:val="28"/>
        </w:rPr>
      </w:pPr>
    </w:p>
    <w:p w14:paraId="473CD6BF" w14:textId="36639876" w:rsidR="007B79EA" w:rsidRDefault="007B79EA" w:rsidP="007B79EA">
      <w:pPr>
        <w:pStyle w:val="Heading3"/>
      </w:pPr>
      <w:r w:rsidRPr="007B79EA">
        <w:t xml:space="preserve">The </w:t>
      </w:r>
      <w:proofErr w:type="spellStart"/>
      <w:r w:rsidRPr="007B79EA">
        <w:t>containernet</w:t>
      </w:r>
      <w:proofErr w:type="spellEnd"/>
      <w:r w:rsidRPr="007B79EA">
        <w:t xml:space="preserve"> topology can</w:t>
      </w:r>
      <w:r>
        <w:t>:</w:t>
      </w:r>
    </w:p>
    <w:p w14:paraId="08A82A18" w14:textId="77777777" w:rsidR="007B79EA" w:rsidRPr="007B79EA" w:rsidRDefault="007B79EA" w:rsidP="007B79EA"/>
    <w:p w14:paraId="24E43DE5" w14:textId="5BAA278D" w:rsidR="007B79EA" w:rsidRDefault="007B79EA" w:rsidP="007B79EA">
      <w:pPr>
        <w:pStyle w:val="ListParagraph"/>
        <w:numPr>
          <w:ilvl w:val="0"/>
          <w:numId w:val="46"/>
        </w:numPr>
      </w:pPr>
      <w:r w:rsidRPr="007B79EA">
        <w:t>successfully implement the test ping command in a temporary topology</w:t>
      </w:r>
    </w:p>
    <w:p w14:paraId="17601249" w14:textId="77777777" w:rsidR="007B79EA" w:rsidRDefault="007B79EA" w:rsidP="007B79EA"/>
    <w:p w14:paraId="69F520EF" w14:textId="3286B593" w:rsidR="00F63776" w:rsidRDefault="007B79EA" w:rsidP="007B79EA">
      <w:pPr>
        <w:jc w:val="center"/>
        <w:rPr>
          <w:kern w:val="28"/>
        </w:rPr>
      </w:pPr>
      <w:r>
        <w:rPr>
          <w:noProof/>
        </w:rPr>
        <w:drawing>
          <wp:inline distT="0" distB="0" distL="0" distR="0" wp14:anchorId="74F08ADC" wp14:editId="4EFC797C">
            <wp:extent cx="3048000" cy="3498645"/>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2318" cy="3503602"/>
                    </a:xfrm>
                    <a:prstGeom prst="rect">
                      <a:avLst/>
                    </a:prstGeom>
                  </pic:spPr>
                </pic:pic>
              </a:graphicData>
            </a:graphic>
          </wp:inline>
        </w:drawing>
      </w:r>
    </w:p>
    <w:p w14:paraId="44C92C82" w14:textId="74BD5376" w:rsidR="00F63776" w:rsidRDefault="00F63776" w:rsidP="007B79EA">
      <w:pPr>
        <w:rPr>
          <w:kern w:val="28"/>
        </w:rPr>
      </w:pPr>
    </w:p>
    <w:p w14:paraId="1E37C6B6" w14:textId="5CCEFCDF" w:rsidR="00F63776" w:rsidRDefault="00F63776" w:rsidP="007B79EA">
      <w:pPr>
        <w:rPr>
          <w:kern w:val="28"/>
        </w:rPr>
      </w:pPr>
    </w:p>
    <w:p w14:paraId="1C430994" w14:textId="62D770F3" w:rsidR="007B79EA" w:rsidRDefault="007B79EA" w:rsidP="007B79EA">
      <w:pPr>
        <w:rPr>
          <w:kern w:val="28"/>
        </w:rPr>
      </w:pPr>
      <w:r w:rsidRPr="007B79EA">
        <w:rPr>
          <w:kern w:val="28"/>
        </w:rPr>
        <w:t>After started the scripts the container example.py can</w:t>
      </w:r>
    </w:p>
    <w:p w14:paraId="7E1516E1" w14:textId="77777777" w:rsidR="007B79EA" w:rsidRPr="007B79EA" w:rsidRDefault="007B79EA" w:rsidP="007B79EA">
      <w:pPr>
        <w:rPr>
          <w:kern w:val="28"/>
        </w:rPr>
      </w:pPr>
    </w:p>
    <w:p w14:paraId="0BC7DF2A" w14:textId="65FDA393" w:rsidR="00F63776" w:rsidRPr="007B79EA" w:rsidRDefault="007B79EA" w:rsidP="007B79EA">
      <w:pPr>
        <w:pStyle w:val="ListParagraph"/>
        <w:numPr>
          <w:ilvl w:val="0"/>
          <w:numId w:val="46"/>
        </w:numPr>
        <w:rPr>
          <w:kern w:val="28"/>
        </w:rPr>
      </w:pPr>
      <w:r w:rsidRPr="007B79EA">
        <w:rPr>
          <w:kern w:val="28"/>
        </w:rPr>
        <w:t>create the indicated topology</w:t>
      </w:r>
    </w:p>
    <w:p w14:paraId="76177B27" w14:textId="7DDC7695" w:rsidR="00F63776" w:rsidRDefault="00F63776" w:rsidP="007B79EA">
      <w:pPr>
        <w:rPr>
          <w:kern w:val="28"/>
        </w:rPr>
      </w:pPr>
    </w:p>
    <w:p w14:paraId="0DBE363B" w14:textId="05974DC4" w:rsidR="00F63776" w:rsidRDefault="007B79EA" w:rsidP="007B79EA">
      <w:pPr>
        <w:jc w:val="center"/>
        <w:rPr>
          <w:kern w:val="28"/>
        </w:rPr>
      </w:pPr>
      <w:r>
        <w:rPr>
          <w:noProof/>
        </w:rPr>
        <w:drawing>
          <wp:inline distT="0" distB="0" distL="0" distR="0" wp14:anchorId="188F0397" wp14:editId="7E3AF740">
            <wp:extent cx="5991980" cy="2790825"/>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94434" cy="2791968"/>
                    </a:xfrm>
                    <a:prstGeom prst="rect">
                      <a:avLst/>
                    </a:prstGeom>
                  </pic:spPr>
                </pic:pic>
              </a:graphicData>
            </a:graphic>
          </wp:inline>
        </w:drawing>
      </w:r>
    </w:p>
    <w:p w14:paraId="280E34CD" w14:textId="440C53B2" w:rsidR="00F63776" w:rsidRDefault="00F63776" w:rsidP="007B79EA">
      <w:pPr>
        <w:rPr>
          <w:kern w:val="28"/>
        </w:rPr>
      </w:pPr>
    </w:p>
    <w:p w14:paraId="27F3A87C" w14:textId="36C2B94F" w:rsidR="00F63776" w:rsidRDefault="007B79EA" w:rsidP="007B79EA">
      <w:pPr>
        <w:pStyle w:val="ListParagraph"/>
        <w:numPr>
          <w:ilvl w:val="0"/>
          <w:numId w:val="46"/>
        </w:numPr>
        <w:rPr>
          <w:kern w:val="28"/>
        </w:rPr>
      </w:pPr>
      <w:r w:rsidRPr="007B79EA">
        <w:rPr>
          <w:kern w:val="28"/>
        </w:rPr>
        <w:t>enable the communication between the d1 and d2 (link up the two switches)</w:t>
      </w:r>
      <w:r>
        <w:rPr>
          <w:kern w:val="28"/>
        </w:rPr>
        <w:t>:</w:t>
      </w:r>
    </w:p>
    <w:p w14:paraId="674BED1B" w14:textId="18268976" w:rsidR="007B79EA" w:rsidRPr="007B79EA" w:rsidRDefault="007B79EA" w:rsidP="007B79EA">
      <w:pPr>
        <w:pStyle w:val="ListParagraph"/>
        <w:jc w:val="center"/>
        <w:rPr>
          <w:kern w:val="28"/>
        </w:rPr>
      </w:pPr>
      <w:r>
        <w:rPr>
          <w:noProof/>
        </w:rPr>
        <w:lastRenderedPageBreak/>
        <w:drawing>
          <wp:inline distT="0" distB="0" distL="0" distR="0" wp14:anchorId="1974446B" wp14:editId="5140F367">
            <wp:extent cx="3656275" cy="1323975"/>
            <wp:effectExtent l="0" t="0" r="190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9157" cy="1325019"/>
                    </a:xfrm>
                    <a:prstGeom prst="rect">
                      <a:avLst/>
                    </a:prstGeom>
                  </pic:spPr>
                </pic:pic>
              </a:graphicData>
            </a:graphic>
          </wp:inline>
        </w:drawing>
      </w:r>
    </w:p>
    <w:p w14:paraId="37114D7C" w14:textId="2DD66989" w:rsidR="00F63776" w:rsidRDefault="00F63776" w:rsidP="007B79EA">
      <w:pPr>
        <w:rPr>
          <w:kern w:val="28"/>
        </w:rPr>
      </w:pPr>
    </w:p>
    <w:p w14:paraId="159B7E4B" w14:textId="04CB0B15" w:rsidR="00F63776" w:rsidRDefault="00F63776" w:rsidP="007B79EA">
      <w:pPr>
        <w:rPr>
          <w:kern w:val="28"/>
        </w:rPr>
      </w:pPr>
    </w:p>
    <w:p w14:paraId="2C453672" w14:textId="147E8104" w:rsidR="00514DBC" w:rsidRDefault="00514DBC" w:rsidP="00514DBC">
      <w:pPr>
        <w:pStyle w:val="Text"/>
      </w:pPr>
      <w:r>
        <w:t xml:space="preserve">(End of </w:t>
      </w:r>
      <w:r w:rsidRPr="00C47250">
        <w:t>“lab-cs-net-0000</w:t>
      </w:r>
      <w:r>
        <w:t>9</w:t>
      </w:r>
      <w:r w:rsidRPr="00C47250">
        <w:t xml:space="preserve"> - </w:t>
      </w:r>
      <w:proofErr w:type="spellStart"/>
      <w:r>
        <w:t>Containernet</w:t>
      </w:r>
      <w:proofErr w:type="spellEnd"/>
      <w:r w:rsidRPr="00C47250">
        <w:t>”</w:t>
      </w:r>
      <w:r>
        <w:t>)</w:t>
      </w:r>
    </w:p>
    <w:p w14:paraId="7C74EA16" w14:textId="5428340B" w:rsidR="00514DBC" w:rsidRDefault="00514DBC" w:rsidP="007B79EA">
      <w:pPr>
        <w:rPr>
          <w:kern w:val="28"/>
        </w:rPr>
      </w:pPr>
    </w:p>
    <w:p w14:paraId="25616FAD" w14:textId="1AB90B10" w:rsidR="007B61D9" w:rsidRDefault="007B61D9">
      <w:pPr>
        <w:rPr>
          <w:kern w:val="28"/>
        </w:rPr>
      </w:pPr>
      <w:r>
        <w:rPr>
          <w:kern w:val="28"/>
        </w:rPr>
        <w:br w:type="page"/>
      </w:r>
    </w:p>
    <w:p w14:paraId="47EA2E78" w14:textId="77777777" w:rsidR="00514DBC" w:rsidRDefault="00514DBC" w:rsidP="007B79EA">
      <w:pPr>
        <w:rPr>
          <w:kern w:val="28"/>
        </w:rPr>
      </w:pPr>
    </w:p>
    <w:p w14:paraId="492E7F7F" w14:textId="1BCBB812" w:rsidR="00F63776" w:rsidRDefault="007B61D9" w:rsidP="007B61D9">
      <w:pPr>
        <w:pStyle w:val="Heading2"/>
      </w:pPr>
      <w:r>
        <w:t>Lab “</w:t>
      </w:r>
      <w:r w:rsidRPr="007B61D9">
        <w:t>CS-CNS-00101</w:t>
      </w:r>
      <w:r>
        <w:t>”</w:t>
      </w:r>
      <w:r w:rsidRPr="007B61D9">
        <w:t xml:space="preserve"> –</w:t>
      </w:r>
      <w:r>
        <w:t xml:space="preserve"> </w:t>
      </w:r>
      <w:r w:rsidRPr="007B61D9">
        <w:t>OpenFlow Based Stateless firewall</w:t>
      </w:r>
    </w:p>
    <w:p w14:paraId="39389619" w14:textId="4AE320D0" w:rsidR="00F63776" w:rsidRDefault="00F63776" w:rsidP="007B79EA">
      <w:pPr>
        <w:rPr>
          <w:kern w:val="28"/>
        </w:rPr>
      </w:pPr>
    </w:p>
    <w:p w14:paraId="1CD309BB" w14:textId="77777777" w:rsidR="000309D1" w:rsidRPr="000309D1" w:rsidRDefault="000309D1" w:rsidP="000309D1">
      <w:pPr>
        <w:rPr>
          <w:kern w:val="28"/>
        </w:rPr>
      </w:pPr>
      <w:r w:rsidRPr="000309D1">
        <w:rPr>
          <w:kern w:val="28"/>
        </w:rPr>
        <w:t>In this lab, the students are required to verify working of stateless firewall and try adding different rules using</w:t>
      </w:r>
    </w:p>
    <w:p w14:paraId="6728FAA9" w14:textId="095ACD0A" w:rsidR="000309D1" w:rsidRDefault="000309D1" w:rsidP="000309D1">
      <w:pPr>
        <w:rPr>
          <w:kern w:val="28"/>
        </w:rPr>
      </w:pPr>
      <w:r w:rsidRPr="000309D1">
        <w:rPr>
          <w:kern w:val="28"/>
        </w:rPr>
        <w:t>config files.</w:t>
      </w:r>
    </w:p>
    <w:p w14:paraId="7B789EC5" w14:textId="77777777" w:rsidR="000309D1" w:rsidRPr="000309D1" w:rsidRDefault="000309D1" w:rsidP="000309D1">
      <w:pPr>
        <w:rPr>
          <w:kern w:val="28"/>
        </w:rPr>
      </w:pPr>
    </w:p>
    <w:p w14:paraId="2A251A49" w14:textId="5D6FD6DD" w:rsidR="000309D1" w:rsidRPr="000309D1" w:rsidRDefault="000309D1" w:rsidP="000309D1">
      <w:pPr>
        <w:pStyle w:val="Heading3"/>
      </w:pPr>
      <w:r w:rsidRPr="000309D1">
        <w:t xml:space="preserve">Create a </w:t>
      </w:r>
      <w:proofErr w:type="spellStart"/>
      <w:r w:rsidRPr="000309D1">
        <w:t>mininet</w:t>
      </w:r>
      <w:proofErr w:type="spellEnd"/>
      <w:r w:rsidRPr="000309D1">
        <w:t xml:space="preserve"> based topology with 4 container hosts and one controller switches and run it.</w:t>
      </w:r>
    </w:p>
    <w:p w14:paraId="6C6E23C8" w14:textId="10C255E1" w:rsidR="000309D1" w:rsidRPr="000309D1" w:rsidRDefault="000309D1" w:rsidP="000309D1">
      <w:pPr>
        <w:pStyle w:val="ListParagraph"/>
        <w:numPr>
          <w:ilvl w:val="1"/>
          <w:numId w:val="42"/>
        </w:numPr>
        <w:rPr>
          <w:kern w:val="28"/>
        </w:rPr>
      </w:pPr>
      <w:r w:rsidRPr="000309D1">
        <w:rPr>
          <w:kern w:val="28"/>
        </w:rPr>
        <w:t>Add link from controller1 to switch 1.</w:t>
      </w:r>
    </w:p>
    <w:p w14:paraId="585F9183" w14:textId="0DEE8B45" w:rsidR="000309D1" w:rsidRPr="000309D1" w:rsidRDefault="000309D1" w:rsidP="000309D1">
      <w:pPr>
        <w:pStyle w:val="ListParagraph"/>
        <w:numPr>
          <w:ilvl w:val="1"/>
          <w:numId w:val="42"/>
        </w:numPr>
        <w:rPr>
          <w:kern w:val="28"/>
        </w:rPr>
      </w:pPr>
      <w:r w:rsidRPr="000309D1">
        <w:rPr>
          <w:kern w:val="28"/>
        </w:rPr>
        <w:t>Add link from controller2 to switch 1.</w:t>
      </w:r>
    </w:p>
    <w:p w14:paraId="655E311E" w14:textId="2C47E71E" w:rsidR="000309D1" w:rsidRPr="000309D1" w:rsidRDefault="000309D1" w:rsidP="000309D1">
      <w:pPr>
        <w:pStyle w:val="ListParagraph"/>
        <w:numPr>
          <w:ilvl w:val="1"/>
          <w:numId w:val="42"/>
        </w:numPr>
        <w:rPr>
          <w:kern w:val="28"/>
        </w:rPr>
      </w:pPr>
      <w:r w:rsidRPr="000309D1">
        <w:rPr>
          <w:kern w:val="28"/>
        </w:rPr>
        <w:t>Add link from switch 1 to container 1.</w:t>
      </w:r>
    </w:p>
    <w:p w14:paraId="698F46A1" w14:textId="73A37A4A" w:rsidR="000309D1" w:rsidRPr="000309D1" w:rsidRDefault="000309D1" w:rsidP="000309D1">
      <w:pPr>
        <w:pStyle w:val="ListParagraph"/>
        <w:numPr>
          <w:ilvl w:val="1"/>
          <w:numId w:val="42"/>
        </w:numPr>
        <w:rPr>
          <w:kern w:val="28"/>
        </w:rPr>
      </w:pPr>
      <w:r w:rsidRPr="000309D1">
        <w:rPr>
          <w:kern w:val="28"/>
        </w:rPr>
        <w:t>Add link from switch 1 to container 2.</w:t>
      </w:r>
    </w:p>
    <w:p w14:paraId="38957C8F" w14:textId="57EFFB20" w:rsidR="000309D1" w:rsidRPr="000309D1" w:rsidRDefault="000309D1" w:rsidP="000309D1">
      <w:pPr>
        <w:pStyle w:val="ListParagraph"/>
        <w:numPr>
          <w:ilvl w:val="1"/>
          <w:numId w:val="42"/>
        </w:numPr>
        <w:rPr>
          <w:kern w:val="28"/>
        </w:rPr>
      </w:pPr>
      <w:r w:rsidRPr="000309D1">
        <w:rPr>
          <w:kern w:val="28"/>
        </w:rPr>
        <w:t>Add link from switch 1 to container 3.</w:t>
      </w:r>
    </w:p>
    <w:p w14:paraId="066E9C57" w14:textId="62A9D3E4" w:rsidR="00F63776" w:rsidRPr="000309D1" w:rsidRDefault="000309D1" w:rsidP="000309D1">
      <w:pPr>
        <w:pStyle w:val="ListParagraph"/>
        <w:numPr>
          <w:ilvl w:val="1"/>
          <w:numId w:val="42"/>
        </w:numPr>
        <w:rPr>
          <w:kern w:val="28"/>
        </w:rPr>
      </w:pPr>
      <w:r w:rsidRPr="000309D1">
        <w:rPr>
          <w:kern w:val="28"/>
        </w:rPr>
        <w:t>Add link from switch 1 to container 4.</w:t>
      </w:r>
    </w:p>
    <w:p w14:paraId="5E6268F9" w14:textId="00620615" w:rsidR="00F63776" w:rsidRDefault="00F63776" w:rsidP="00F6152C"/>
    <w:p w14:paraId="4B8FFD24" w14:textId="7908FCCD" w:rsidR="00F63776" w:rsidRDefault="00F6152C" w:rsidP="00F6152C">
      <w:pPr>
        <w:rPr>
          <w:kern w:val="28"/>
        </w:rPr>
      </w:pPr>
      <w:r w:rsidRPr="00F6152C">
        <w:rPr>
          <w:kern w:val="28"/>
        </w:rPr>
        <w:t>This is a</w:t>
      </w:r>
      <w:r w:rsidR="00FA0BDD">
        <w:rPr>
          <w:kern w:val="28"/>
        </w:rPr>
        <w:t>ccomplished by two steps: first, creating two controller with pox (only one of the two will be really used).  I have created a script, called “run_pox.sh” (present on GitHub and the Appendices), which spawns two controllers,</w:t>
      </w:r>
      <w:r w:rsidR="00FA0BDD" w:rsidRPr="00FA0BDD">
        <w:rPr>
          <w:kern w:val="28"/>
        </w:rPr>
        <w:t xml:space="preserve"> </w:t>
      </w:r>
      <w:r w:rsidR="00FA0BDD">
        <w:rPr>
          <w:kern w:val="28"/>
        </w:rPr>
        <w:t>as show below</w:t>
      </w:r>
      <w:r w:rsidR="00FA0BDD">
        <w:rPr>
          <w:kern w:val="28"/>
        </w:rPr>
        <w:t>.</w:t>
      </w:r>
    </w:p>
    <w:p w14:paraId="04932126" w14:textId="1B6B6D99" w:rsidR="00697E99" w:rsidRDefault="00697E99" w:rsidP="00F6152C">
      <w:pPr>
        <w:rPr>
          <w:kern w:val="28"/>
        </w:rPr>
      </w:pPr>
    </w:p>
    <w:p w14:paraId="0358424E" w14:textId="5993FC9C" w:rsidR="00697E99" w:rsidRDefault="00697E99" w:rsidP="00FA0BDD">
      <w:pPr>
        <w:jc w:val="center"/>
        <w:rPr>
          <w:kern w:val="28"/>
        </w:rPr>
      </w:pPr>
      <w:r>
        <w:rPr>
          <w:noProof/>
        </w:rPr>
        <w:drawing>
          <wp:inline distT="0" distB="0" distL="0" distR="0" wp14:anchorId="77173272" wp14:editId="28D012EF">
            <wp:extent cx="5546314" cy="34290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3067" cy="3433175"/>
                    </a:xfrm>
                    <a:prstGeom prst="rect">
                      <a:avLst/>
                    </a:prstGeom>
                  </pic:spPr>
                </pic:pic>
              </a:graphicData>
            </a:graphic>
          </wp:inline>
        </w:drawing>
      </w:r>
    </w:p>
    <w:p w14:paraId="1D4ECA56" w14:textId="4CE04076" w:rsidR="00697E99" w:rsidRDefault="00697E99" w:rsidP="00F6152C">
      <w:pPr>
        <w:rPr>
          <w:kern w:val="28"/>
        </w:rPr>
      </w:pPr>
    </w:p>
    <w:p w14:paraId="5215DBAA" w14:textId="71DB7375" w:rsidR="00FA0BDD" w:rsidRDefault="00E420BA" w:rsidP="00F6152C">
      <w:pPr>
        <w:rPr>
          <w:kern w:val="28"/>
        </w:rPr>
      </w:pPr>
      <w:r>
        <w:rPr>
          <w:kern w:val="28"/>
        </w:rPr>
        <w:t>The controllers are identifiable as python programs from the Ubuntu process status:</w:t>
      </w:r>
    </w:p>
    <w:p w14:paraId="0AE9564E" w14:textId="77777777" w:rsidR="00E420BA" w:rsidRDefault="00E420BA" w:rsidP="00F6152C">
      <w:pPr>
        <w:rPr>
          <w:kern w:val="28"/>
        </w:rPr>
      </w:pPr>
    </w:p>
    <w:p w14:paraId="757B4482" w14:textId="4EB08434" w:rsidR="00697E99" w:rsidRDefault="00697E99" w:rsidP="00E420BA">
      <w:pPr>
        <w:jc w:val="center"/>
        <w:rPr>
          <w:kern w:val="28"/>
        </w:rPr>
      </w:pPr>
      <w:r>
        <w:rPr>
          <w:noProof/>
        </w:rPr>
        <w:drawing>
          <wp:inline distT="0" distB="0" distL="0" distR="0" wp14:anchorId="4C76368B" wp14:editId="0F5CB013">
            <wp:extent cx="5278755" cy="22147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91335" cy="2220033"/>
                    </a:xfrm>
                    <a:prstGeom prst="rect">
                      <a:avLst/>
                    </a:prstGeom>
                  </pic:spPr>
                </pic:pic>
              </a:graphicData>
            </a:graphic>
          </wp:inline>
        </w:drawing>
      </w:r>
    </w:p>
    <w:p w14:paraId="4A903175" w14:textId="211E6F78" w:rsidR="00E420BA" w:rsidRDefault="00E420BA" w:rsidP="00F6152C">
      <w:pPr>
        <w:rPr>
          <w:kern w:val="28"/>
        </w:rPr>
      </w:pPr>
      <w:r>
        <w:rPr>
          <w:kern w:val="28"/>
        </w:rPr>
        <w:lastRenderedPageBreak/>
        <w:t xml:space="preserve">The second step is to run another script from another Terminal tab or windows, launching </w:t>
      </w:r>
      <w:proofErr w:type="spellStart"/>
      <w:r>
        <w:rPr>
          <w:kern w:val="28"/>
        </w:rPr>
        <w:t>mininet</w:t>
      </w:r>
      <w:proofErr w:type="spellEnd"/>
      <w:r>
        <w:rPr>
          <w:kern w:val="28"/>
        </w:rPr>
        <w:t>.  This file, called “run_lab.sh”, is also presented in the Appendices and GitHub.</w:t>
      </w:r>
    </w:p>
    <w:p w14:paraId="5D18F44A" w14:textId="5AAD5D9E" w:rsidR="00697E99" w:rsidRDefault="00697E99" w:rsidP="00F6152C">
      <w:pPr>
        <w:rPr>
          <w:kern w:val="28"/>
        </w:rPr>
      </w:pPr>
    </w:p>
    <w:p w14:paraId="47ED4B84" w14:textId="3D8AFBEA" w:rsidR="00697E99" w:rsidRDefault="00697E99" w:rsidP="00E420BA">
      <w:pPr>
        <w:jc w:val="center"/>
        <w:rPr>
          <w:kern w:val="28"/>
        </w:rPr>
      </w:pPr>
      <w:r>
        <w:rPr>
          <w:noProof/>
        </w:rPr>
        <w:drawing>
          <wp:inline distT="0" distB="0" distL="0" distR="0" wp14:anchorId="4AEF2D57" wp14:editId="388410F3">
            <wp:extent cx="6583680" cy="1127125"/>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83680" cy="1127125"/>
                    </a:xfrm>
                    <a:prstGeom prst="rect">
                      <a:avLst/>
                    </a:prstGeom>
                  </pic:spPr>
                </pic:pic>
              </a:graphicData>
            </a:graphic>
          </wp:inline>
        </w:drawing>
      </w:r>
    </w:p>
    <w:p w14:paraId="17EF1E58" w14:textId="47E118A0" w:rsidR="00697E99" w:rsidRDefault="00697E99" w:rsidP="00F6152C">
      <w:pPr>
        <w:rPr>
          <w:kern w:val="28"/>
        </w:rPr>
      </w:pPr>
    </w:p>
    <w:p w14:paraId="525A8F15" w14:textId="55E46A23" w:rsidR="00E420BA" w:rsidRDefault="00E420BA" w:rsidP="00F6152C">
      <w:pPr>
        <w:rPr>
          <w:kern w:val="28"/>
        </w:rPr>
      </w:pPr>
      <w:r>
        <w:rPr>
          <w:kern w:val="28"/>
        </w:rPr>
        <w:t xml:space="preserve">After </w:t>
      </w:r>
      <w:proofErr w:type="spellStart"/>
      <w:r>
        <w:rPr>
          <w:kern w:val="28"/>
        </w:rPr>
        <w:t>mininet</w:t>
      </w:r>
      <w:proofErr w:type="spellEnd"/>
      <w:r>
        <w:rPr>
          <w:kern w:val="28"/>
        </w:rPr>
        <w:t xml:space="preserve"> starts, it will bind to the two pox controllers without errors (if everything goes smoothly):</w:t>
      </w:r>
    </w:p>
    <w:p w14:paraId="046D432B" w14:textId="77777777" w:rsidR="00E420BA" w:rsidRDefault="00E420BA" w:rsidP="00F6152C">
      <w:pPr>
        <w:rPr>
          <w:kern w:val="28"/>
        </w:rPr>
      </w:pPr>
    </w:p>
    <w:p w14:paraId="3F27ED49" w14:textId="05EC79E4" w:rsidR="00697E99" w:rsidRDefault="00697E99" w:rsidP="00E420BA">
      <w:pPr>
        <w:jc w:val="center"/>
        <w:rPr>
          <w:kern w:val="28"/>
        </w:rPr>
      </w:pPr>
      <w:r>
        <w:rPr>
          <w:noProof/>
        </w:rPr>
        <w:drawing>
          <wp:inline distT="0" distB="0" distL="0" distR="0" wp14:anchorId="7ED6FEB5" wp14:editId="4BC5FFA0">
            <wp:extent cx="6583680" cy="2596515"/>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83680" cy="2596515"/>
                    </a:xfrm>
                    <a:prstGeom prst="rect">
                      <a:avLst/>
                    </a:prstGeom>
                  </pic:spPr>
                </pic:pic>
              </a:graphicData>
            </a:graphic>
          </wp:inline>
        </w:drawing>
      </w:r>
    </w:p>
    <w:p w14:paraId="5C0CCE5B" w14:textId="1B1C8CE6" w:rsidR="00697E99" w:rsidRDefault="00697E99" w:rsidP="00F6152C">
      <w:pPr>
        <w:rPr>
          <w:kern w:val="28"/>
        </w:rPr>
      </w:pPr>
    </w:p>
    <w:p w14:paraId="31560648" w14:textId="4AF9AAB7" w:rsidR="00697E99" w:rsidRDefault="00E420BA" w:rsidP="00F6152C">
      <w:pPr>
        <w:rPr>
          <w:kern w:val="28"/>
        </w:rPr>
      </w:pPr>
      <w:r>
        <w:rPr>
          <w:kern w:val="28"/>
        </w:rPr>
        <w:t xml:space="preserve">At this point we can run the </w:t>
      </w:r>
      <w:proofErr w:type="spellStart"/>
      <w:r>
        <w:rPr>
          <w:kern w:val="28"/>
        </w:rPr>
        <w:t>xterm</w:t>
      </w:r>
      <w:proofErr w:type="spellEnd"/>
      <w:r>
        <w:rPr>
          <w:kern w:val="28"/>
        </w:rPr>
        <w:t xml:space="preserve"> and observe that the containers work.</w:t>
      </w:r>
    </w:p>
    <w:p w14:paraId="2DC8D740" w14:textId="0409910D" w:rsidR="00697E99" w:rsidRDefault="00697E99" w:rsidP="00E420BA">
      <w:pPr>
        <w:jc w:val="center"/>
        <w:rPr>
          <w:kern w:val="28"/>
        </w:rPr>
      </w:pPr>
      <w:r>
        <w:rPr>
          <w:noProof/>
        </w:rPr>
        <w:drawing>
          <wp:inline distT="0" distB="0" distL="0" distR="0" wp14:anchorId="65A072A9" wp14:editId="2A759534">
            <wp:extent cx="5727863" cy="3514725"/>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7991" cy="3520940"/>
                    </a:xfrm>
                    <a:prstGeom prst="rect">
                      <a:avLst/>
                    </a:prstGeom>
                  </pic:spPr>
                </pic:pic>
              </a:graphicData>
            </a:graphic>
          </wp:inline>
        </w:drawing>
      </w:r>
    </w:p>
    <w:p w14:paraId="7E0E52D2" w14:textId="068C3DDA" w:rsidR="00E420BA" w:rsidRDefault="00E420BA" w:rsidP="00F6152C">
      <w:pPr>
        <w:rPr>
          <w:kern w:val="28"/>
        </w:rPr>
      </w:pPr>
    </w:p>
    <w:p w14:paraId="2AB469B3" w14:textId="5E48A9BF" w:rsidR="005A7B31" w:rsidRPr="005A7B31" w:rsidRDefault="005A7B31" w:rsidP="005A7B31">
      <w:pPr>
        <w:pStyle w:val="Heading3"/>
      </w:pPr>
      <w:r w:rsidRPr="005A7B31">
        <w:lastRenderedPageBreak/>
        <w:t>Make the interfaces up and assign IP addresses to interfaces of container hosts.</w:t>
      </w:r>
    </w:p>
    <w:p w14:paraId="6647BD8F" w14:textId="77777777" w:rsidR="005A7B31" w:rsidRPr="005A7B31" w:rsidRDefault="005A7B31" w:rsidP="005A7B31">
      <w:pPr>
        <w:pStyle w:val="ListParagraph"/>
        <w:numPr>
          <w:ilvl w:val="0"/>
          <w:numId w:val="48"/>
        </w:numPr>
        <w:rPr>
          <w:i/>
          <w:iCs/>
        </w:rPr>
      </w:pPr>
      <w:r w:rsidRPr="005A7B31">
        <w:rPr>
          <w:i/>
          <w:iCs/>
        </w:rPr>
        <w:t>Assign IP address 192.168.2.10 to container host #1.</w:t>
      </w:r>
    </w:p>
    <w:p w14:paraId="6940065E" w14:textId="77777777" w:rsidR="005A7B31" w:rsidRPr="005A7B31" w:rsidRDefault="005A7B31" w:rsidP="005A7B31">
      <w:pPr>
        <w:pStyle w:val="ListParagraph"/>
        <w:numPr>
          <w:ilvl w:val="0"/>
          <w:numId w:val="48"/>
        </w:numPr>
        <w:rPr>
          <w:i/>
          <w:iCs/>
        </w:rPr>
      </w:pPr>
      <w:r w:rsidRPr="005A7B31">
        <w:rPr>
          <w:i/>
          <w:iCs/>
        </w:rPr>
        <w:t>Assign IP address 192.168.2.20 to container host #2.</w:t>
      </w:r>
    </w:p>
    <w:p w14:paraId="584121CF" w14:textId="77777777" w:rsidR="005A7B31" w:rsidRPr="005A7B31" w:rsidRDefault="005A7B31" w:rsidP="005A7B31">
      <w:pPr>
        <w:pStyle w:val="ListParagraph"/>
        <w:numPr>
          <w:ilvl w:val="0"/>
          <w:numId w:val="48"/>
        </w:numPr>
        <w:rPr>
          <w:i/>
          <w:iCs/>
        </w:rPr>
      </w:pPr>
      <w:r w:rsidRPr="005A7B31">
        <w:rPr>
          <w:i/>
          <w:iCs/>
        </w:rPr>
        <w:t>Assign IP address 192.168.2.30 to container host #3.</w:t>
      </w:r>
    </w:p>
    <w:p w14:paraId="6CF4F881" w14:textId="55BADDFC" w:rsidR="00E420BA" w:rsidRPr="005A7B31" w:rsidRDefault="005A7B31" w:rsidP="005A7B31">
      <w:pPr>
        <w:pStyle w:val="ListParagraph"/>
        <w:numPr>
          <w:ilvl w:val="0"/>
          <w:numId w:val="48"/>
        </w:numPr>
        <w:rPr>
          <w:kern w:val="28"/>
        </w:rPr>
      </w:pPr>
      <w:r w:rsidRPr="005A7B31">
        <w:rPr>
          <w:i/>
          <w:iCs/>
        </w:rPr>
        <w:t>Assign IP address 192.168.2.40 to container host #4</w:t>
      </w:r>
    </w:p>
    <w:p w14:paraId="45ECA6F0" w14:textId="77777777" w:rsidR="005A7B31" w:rsidRDefault="005A7B31" w:rsidP="00F6152C">
      <w:pPr>
        <w:rPr>
          <w:kern w:val="28"/>
        </w:rPr>
      </w:pPr>
    </w:p>
    <w:p w14:paraId="4D2D758A" w14:textId="4CAF2469" w:rsidR="00E420BA" w:rsidRDefault="00E420BA" w:rsidP="00F6152C">
      <w:pPr>
        <w:rPr>
          <w:kern w:val="28"/>
        </w:rPr>
      </w:pPr>
      <w:r>
        <w:rPr>
          <w:kern w:val="28"/>
        </w:rPr>
        <w:t xml:space="preserve">The following commands are ran from the </w:t>
      </w:r>
      <w:proofErr w:type="spellStart"/>
      <w:r>
        <w:rPr>
          <w:kern w:val="28"/>
        </w:rPr>
        <w:t>mininet</w:t>
      </w:r>
      <w:proofErr w:type="spellEnd"/>
      <w:r>
        <w:rPr>
          <w:kern w:val="28"/>
        </w:rPr>
        <w:t xml:space="preserve"> CLI to assign them the addresses requested by the lab</w:t>
      </w:r>
      <w:r w:rsidR="004A3CD7">
        <w:rPr>
          <w:kern w:val="28"/>
        </w:rPr>
        <w:t>:</w:t>
      </w:r>
    </w:p>
    <w:p w14:paraId="239B659F" w14:textId="6EB03B42" w:rsidR="00697E99" w:rsidRDefault="00697E99" w:rsidP="00F6152C">
      <w:pPr>
        <w:rPr>
          <w:kern w:val="28"/>
        </w:rPr>
      </w:pPr>
    </w:p>
    <w:p w14:paraId="79DE574C" w14:textId="0EBCD67E" w:rsidR="00697E99" w:rsidRDefault="00697E99" w:rsidP="00E420BA">
      <w:pPr>
        <w:jc w:val="center"/>
        <w:rPr>
          <w:kern w:val="28"/>
        </w:rPr>
      </w:pPr>
      <w:r>
        <w:rPr>
          <w:noProof/>
        </w:rPr>
        <w:drawing>
          <wp:inline distT="0" distB="0" distL="0" distR="0" wp14:anchorId="148CA8CE" wp14:editId="783ECB1E">
            <wp:extent cx="4238625" cy="1005635"/>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62036" cy="1011189"/>
                    </a:xfrm>
                    <a:prstGeom prst="rect">
                      <a:avLst/>
                    </a:prstGeom>
                  </pic:spPr>
                </pic:pic>
              </a:graphicData>
            </a:graphic>
          </wp:inline>
        </w:drawing>
      </w:r>
    </w:p>
    <w:p w14:paraId="7D7D4DDA" w14:textId="7EAD4C14" w:rsidR="00697E99" w:rsidRDefault="00697E99" w:rsidP="00F6152C">
      <w:pPr>
        <w:rPr>
          <w:kern w:val="28"/>
        </w:rPr>
      </w:pPr>
    </w:p>
    <w:p w14:paraId="4233792E" w14:textId="44A75A2D" w:rsidR="00E420BA" w:rsidRDefault="00E420BA" w:rsidP="00F6152C">
      <w:pPr>
        <w:rPr>
          <w:kern w:val="28"/>
        </w:rPr>
      </w:pPr>
      <w:r>
        <w:rPr>
          <w:kern w:val="28"/>
        </w:rPr>
        <w:t>The next screenshot to document that the containers have all assumed the correct IP addresses.</w:t>
      </w:r>
    </w:p>
    <w:p w14:paraId="12DAD666" w14:textId="4111F247" w:rsidR="00697E99" w:rsidRDefault="00697E99" w:rsidP="00E420BA">
      <w:pPr>
        <w:jc w:val="center"/>
        <w:rPr>
          <w:kern w:val="28"/>
        </w:rPr>
      </w:pPr>
      <w:r>
        <w:rPr>
          <w:noProof/>
        </w:rPr>
        <w:drawing>
          <wp:inline distT="0" distB="0" distL="0" distR="0" wp14:anchorId="688858A5" wp14:editId="60779377">
            <wp:extent cx="5929338" cy="364807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793" cy="3656968"/>
                    </a:xfrm>
                    <a:prstGeom prst="rect">
                      <a:avLst/>
                    </a:prstGeom>
                  </pic:spPr>
                </pic:pic>
              </a:graphicData>
            </a:graphic>
          </wp:inline>
        </w:drawing>
      </w:r>
    </w:p>
    <w:p w14:paraId="6B65B07D" w14:textId="66612308" w:rsidR="00697E99" w:rsidRDefault="00697E99" w:rsidP="00F6152C">
      <w:pPr>
        <w:rPr>
          <w:kern w:val="28"/>
        </w:rPr>
      </w:pPr>
    </w:p>
    <w:p w14:paraId="3789CBD7" w14:textId="3C5DBA18" w:rsidR="00E420BA" w:rsidRDefault="00E420BA" w:rsidP="00F6152C">
      <w:pPr>
        <w:rPr>
          <w:kern w:val="28"/>
        </w:rPr>
      </w:pPr>
    </w:p>
    <w:p w14:paraId="789C80E5" w14:textId="53F5530E" w:rsidR="00EF328D" w:rsidRPr="00EF328D" w:rsidRDefault="00EF328D" w:rsidP="00EF328D">
      <w:pPr>
        <w:pStyle w:val="Heading3"/>
      </w:pPr>
      <w:r w:rsidRPr="00EF328D">
        <w:t>Add new rule to l3config file for blocking ICMP traffic from source IP 192.168.2.10 and destination IP 192.168.2.30.</w:t>
      </w:r>
    </w:p>
    <w:p w14:paraId="2709B72C" w14:textId="05802910" w:rsidR="00EF328D" w:rsidRPr="00EF328D" w:rsidRDefault="00EF328D" w:rsidP="00EF328D">
      <w:pPr>
        <w:pStyle w:val="Heading3"/>
      </w:pPr>
      <w:r w:rsidRPr="00EF328D">
        <w:t>Add new rule to l3config file for blocking ICMP traffic from source IP 192.168.2.20 and destination IP 192.168.2.40.</w:t>
      </w:r>
    </w:p>
    <w:p w14:paraId="3AC4CEB4" w14:textId="20B410A6" w:rsidR="00EF328D" w:rsidRPr="00EF328D" w:rsidRDefault="00EF328D" w:rsidP="00EF328D">
      <w:pPr>
        <w:pStyle w:val="Heading3"/>
      </w:pPr>
      <w:r w:rsidRPr="00EF328D">
        <w:t>Add new rule to l3config file for blocking HTTP traffic from source IP 192.168.2.20.</w:t>
      </w:r>
    </w:p>
    <w:p w14:paraId="2B3AA051" w14:textId="36EF6EDF" w:rsidR="00EF328D" w:rsidRPr="00EF328D" w:rsidRDefault="00EF328D" w:rsidP="00EF328D">
      <w:pPr>
        <w:pStyle w:val="Heading3"/>
      </w:pPr>
      <w:r w:rsidRPr="00EF328D">
        <w:t>Add new rule to l2config file for blocking traffic from MAC address 00:00:00:00:00:02 to destination MAC address 00:00:00:00:00:04.</w:t>
      </w:r>
    </w:p>
    <w:p w14:paraId="0324FD80" w14:textId="1A7D2E31" w:rsidR="00EF328D" w:rsidRPr="00EF328D" w:rsidRDefault="00EF328D" w:rsidP="00EF328D">
      <w:pPr>
        <w:pStyle w:val="Heading3"/>
      </w:pPr>
      <w:r w:rsidRPr="00EF328D">
        <w:t xml:space="preserve">Add new rule to l3config file for blocking </w:t>
      </w:r>
      <w:proofErr w:type="spellStart"/>
      <w:r w:rsidRPr="00EF328D">
        <w:t>tcp</w:t>
      </w:r>
      <w:proofErr w:type="spellEnd"/>
      <w:r w:rsidRPr="00EF328D">
        <w:t xml:space="preserve"> traffic from 192.168.2.10 to 192.168.2.20.</w:t>
      </w:r>
    </w:p>
    <w:p w14:paraId="72B8ED07" w14:textId="4F61C4B9" w:rsidR="00E420BA" w:rsidRDefault="00EF328D" w:rsidP="00EF328D">
      <w:pPr>
        <w:pStyle w:val="Heading3"/>
      </w:pPr>
      <w:r w:rsidRPr="00EF328D">
        <w:t xml:space="preserve">Add new rule to l3config file for blocking </w:t>
      </w:r>
      <w:proofErr w:type="spellStart"/>
      <w:r w:rsidRPr="00EF328D">
        <w:t>udp</w:t>
      </w:r>
      <w:proofErr w:type="spellEnd"/>
      <w:r w:rsidRPr="00EF328D">
        <w:t xml:space="preserve"> traffic from 192.168.2.10 to 192.168.2.20.</w:t>
      </w:r>
    </w:p>
    <w:p w14:paraId="68B3ECE5" w14:textId="74C4CC83" w:rsidR="00697E99" w:rsidRDefault="00697E99" w:rsidP="00F6152C">
      <w:pPr>
        <w:rPr>
          <w:kern w:val="28"/>
        </w:rPr>
      </w:pPr>
    </w:p>
    <w:p w14:paraId="69303D81" w14:textId="39981CFF" w:rsidR="00EF328D" w:rsidRDefault="00EF328D" w:rsidP="00F6152C">
      <w:pPr>
        <w:rPr>
          <w:kern w:val="28"/>
        </w:rPr>
      </w:pPr>
      <w:r>
        <w:rPr>
          <w:kern w:val="28"/>
        </w:rPr>
        <w:t>The following screenshot documents the l3config.file:</w:t>
      </w:r>
    </w:p>
    <w:p w14:paraId="78582F3A" w14:textId="77777777" w:rsidR="00EF328D" w:rsidRDefault="00EF328D" w:rsidP="00F6152C">
      <w:pPr>
        <w:rPr>
          <w:kern w:val="28"/>
        </w:rPr>
      </w:pPr>
    </w:p>
    <w:p w14:paraId="4B99B660" w14:textId="5B556B6A" w:rsidR="0027762A" w:rsidRDefault="0027762A" w:rsidP="00F6152C">
      <w:pPr>
        <w:rPr>
          <w:kern w:val="28"/>
        </w:rPr>
      </w:pPr>
      <w:r>
        <w:rPr>
          <w:noProof/>
        </w:rPr>
        <w:lastRenderedPageBreak/>
        <w:drawing>
          <wp:inline distT="0" distB="0" distL="0" distR="0" wp14:anchorId="5FA0DD48" wp14:editId="31E43873">
            <wp:extent cx="6583680" cy="1516380"/>
            <wp:effectExtent l="0" t="0" r="762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83680" cy="1516380"/>
                    </a:xfrm>
                    <a:prstGeom prst="rect">
                      <a:avLst/>
                    </a:prstGeom>
                  </pic:spPr>
                </pic:pic>
              </a:graphicData>
            </a:graphic>
          </wp:inline>
        </w:drawing>
      </w:r>
    </w:p>
    <w:p w14:paraId="7706A6BC" w14:textId="77777777" w:rsidR="0027762A" w:rsidRDefault="0027762A" w:rsidP="00F6152C">
      <w:pPr>
        <w:rPr>
          <w:kern w:val="28"/>
        </w:rPr>
      </w:pPr>
    </w:p>
    <w:p w14:paraId="5A6AFE17" w14:textId="4444D70E" w:rsidR="0027762A" w:rsidRDefault="0027762A" w:rsidP="00F6152C">
      <w:pPr>
        <w:rPr>
          <w:kern w:val="28"/>
        </w:rPr>
      </w:pPr>
    </w:p>
    <w:p w14:paraId="6BEA6331" w14:textId="77777777" w:rsidR="0027762A" w:rsidRPr="0027762A" w:rsidRDefault="0027762A" w:rsidP="0027762A">
      <w:pPr>
        <w:rPr>
          <w:kern w:val="28"/>
        </w:rPr>
      </w:pPr>
      <w:r w:rsidRPr="0027762A">
        <w:rPr>
          <w:kern w:val="28"/>
        </w:rPr>
        <w:t>priority,src_mac,dst_mac,src_ip,dst_ip,src_port,dst_port,nw_proto</w:t>
      </w:r>
    </w:p>
    <w:p w14:paraId="19EC300F" w14:textId="77777777" w:rsidR="0027762A" w:rsidRPr="0027762A" w:rsidRDefault="0027762A" w:rsidP="0027762A">
      <w:pPr>
        <w:rPr>
          <w:kern w:val="28"/>
        </w:rPr>
      </w:pPr>
      <w:r w:rsidRPr="0027762A">
        <w:rPr>
          <w:kern w:val="28"/>
        </w:rPr>
        <w:t>1,any,any,192.168.2.10,192.168.2.30,1,1,icmp</w:t>
      </w:r>
    </w:p>
    <w:p w14:paraId="14FC8099" w14:textId="77777777" w:rsidR="0027762A" w:rsidRPr="0027762A" w:rsidRDefault="0027762A" w:rsidP="0027762A">
      <w:pPr>
        <w:rPr>
          <w:kern w:val="28"/>
        </w:rPr>
      </w:pPr>
      <w:r w:rsidRPr="0027762A">
        <w:rPr>
          <w:kern w:val="28"/>
        </w:rPr>
        <w:t>2,any,any,192.168.2.20,192.168.2.40,1,1,icmp</w:t>
      </w:r>
    </w:p>
    <w:p w14:paraId="35DE3C8F" w14:textId="77777777" w:rsidR="0027762A" w:rsidRPr="0027762A" w:rsidRDefault="0027762A" w:rsidP="0027762A">
      <w:pPr>
        <w:rPr>
          <w:kern w:val="28"/>
        </w:rPr>
      </w:pPr>
      <w:r w:rsidRPr="0027762A">
        <w:rPr>
          <w:kern w:val="28"/>
        </w:rPr>
        <w:t>3,any,any,192.168.2.20,any,1,80,tcp</w:t>
      </w:r>
    </w:p>
    <w:p w14:paraId="29C5FEA9" w14:textId="77777777" w:rsidR="0027762A" w:rsidRPr="0027762A" w:rsidRDefault="0027762A" w:rsidP="0027762A">
      <w:pPr>
        <w:rPr>
          <w:kern w:val="28"/>
        </w:rPr>
      </w:pPr>
      <w:r w:rsidRPr="0027762A">
        <w:rPr>
          <w:kern w:val="28"/>
        </w:rPr>
        <w:t>4,any,any,192.168.2.10,192.168.2.20,1,1,tcp</w:t>
      </w:r>
    </w:p>
    <w:p w14:paraId="1FFB02D6" w14:textId="1B1B9350" w:rsidR="0027762A" w:rsidRDefault="0027762A" w:rsidP="0027762A">
      <w:pPr>
        <w:rPr>
          <w:kern w:val="28"/>
        </w:rPr>
      </w:pPr>
      <w:r w:rsidRPr="0027762A">
        <w:rPr>
          <w:kern w:val="28"/>
        </w:rPr>
        <w:t>5,any,any,192.168.2.10,192.168.2.20,1,1,udp</w:t>
      </w:r>
    </w:p>
    <w:p w14:paraId="0BEF155E" w14:textId="6E137E8D" w:rsidR="0027762A" w:rsidRDefault="0027762A" w:rsidP="0027762A">
      <w:pPr>
        <w:rPr>
          <w:kern w:val="28"/>
        </w:rPr>
      </w:pPr>
    </w:p>
    <w:p w14:paraId="2DD0198A" w14:textId="31629838" w:rsidR="00BA508C" w:rsidRDefault="00BA508C" w:rsidP="00BA508C">
      <w:pPr>
        <w:rPr>
          <w:kern w:val="28"/>
        </w:rPr>
      </w:pPr>
      <w:r>
        <w:rPr>
          <w:kern w:val="28"/>
        </w:rPr>
        <w:t>The following screenshot documents the l</w:t>
      </w:r>
      <w:r>
        <w:rPr>
          <w:kern w:val="28"/>
        </w:rPr>
        <w:t>2</w:t>
      </w:r>
      <w:r>
        <w:rPr>
          <w:kern w:val="28"/>
        </w:rPr>
        <w:t>config.file:</w:t>
      </w:r>
    </w:p>
    <w:p w14:paraId="4A40AA3F" w14:textId="77777777" w:rsidR="00BA508C" w:rsidRDefault="00BA508C" w:rsidP="0027762A">
      <w:pPr>
        <w:rPr>
          <w:kern w:val="28"/>
        </w:rPr>
      </w:pPr>
    </w:p>
    <w:p w14:paraId="7CEAEB65" w14:textId="40C7C0EA" w:rsidR="0027762A" w:rsidRDefault="0027762A" w:rsidP="0027762A">
      <w:pPr>
        <w:rPr>
          <w:kern w:val="28"/>
        </w:rPr>
      </w:pPr>
      <w:r>
        <w:rPr>
          <w:noProof/>
        </w:rPr>
        <w:drawing>
          <wp:inline distT="0" distB="0" distL="0" distR="0" wp14:anchorId="0B6A86D9" wp14:editId="1E1E4D2B">
            <wp:extent cx="6583680" cy="712470"/>
            <wp:effectExtent l="0" t="0" r="762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83680" cy="712470"/>
                    </a:xfrm>
                    <a:prstGeom prst="rect">
                      <a:avLst/>
                    </a:prstGeom>
                  </pic:spPr>
                </pic:pic>
              </a:graphicData>
            </a:graphic>
          </wp:inline>
        </w:drawing>
      </w:r>
    </w:p>
    <w:p w14:paraId="402956A0" w14:textId="3B6E4C30" w:rsidR="0027762A" w:rsidRDefault="0027762A" w:rsidP="0027762A">
      <w:pPr>
        <w:rPr>
          <w:kern w:val="28"/>
        </w:rPr>
      </w:pPr>
    </w:p>
    <w:p w14:paraId="4C9BA185" w14:textId="77777777" w:rsidR="0027762A" w:rsidRPr="0027762A" w:rsidRDefault="0027762A" w:rsidP="0027762A">
      <w:pPr>
        <w:rPr>
          <w:kern w:val="28"/>
        </w:rPr>
      </w:pPr>
      <w:r w:rsidRPr="0027762A">
        <w:rPr>
          <w:kern w:val="28"/>
        </w:rPr>
        <w:t>id,mac_0,mac_1</w:t>
      </w:r>
    </w:p>
    <w:p w14:paraId="116DA914" w14:textId="7EFEDE19" w:rsidR="0027762A" w:rsidRDefault="0027762A" w:rsidP="0027762A">
      <w:pPr>
        <w:rPr>
          <w:kern w:val="28"/>
        </w:rPr>
      </w:pPr>
      <w:r w:rsidRPr="0027762A">
        <w:rPr>
          <w:kern w:val="28"/>
        </w:rPr>
        <w:t>1,00:00:00:00:00:02,00:00:00:00:00:04</w:t>
      </w:r>
    </w:p>
    <w:p w14:paraId="129B4EA9" w14:textId="60AA900F" w:rsidR="0027762A" w:rsidRDefault="0027762A" w:rsidP="0027762A">
      <w:pPr>
        <w:rPr>
          <w:kern w:val="28"/>
        </w:rPr>
      </w:pPr>
    </w:p>
    <w:p w14:paraId="0A656997" w14:textId="6EB68FA8" w:rsidR="004D77CE" w:rsidRDefault="004D77CE" w:rsidP="0027762A">
      <w:pPr>
        <w:rPr>
          <w:kern w:val="28"/>
        </w:rPr>
      </w:pPr>
      <w:r>
        <w:rPr>
          <w:kern w:val="28"/>
        </w:rPr>
        <w:t xml:space="preserve">At this point, we restart both pox and </w:t>
      </w:r>
      <w:proofErr w:type="spellStart"/>
      <w:r>
        <w:rPr>
          <w:kern w:val="28"/>
        </w:rPr>
        <w:t>mininet</w:t>
      </w:r>
      <w:proofErr w:type="spellEnd"/>
      <w:r>
        <w:rPr>
          <w:kern w:val="28"/>
        </w:rPr>
        <w:t xml:space="preserve">.  </w:t>
      </w:r>
    </w:p>
    <w:p w14:paraId="1306ED15" w14:textId="2513D203" w:rsidR="0027762A" w:rsidRDefault="0027762A" w:rsidP="0027762A">
      <w:pPr>
        <w:rPr>
          <w:kern w:val="28"/>
        </w:rPr>
      </w:pPr>
    </w:p>
    <w:p w14:paraId="548AFE45" w14:textId="6E0AF921" w:rsidR="004D77CE" w:rsidRDefault="004D77CE" w:rsidP="004D77CE">
      <w:pPr>
        <w:rPr>
          <w:kern w:val="28"/>
        </w:rPr>
      </w:pPr>
      <w:r>
        <w:rPr>
          <w:kern w:val="28"/>
        </w:rPr>
        <w:t>From looking at the “</w:t>
      </w:r>
      <w:proofErr w:type="spellStart"/>
      <w:r>
        <w:rPr>
          <w:kern w:val="28"/>
        </w:rPr>
        <w:t>nohup.out</w:t>
      </w:r>
      <w:proofErr w:type="spellEnd"/>
      <w:r>
        <w:rPr>
          <w:kern w:val="28"/>
        </w:rPr>
        <w:t>”</w:t>
      </w:r>
      <w:r w:rsidR="008854FE">
        <w:rPr>
          <w:kern w:val="28"/>
        </w:rPr>
        <w:t xml:space="preserve"> generated by the run_pox.sh</w:t>
      </w:r>
      <w:r>
        <w:rPr>
          <w:kern w:val="28"/>
        </w:rPr>
        <w:t>, it is possible to see the Layer3 rules enabled</w:t>
      </w:r>
      <w:r w:rsidR="008854FE">
        <w:rPr>
          <w:kern w:val="28"/>
        </w:rPr>
        <w:t xml:space="preserve"> (but not the Layer2)</w:t>
      </w:r>
      <w:r>
        <w:rPr>
          <w:kern w:val="28"/>
        </w:rPr>
        <w:t>:</w:t>
      </w:r>
    </w:p>
    <w:p w14:paraId="7349873D" w14:textId="77777777" w:rsidR="004D77CE" w:rsidRDefault="004D77CE" w:rsidP="004D77CE">
      <w:pPr>
        <w:rPr>
          <w:kern w:val="28"/>
        </w:rPr>
      </w:pPr>
    </w:p>
    <w:p w14:paraId="66D617C2" w14:textId="77777777" w:rsidR="004D77CE" w:rsidRDefault="004D77CE" w:rsidP="004D77CE">
      <w:pPr>
        <w:jc w:val="center"/>
        <w:rPr>
          <w:kern w:val="28"/>
        </w:rPr>
      </w:pPr>
      <w:r>
        <w:rPr>
          <w:noProof/>
        </w:rPr>
        <w:drawing>
          <wp:inline distT="0" distB="0" distL="0" distR="0" wp14:anchorId="2BB61A56" wp14:editId="041D208D">
            <wp:extent cx="5876925" cy="21621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76925" cy="2162175"/>
                    </a:xfrm>
                    <a:prstGeom prst="rect">
                      <a:avLst/>
                    </a:prstGeom>
                  </pic:spPr>
                </pic:pic>
              </a:graphicData>
            </a:graphic>
          </wp:inline>
        </w:drawing>
      </w:r>
    </w:p>
    <w:p w14:paraId="3E5A5D32" w14:textId="77777777" w:rsidR="004D77CE" w:rsidRDefault="004D77CE" w:rsidP="004D77CE">
      <w:pPr>
        <w:rPr>
          <w:kern w:val="28"/>
        </w:rPr>
      </w:pPr>
    </w:p>
    <w:p w14:paraId="046C9489" w14:textId="01E95400" w:rsidR="004D77CE" w:rsidRDefault="00A07821" w:rsidP="0027762A">
      <w:pPr>
        <w:rPr>
          <w:kern w:val="28"/>
        </w:rPr>
      </w:pPr>
      <w:r>
        <w:rPr>
          <w:kern w:val="28"/>
        </w:rPr>
        <w:t xml:space="preserve">After we restart </w:t>
      </w:r>
      <w:proofErr w:type="spellStart"/>
      <w:r>
        <w:rPr>
          <w:kern w:val="28"/>
        </w:rPr>
        <w:t>mininet</w:t>
      </w:r>
      <w:proofErr w:type="spellEnd"/>
      <w:r>
        <w:rPr>
          <w:kern w:val="28"/>
        </w:rPr>
        <w:t xml:space="preserve">, we must re-assign the correct IP addresses (fortunately, the CLI history has stored the command, so we must just retrieve them with the arrows and feed them to the Open </w:t>
      </w:r>
      <w:proofErr w:type="spellStart"/>
      <w:r>
        <w:rPr>
          <w:kern w:val="28"/>
        </w:rPr>
        <w:t>vSwitch</w:t>
      </w:r>
      <w:proofErr w:type="spellEnd"/>
      <w:r>
        <w:rPr>
          <w:kern w:val="28"/>
        </w:rPr>
        <w:t xml:space="preserve"> pressing Enter):</w:t>
      </w:r>
    </w:p>
    <w:p w14:paraId="3CFDFB90" w14:textId="77777777" w:rsidR="0027762A" w:rsidRDefault="0027762A" w:rsidP="0027762A">
      <w:pPr>
        <w:rPr>
          <w:kern w:val="28"/>
        </w:rPr>
      </w:pPr>
    </w:p>
    <w:p w14:paraId="5E2708EA" w14:textId="06BFCD90" w:rsidR="0027762A" w:rsidRDefault="0027762A" w:rsidP="00F93BBA">
      <w:pPr>
        <w:jc w:val="center"/>
        <w:rPr>
          <w:kern w:val="28"/>
        </w:rPr>
      </w:pPr>
      <w:r>
        <w:rPr>
          <w:noProof/>
        </w:rPr>
        <w:lastRenderedPageBreak/>
        <w:drawing>
          <wp:inline distT="0" distB="0" distL="0" distR="0" wp14:anchorId="1EB43D18" wp14:editId="03988FCC">
            <wp:extent cx="4638675" cy="33718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38675" cy="3371850"/>
                    </a:xfrm>
                    <a:prstGeom prst="rect">
                      <a:avLst/>
                    </a:prstGeom>
                  </pic:spPr>
                </pic:pic>
              </a:graphicData>
            </a:graphic>
          </wp:inline>
        </w:drawing>
      </w:r>
    </w:p>
    <w:p w14:paraId="073DC284" w14:textId="69035319" w:rsidR="0027762A" w:rsidRDefault="0027762A" w:rsidP="0027762A">
      <w:pPr>
        <w:rPr>
          <w:kern w:val="28"/>
        </w:rPr>
      </w:pPr>
    </w:p>
    <w:p w14:paraId="3F97CADC" w14:textId="628C8D9B" w:rsidR="0027762A" w:rsidRDefault="00F93BBA" w:rsidP="0027762A">
      <w:pPr>
        <w:rPr>
          <w:kern w:val="28"/>
        </w:rPr>
      </w:pPr>
      <w:r>
        <w:rPr>
          <w:kern w:val="28"/>
        </w:rPr>
        <w:t>Let’s now test out rules to see if they work.</w:t>
      </w:r>
    </w:p>
    <w:p w14:paraId="4521681F" w14:textId="2DA44DEC" w:rsidR="00F93BBA" w:rsidRDefault="00F93BBA" w:rsidP="0027762A">
      <w:pPr>
        <w:rPr>
          <w:kern w:val="28"/>
        </w:rPr>
      </w:pPr>
    </w:p>
    <w:p w14:paraId="11956F45" w14:textId="2DAE74C9" w:rsidR="0027762A" w:rsidRDefault="00F93BBA" w:rsidP="00F6152C">
      <w:pPr>
        <w:rPr>
          <w:kern w:val="28"/>
        </w:rPr>
      </w:pPr>
      <w:r>
        <w:rPr>
          <w:kern w:val="28"/>
        </w:rPr>
        <w:t xml:space="preserve">Let’s ping h3 from h1.  The ping should fail, but in fact, the first packet gets true, but all the subsequent are blocked.  Seems like one rule must be triggered first before the </w:t>
      </w:r>
      <w:proofErr w:type="spellStart"/>
      <w:r>
        <w:rPr>
          <w:kern w:val="28"/>
        </w:rPr>
        <w:t>vSwitch</w:t>
      </w:r>
      <w:proofErr w:type="spellEnd"/>
      <w:r>
        <w:rPr>
          <w:kern w:val="28"/>
        </w:rPr>
        <w:t xml:space="preserve"> “loads” them in, but at this point they are all enabled.</w:t>
      </w:r>
    </w:p>
    <w:p w14:paraId="4F211C3B" w14:textId="3D4E3F86" w:rsidR="0027762A" w:rsidRDefault="0027762A" w:rsidP="00F6152C">
      <w:pPr>
        <w:rPr>
          <w:kern w:val="28"/>
        </w:rPr>
      </w:pPr>
    </w:p>
    <w:p w14:paraId="7DE7DD34" w14:textId="3DFB90FB" w:rsidR="0027762A" w:rsidRDefault="0027762A" w:rsidP="00F93BBA">
      <w:pPr>
        <w:jc w:val="center"/>
        <w:rPr>
          <w:kern w:val="28"/>
        </w:rPr>
      </w:pPr>
      <w:r>
        <w:rPr>
          <w:noProof/>
        </w:rPr>
        <w:drawing>
          <wp:inline distT="0" distB="0" distL="0" distR="0" wp14:anchorId="0FF391AF" wp14:editId="5BFAC244">
            <wp:extent cx="6583680" cy="3506470"/>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83680" cy="3506470"/>
                    </a:xfrm>
                    <a:prstGeom prst="rect">
                      <a:avLst/>
                    </a:prstGeom>
                  </pic:spPr>
                </pic:pic>
              </a:graphicData>
            </a:graphic>
          </wp:inline>
        </w:drawing>
      </w:r>
    </w:p>
    <w:p w14:paraId="76F5C4B2" w14:textId="18C2FC44" w:rsidR="0027762A" w:rsidRDefault="0027762A" w:rsidP="00F6152C">
      <w:pPr>
        <w:rPr>
          <w:kern w:val="28"/>
        </w:rPr>
      </w:pPr>
    </w:p>
    <w:p w14:paraId="0B548DDB" w14:textId="5AED6420" w:rsidR="00F93BBA" w:rsidRDefault="00F93BBA" w:rsidP="00F6152C">
      <w:pPr>
        <w:rPr>
          <w:kern w:val="28"/>
        </w:rPr>
      </w:pPr>
      <w:r>
        <w:rPr>
          <w:kern w:val="28"/>
        </w:rPr>
        <w:t>In fact, pinging h4 from h2 fails (not even the first packet gets through):</w:t>
      </w:r>
    </w:p>
    <w:p w14:paraId="08119368" w14:textId="6026FD0F" w:rsidR="0027762A" w:rsidRDefault="0027762A" w:rsidP="00F93BBA">
      <w:pPr>
        <w:jc w:val="center"/>
        <w:rPr>
          <w:kern w:val="28"/>
        </w:rPr>
      </w:pPr>
      <w:r>
        <w:rPr>
          <w:noProof/>
        </w:rPr>
        <w:lastRenderedPageBreak/>
        <w:drawing>
          <wp:inline distT="0" distB="0" distL="0" distR="0" wp14:anchorId="72F2447A" wp14:editId="5339E512">
            <wp:extent cx="4657725" cy="35814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57725" cy="3581400"/>
                    </a:xfrm>
                    <a:prstGeom prst="rect">
                      <a:avLst/>
                    </a:prstGeom>
                  </pic:spPr>
                </pic:pic>
              </a:graphicData>
            </a:graphic>
          </wp:inline>
        </w:drawing>
      </w:r>
    </w:p>
    <w:p w14:paraId="79391CA7" w14:textId="1F0D3B90" w:rsidR="00F93BBA" w:rsidRDefault="00F93BBA" w:rsidP="00F93BBA">
      <w:pPr>
        <w:rPr>
          <w:kern w:val="28"/>
        </w:rPr>
      </w:pPr>
    </w:p>
    <w:p w14:paraId="36FC6FC0" w14:textId="4716AAE5" w:rsidR="0027762A" w:rsidRDefault="00F93BBA" w:rsidP="00F6152C">
      <w:pPr>
        <w:rPr>
          <w:kern w:val="28"/>
        </w:rPr>
      </w:pPr>
      <w:r>
        <w:rPr>
          <w:kern w:val="28"/>
        </w:rPr>
        <w:t xml:space="preserve">I start the Python </w:t>
      </w:r>
      <w:proofErr w:type="spellStart"/>
      <w:r>
        <w:rPr>
          <w:kern w:val="28"/>
        </w:rPr>
        <w:t>SimpleHTTPServer</w:t>
      </w:r>
      <w:proofErr w:type="spellEnd"/>
      <w:r>
        <w:rPr>
          <w:kern w:val="28"/>
        </w:rPr>
        <w:t xml:space="preserve"> on port 80 of node h3 and test fetching a page from the node h4, which works (as expected):</w:t>
      </w:r>
    </w:p>
    <w:p w14:paraId="17506B33" w14:textId="032D49BD" w:rsidR="0027762A" w:rsidRDefault="0027762A" w:rsidP="00F6152C">
      <w:pPr>
        <w:rPr>
          <w:kern w:val="28"/>
        </w:rPr>
      </w:pPr>
    </w:p>
    <w:p w14:paraId="7B7292B3" w14:textId="21884350" w:rsidR="0027762A" w:rsidRDefault="0027762A" w:rsidP="00F6152C">
      <w:pPr>
        <w:rPr>
          <w:kern w:val="28"/>
        </w:rPr>
      </w:pPr>
      <w:r>
        <w:rPr>
          <w:noProof/>
        </w:rPr>
        <w:drawing>
          <wp:inline distT="0" distB="0" distL="0" distR="0" wp14:anchorId="427B3D6E" wp14:editId="2CDFD201">
            <wp:extent cx="6583680" cy="3888105"/>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83680" cy="3888105"/>
                    </a:xfrm>
                    <a:prstGeom prst="rect">
                      <a:avLst/>
                    </a:prstGeom>
                  </pic:spPr>
                </pic:pic>
              </a:graphicData>
            </a:graphic>
          </wp:inline>
        </w:drawing>
      </w:r>
    </w:p>
    <w:p w14:paraId="038B0A77" w14:textId="1D9ECBC1" w:rsidR="0027762A" w:rsidRDefault="0027762A" w:rsidP="00F6152C">
      <w:pPr>
        <w:rPr>
          <w:kern w:val="28"/>
        </w:rPr>
      </w:pPr>
    </w:p>
    <w:p w14:paraId="78CB28D2" w14:textId="333949AD" w:rsidR="0027762A" w:rsidRDefault="00F93BBA" w:rsidP="00F6152C">
      <w:pPr>
        <w:rPr>
          <w:kern w:val="28"/>
        </w:rPr>
      </w:pPr>
      <w:r>
        <w:rPr>
          <w:kern w:val="28"/>
        </w:rPr>
        <w:t xml:space="preserve">However, trying to “browse” the web page at port 80 from node h2 – no matter if with </w:t>
      </w:r>
      <w:proofErr w:type="spellStart"/>
      <w:r>
        <w:rPr>
          <w:kern w:val="28"/>
        </w:rPr>
        <w:t>netcar</w:t>
      </w:r>
      <w:proofErr w:type="spellEnd"/>
      <w:r>
        <w:rPr>
          <w:kern w:val="28"/>
        </w:rPr>
        <w:t xml:space="preserve"> or curl – fails as the connection is dropped and, as we can see, it never reaches the node h3 – confirming the Layer3 rule works as intended:</w:t>
      </w:r>
    </w:p>
    <w:p w14:paraId="4101E96F" w14:textId="01651926" w:rsidR="0027762A" w:rsidRDefault="0027762A" w:rsidP="00F6152C">
      <w:pPr>
        <w:rPr>
          <w:kern w:val="28"/>
        </w:rPr>
      </w:pPr>
    </w:p>
    <w:p w14:paraId="1E8287C5" w14:textId="4AFFAFDE" w:rsidR="0027762A" w:rsidRDefault="0027762A" w:rsidP="00F6152C">
      <w:pPr>
        <w:rPr>
          <w:kern w:val="28"/>
        </w:rPr>
      </w:pPr>
      <w:r>
        <w:rPr>
          <w:noProof/>
        </w:rPr>
        <w:lastRenderedPageBreak/>
        <w:drawing>
          <wp:inline distT="0" distB="0" distL="0" distR="0" wp14:anchorId="5FC55523" wp14:editId="68958441">
            <wp:extent cx="6583680" cy="3971925"/>
            <wp:effectExtent l="0" t="0" r="762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83680" cy="3971925"/>
                    </a:xfrm>
                    <a:prstGeom prst="rect">
                      <a:avLst/>
                    </a:prstGeom>
                  </pic:spPr>
                </pic:pic>
              </a:graphicData>
            </a:graphic>
          </wp:inline>
        </w:drawing>
      </w:r>
    </w:p>
    <w:p w14:paraId="4E0AB3F6" w14:textId="255443ED" w:rsidR="0027762A" w:rsidRDefault="0027762A" w:rsidP="00F6152C">
      <w:pPr>
        <w:rPr>
          <w:kern w:val="28"/>
        </w:rPr>
      </w:pPr>
    </w:p>
    <w:p w14:paraId="7E1B9A1E" w14:textId="40E71101" w:rsidR="0027762A" w:rsidRDefault="00F93BBA" w:rsidP="00F6152C">
      <w:pPr>
        <w:rPr>
          <w:kern w:val="28"/>
        </w:rPr>
      </w:pPr>
      <w:r>
        <w:rPr>
          <w:kern w:val="28"/>
        </w:rPr>
        <w:t>Another test against the web server on h3, this time from h1, shows that effectively only h2 is blocked from reaching web pages.</w:t>
      </w:r>
    </w:p>
    <w:p w14:paraId="552D9266" w14:textId="77777777" w:rsidR="0027762A" w:rsidRDefault="0027762A" w:rsidP="00F6152C">
      <w:pPr>
        <w:rPr>
          <w:kern w:val="28"/>
        </w:rPr>
      </w:pPr>
    </w:p>
    <w:p w14:paraId="0272A221" w14:textId="0889E0E8" w:rsidR="0027762A" w:rsidRDefault="0027762A" w:rsidP="00F6152C">
      <w:pPr>
        <w:rPr>
          <w:kern w:val="28"/>
        </w:rPr>
      </w:pPr>
      <w:r>
        <w:rPr>
          <w:noProof/>
        </w:rPr>
        <w:drawing>
          <wp:inline distT="0" distB="0" distL="0" distR="0" wp14:anchorId="4E80A4E6" wp14:editId="0B8BAD74">
            <wp:extent cx="6583680" cy="3935095"/>
            <wp:effectExtent l="0" t="0" r="762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83680" cy="3935095"/>
                    </a:xfrm>
                    <a:prstGeom prst="rect">
                      <a:avLst/>
                    </a:prstGeom>
                  </pic:spPr>
                </pic:pic>
              </a:graphicData>
            </a:graphic>
          </wp:inline>
        </w:drawing>
      </w:r>
    </w:p>
    <w:p w14:paraId="2C85ECBD" w14:textId="3A99EAA1" w:rsidR="0027762A" w:rsidRDefault="0027762A" w:rsidP="00F6152C">
      <w:pPr>
        <w:rPr>
          <w:kern w:val="28"/>
        </w:rPr>
      </w:pPr>
    </w:p>
    <w:p w14:paraId="3DCAF85B" w14:textId="3AFEFD79" w:rsidR="00FA6A35" w:rsidRDefault="0061021D" w:rsidP="00F6152C">
      <w:pPr>
        <w:rPr>
          <w:kern w:val="28"/>
        </w:rPr>
      </w:pPr>
      <w:r>
        <w:rPr>
          <w:kern w:val="28"/>
        </w:rPr>
        <w:lastRenderedPageBreak/>
        <w:t xml:space="preserve">Finally, between h2 and h4, the block should be at the Layer2 level.  To test this, I have tried first using ping, then running </w:t>
      </w:r>
      <w:proofErr w:type="spellStart"/>
      <w:r>
        <w:rPr>
          <w:kern w:val="28"/>
        </w:rPr>
        <w:t>tcpdump</w:t>
      </w:r>
      <w:proofErr w:type="spellEnd"/>
      <w:r>
        <w:rPr>
          <w:kern w:val="28"/>
        </w:rPr>
        <w:t xml:space="preserve"> on h4, while doing scans from node h2.</w:t>
      </w:r>
    </w:p>
    <w:p w14:paraId="634EECA9" w14:textId="65DA0A33" w:rsidR="0061021D" w:rsidRDefault="0061021D" w:rsidP="00F6152C">
      <w:pPr>
        <w:rPr>
          <w:kern w:val="28"/>
        </w:rPr>
      </w:pPr>
    </w:p>
    <w:p w14:paraId="78C63B90" w14:textId="09399FA4" w:rsidR="0061021D" w:rsidRDefault="0061021D" w:rsidP="00F6152C">
      <w:pPr>
        <w:rPr>
          <w:kern w:val="28"/>
        </w:rPr>
      </w:pPr>
      <w:r>
        <w:rPr>
          <w:kern w:val="28"/>
        </w:rPr>
        <w:t>The first is a UDP scan:</w:t>
      </w:r>
    </w:p>
    <w:p w14:paraId="49438310" w14:textId="77777777" w:rsidR="0061021D" w:rsidRDefault="0061021D" w:rsidP="00F6152C">
      <w:pPr>
        <w:rPr>
          <w:kern w:val="28"/>
        </w:rPr>
      </w:pPr>
    </w:p>
    <w:p w14:paraId="4896C29F" w14:textId="1B3D3176" w:rsidR="00FA6A35" w:rsidRDefault="00FA6A35" w:rsidP="00710A43">
      <w:pPr>
        <w:jc w:val="center"/>
        <w:rPr>
          <w:kern w:val="28"/>
        </w:rPr>
      </w:pPr>
      <w:r>
        <w:rPr>
          <w:noProof/>
        </w:rPr>
        <w:drawing>
          <wp:inline distT="0" distB="0" distL="0" distR="0" wp14:anchorId="5FAC99AB" wp14:editId="24C39076">
            <wp:extent cx="6180454" cy="22288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88248" cy="2231661"/>
                    </a:xfrm>
                    <a:prstGeom prst="rect">
                      <a:avLst/>
                    </a:prstGeom>
                  </pic:spPr>
                </pic:pic>
              </a:graphicData>
            </a:graphic>
          </wp:inline>
        </w:drawing>
      </w:r>
    </w:p>
    <w:p w14:paraId="159F4154" w14:textId="02ADF993" w:rsidR="00FA6A35" w:rsidRDefault="00FA6A35" w:rsidP="00F6152C">
      <w:pPr>
        <w:rPr>
          <w:kern w:val="28"/>
        </w:rPr>
      </w:pPr>
    </w:p>
    <w:p w14:paraId="2E2E2305" w14:textId="3C0C78A4" w:rsidR="00FA6A35" w:rsidRDefault="0061021D" w:rsidP="00F6152C">
      <w:pPr>
        <w:rPr>
          <w:kern w:val="28"/>
        </w:rPr>
      </w:pPr>
      <w:r>
        <w:rPr>
          <w:kern w:val="28"/>
        </w:rPr>
        <w:t>The second is a TCP scan on some 8000 circa ports.  As we can see, no packet ever reaches node h4 – be it ICPM, TCP or UDP.</w:t>
      </w:r>
    </w:p>
    <w:p w14:paraId="624D552B" w14:textId="4BC93A3F" w:rsidR="00FA6A35" w:rsidRDefault="00FA6A35" w:rsidP="00F6152C">
      <w:pPr>
        <w:rPr>
          <w:kern w:val="28"/>
        </w:rPr>
      </w:pPr>
    </w:p>
    <w:p w14:paraId="01CC64BF" w14:textId="6E34F1C8" w:rsidR="00FA6A35" w:rsidRDefault="00FA6A35" w:rsidP="00710A43">
      <w:pPr>
        <w:jc w:val="center"/>
        <w:rPr>
          <w:kern w:val="28"/>
        </w:rPr>
      </w:pPr>
      <w:r>
        <w:rPr>
          <w:noProof/>
        </w:rPr>
        <w:drawing>
          <wp:inline distT="0" distB="0" distL="0" distR="0" wp14:anchorId="002C742E" wp14:editId="351C7381">
            <wp:extent cx="5921157" cy="1628775"/>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28026" cy="1630665"/>
                    </a:xfrm>
                    <a:prstGeom prst="rect">
                      <a:avLst/>
                    </a:prstGeom>
                  </pic:spPr>
                </pic:pic>
              </a:graphicData>
            </a:graphic>
          </wp:inline>
        </w:drawing>
      </w:r>
    </w:p>
    <w:p w14:paraId="776C5968" w14:textId="12AEE571" w:rsidR="0027762A" w:rsidRDefault="0027762A" w:rsidP="00F6152C">
      <w:pPr>
        <w:rPr>
          <w:kern w:val="28"/>
        </w:rPr>
      </w:pPr>
    </w:p>
    <w:p w14:paraId="5AA4E0DD" w14:textId="3081BBF5" w:rsidR="0027762A" w:rsidRDefault="00710A43" w:rsidP="00F6152C">
      <w:pPr>
        <w:rPr>
          <w:kern w:val="28"/>
        </w:rPr>
      </w:pPr>
      <w:r>
        <w:rPr>
          <w:kern w:val="28"/>
        </w:rPr>
        <w:t>This is how hping3 spits out its failure against h4; the result from h4 shows that no packet has ever reached the interface.</w:t>
      </w:r>
    </w:p>
    <w:p w14:paraId="33B78496" w14:textId="6EEC9D16" w:rsidR="0027762A" w:rsidRDefault="00FA6A35" w:rsidP="00710A43">
      <w:pPr>
        <w:jc w:val="center"/>
        <w:rPr>
          <w:kern w:val="28"/>
        </w:rPr>
      </w:pPr>
      <w:r>
        <w:rPr>
          <w:noProof/>
        </w:rPr>
        <w:drawing>
          <wp:inline distT="0" distB="0" distL="0" distR="0" wp14:anchorId="50340532" wp14:editId="70C62F5D">
            <wp:extent cx="5202620" cy="31432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11097" cy="3148372"/>
                    </a:xfrm>
                    <a:prstGeom prst="rect">
                      <a:avLst/>
                    </a:prstGeom>
                  </pic:spPr>
                </pic:pic>
              </a:graphicData>
            </a:graphic>
          </wp:inline>
        </w:drawing>
      </w:r>
    </w:p>
    <w:p w14:paraId="06533CD9" w14:textId="4D3DF775" w:rsidR="00FA6A35" w:rsidRDefault="00FA6A35" w:rsidP="00F6152C">
      <w:pPr>
        <w:rPr>
          <w:kern w:val="28"/>
        </w:rPr>
      </w:pPr>
    </w:p>
    <w:p w14:paraId="5D4B3000" w14:textId="4759765D" w:rsidR="00FA6A35" w:rsidRDefault="00CD45E4" w:rsidP="00F6152C">
      <w:pPr>
        <w:rPr>
          <w:kern w:val="28"/>
        </w:rPr>
      </w:pPr>
      <w:r>
        <w:rPr>
          <w:kern w:val="28"/>
        </w:rPr>
        <w:lastRenderedPageBreak/>
        <w:t xml:space="preserve">Finally, we can dump the flows directly from the </w:t>
      </w:r>
      <w:proofErr w:type="spellStart"/>
      <w:r>
        <w:rPr>
          <w:kern w:val="28"/>
        </w:rPr>
        <w:t>vSwitch</w:t>
      </w:r>
      <w:proofErr w:type="spellEnd"/>
      <w:r>
        <w:rPr>
          <w:kern w:val="28"/>
        </w:rPr>
        <w:t>, to verify that rules are in place (packet counts only show a few rules because the screenshot has been taken throughout restarts):</w:t>
      </w:r>
    </w:p>
    <w:p w14:paraId="4E1EA9CC" w14:textId="77777777" w:rsidR="00CD45E4" w:rsidRDefault="00CD45E4" w:rsidP="00F6152C">
      <w:pPr>
        <w:rPr>
          <w:kern w:val="28"/>
        </w:rPr>
      </w:pPr>
    </w:p>
    <w:p w14:paraId="7A7ADBCF" w14:textId="1FE96617" w:rsidR="00FA0BDD" w:rsidRDefault="00FA0BDD" w:rsidP="00F6152C">
      <w:pPr>
        <w:rPr>
          <w:kern w:val="28"/>
        </w:rPr>
      </w:pPr>
      <w:r>
        <w:rPr>
          <w:noProof/>
        </w:rPr>
        <w:drawing>
          <wp:inline distT="0" distB="0" distL="0" distR="0" wp14:anchorId="57FE30C2" wp14:editId="411961B7">
            <wp:extent cx="6583680" cy="2089785"/>
            <wp:effectExtent l="0" t="0" r="762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83680" cy="2089785"/>
                    </a:xfrm>
                    <a:prstGeom prst="rect">
                      <a:avLst/>
                    </a:prstGeom>
                  </pic:spPr>
                </pic:pic>
              </a:graphicData>
            </a:graphic>
          </wp:inline>
        </w:drawing>
      </w:r>
    </w:p>
    <w:p w14:paraId="4284CD34" w14:textId="234950E1" w:rsidR="00FA0BDD" w:rsidRDefault="00FA0BDD" w:rsidP="00F6152C">
      <w:pPr>
        <w:rPr>
          <w:kern w:val="28"/>
        </w:rPr>
      </w:pPr>
    </w:p>
    <w:p w14:paraId="4A098FC1" w14:textId="5163B012" w:rsidR="00FA0BDD" w:rsidRDefault="00FA0BDD" w:rsidP="00F6152C">
      <w:pPr>
        <w:rPr>
          <w:kern w:val="28"/>
        </w:rPr>
      </w:pPr>
    </w:p>
    <w:p w14:paraId="78667F86" w14:textId="77777777" w:rsidR="00FA0BDD" w:rsidRDefault="00FA0BDD" w:rsidP="00F6152C">
      <w:pPr>
        <w:rPr>
          <w:kern w:val="28"/>
        </w:rPr>
      </w:pPr>
    </w:p>
    <w:p w14:paraId="6677243B" w14:textId="03B5CDAB" w:rsidR="00FA6A35" w:rsidRDefault="00FA6A35" w:rsidP="00F6152C">
      <w:pPr>
        <w:rPr>
          <w:kern w:val="28"/>
        </w:rPr>
      </w:pPr>
    </w:p>
    <w:p w14:paraId="709FD19D" w14:textId="77777777" w:rsidR="00FA6A35" w:rsidRDefault="00FA6A35" w:rsidP="00F6152C">
      <w:pPr>
        <w:rPr>
          <w:kern w:val="28"/>
        </w:rPr>
      </w:pPr>
    </w:p>
    <w:p w14:paraId="5A0EB9BA" w14:textId="77777777" w:rsidR="0027762A" w:rsidRDefault="0027762A" w:rsidP="00F6152C">
      <w:pPr>
        <w:rPr>
          <w:kern w:val="28"/>
        </w:rPr>
      </w:pPr>
    </w:p>
    <w:p w14:paraId="21396230" w14:textId="31788DC0" w:rsidR="0027762A" w:rsidRDefault="0027762A" w:rsidP="00F6152C">
      <w:pPr>
        <w:rPr>
          <w:kern w:val="28"/>
        </w:rPr>
      </w:pPr>
    </w:p>
    <w:p w14:paraId="78E2CF12" w14:textId="302EDAF4" w:rsidR="0027762A" w:rsidRDefault="0027762A" w:rsidP="00F6152C">
      <w:pPr>
        <w:rPr>
          <w:kern w:val="28"/>
        </w:rPr>
      </w:pPr>
    </w:p>
    <w:p w14:paraId="10928E65" w14:textId="77777777" w:rsidR="0027762A" w:rsidRPr="00F6152C" w:rsidRDefault="0027762A" w:rsidP="00F6152C">
      <w:pPr>
        <w:rPr>
          <w:kern w:val="28"/>
        </w:rPr>
      </w:pPr>
    </w:p>
    <w:p w14:paraId="3330B09D" w14:textId="77777777" w:rsidR="007B61D9" w:rsidRDefault="007B61D9">
      <w:pPr>
        <w:rPr>
          <w:smallCaps/>
          <w:kern w:val="28"/>
        </w:rPr>
      </w:pPr>
      <w:r w:rsidRPr="00F6152C">
        <w:rPr>
          <w:kern w:val="28"/>
        </w:rPr>
        <w:br w:type="page"/>
      </w:r>
    </w:p>
    <w:p w14:paraId="6123C93D" w14:textId="7E057A45" w:rsidR="005D72BB" w:rsidRDefault="0099221A" w:rsidP="004164DE">
      <w:pPr>
        <w:pStyle w:val="Heading1"/>
      </w:pPr>
      <w:r>
        <w:lastRenderedPageBreak/>
        <w:t xml:space="preserve">Appendix </w:t>
      </w:r>
      <w:r w:rsidR="00406DC0">
        <w:t>A</w:t>
      </w:r>
      <w:r>
        <w:t xml:space="preserve">: </w:t>
      </w:r>
      <w:r w:rsidR="004C3DA7">
        <w:t>F</w:t>
      </w:r>
      <w:r>
        <w:t>iles</w:t>
      </w:r>
      <w:r w:rsidR="004E19C8">
        <w:t xml:space="preserve"> for the Lab</w:t>
      </w:r>
    </w:p>
    <w:p w14:paraId="6B2033F1" w14:textId="4F5BC05D" w:rsidR="00C41A0C" w:rsidRDefault="00C41A0C" w:rsidP="00C41A0C">
      <w:r>
        <w:t xml:space="preserve">Please find the list of files created for this lab and mentioned throughout this document, </w:t>
      </w:r>
      <w:r w:rsidR="001F42C3">
        <w:t>plus</w:t>
      </w:r>
      <w:r>
        <w:t xml:space="preserve"> their GitHub link for download.</w:t>
      </w:r>
    </w:p>
    <w:p w14:paraId="60441913" w14:textId="2F82C4E5" w:rsidR="00C41A0C" w:rsidRDefault="00C41A0C" w:rsidP="00C41A0C"/>
    <w:tbl>
      <w:tblPr>
        <w:tblStyle w:val="TableGrid"/>
        <w:tblW w:w="10774" w:type="dxa"/>
        <w:tblInd w:w="-147" w:type="dxa"/>
        <w:tblLook w:val="04A0" w:firstRow="1" w:lastRow="0" w:firstColumn="1" w:lastColumn="0" w:noHBand="0" w:noVBand="1"/>
      </w:tblPr>
      <w:tblGrid>
        <w:gridCol w:w="2410"/>
        <w:gridCol w:w="8364"/>
      </w:tblGrid>
      <w:tr w:rsidR="00C41A0C" w14:paraId="71EE3168" w14:textId="77777777" w:rsidTr="001F75A4">
        <w:tc>
          <w:tcPr>
            <w:tcW w:w="2410" w:type="dxa"/>
          </w:tcPr>
          <w:p w14:paraId="2E7D9520" w14:textId="25D6D545" w:rsidR="00C41A0C" w:rsidRDefault="00C41A0C" w:rsidP="00C41A0C">
            <w:r>
              <w:t>rc.sh</w:t>
            </w:r>
          </w:p>
        </w:tc>
        <w:tc>
          <w:tcPr>
            <w:tcW w:w="8364" w:type="dxa"/>
          </w:tcPr>
          <w:p w14:paraId="22CEC87D" w14:textId="556525AE" w:rsidR="00C41A0C" w:rsidRDefault="00A310D5" w:rsidP="00C41A0C">
            <w:hyperlink r:id="rId61" w:history="1">
              <w:r w:rsidR="00C41A0C" w:rsidRPr="00A647FC">
                <w:rPr>
                  <w:rStyle w:val="Hyperlink"/>
                </w:rPr>
                <w:t>https://github.com/markoer73/CSE-548/blob/main/Project%201%20-%20Packet%20Filter%20Firewall/rc.sh</w:t>
              </w:r>
            </w:hyperlink>
            <w:r w:rsidR="00C41A0C">
              <w:t xml:space="preserve"> </w:t>
            </w:r>
          </w:p>
        </w:tc>
      </w:tr>
      <w:tr w:rsidR="00C41A0C" w14:paraId="2254EDD1" w14:textId="77777777" w:rsidTr="001F75A4">
        <w:tc>
          <w:tcPr>
            <w:tcW w:w="2410" w:type="dxa"/>
          </w:tcPr>
          <w:p w14:paraId="59EA665B" w14:textId="27DB6009" w:rsidR="00C41A0C" w:rsidRDefault="00C41A0C" w:rsidP="00C41A0C">
            <w:r>
              <w:t>index.html</w:t>
            </w:r>
          </w:p>
        </w:tc>
        <w:tc>
          <w:tcPr>
            <w:tcW w:w="8364" w:type="dxa"/>
          </w:tcPr>
          <w:p w14:paraId="10658967" w14:textId="500187B5" w:rsidR="00C41A0C" w:rsidRDefault="00A310D5" w:rsidP="00C41A0C">
            <w:hyperlink r:id="rId62" w:history="1">
              <w:r w:rsidR="00C41A0C" w:rsidRPr="00A647FC">
                <w:rPr>
                  <w:rStyle w:val="Hyperlink"/>
                </w:rPr>
                <w:t>https://github.com/markoer73/CSE-548/blob/main/Project%201%20-%20Packet%20Filter%20Firewall/index.html</w:t>
              </w:r>
            </w:hyperlink>
            <w:r w:rsidR="00C41A0C">
              <w:t xml:space="preserve"> </w:t>
            </w:r>
          </w:p>
        </w:tc>
      </w:tr>
      <w:tr w:rsidR="00C41A0C" w14:paraId="394C6B18" w14:textId="77777777" w:rsidTr="001F75A4">
        <w:tc>
          <w:tcPr>
            <w:tcW w:w="2410" w:type="dxa"/>
          </w:tcPr>
          <w:p w14:paraId="2F3423A6" w14:textId="779825A4" w:rsidR="00C41A0C" w:rsidRDefault="00C41A0C" w:rsidP="00C41A0C">
            <w:r>
              <w:t>test-and-</w:t>
            </w:r>
            <w:proofErr w:type="spellStart"/>
            <w:r>
              <w:t>demo.conf</w:t>
            </w:r>
            <w:proofErr w:type="spellEnd"/>
          </w:p>
        </w:tc>
        <w:tc>
          <w:tcPr>
            <w:tcW w:w="8364" w:type="dxa"/>
          </w:tcPr>
          <w:p w14:paraId="7E485E09" w14:textId="4C8373DF" w:rsidR="00C41A0C" w:rsidRDefault="00A310D5" w:rsidP="00C41A0C">
            <w:hyperlink r:id="rId63" w:history="1">
              <w:r w:rsidR="00C41A0C" w:rsidRPr="00A647FC">
                <w:rPr>
                  <w:rStyle w:val="Hyperlink"/>
                </w:rPr>
                <w:t>https://github.com/markoer73/CSE-548/blob/main/Project%201%20-%20Packet%20Filter%20Firewall/test-and-demo.conf</w:t>
              </w:r>
            </w:hyperlink>
            <w:r w:rsidR="00C41A0C">
              <w:t xml:space="preserve"> </w:t>
            </w:r>
          </w:p>
        </w:tc>
      </w:tr>
      <w:tr w:rsidR="00C41A0C" w14:paraId="622E73B3" w14:textId="77777777" w:rsidTr="001F75A4">
        <w:tc>
          <w:tcPr>
            <w:tcW w:w="2410" w:type="dxa"/>
          </w:tcPr>
          <w:p w14:paraId="43B539E1" w14:textId="6D3569AD" w:rsidR="00C41A0C" w:rsidRDefault="00081C30" w:rsidP="00C41A0C">
            <w:proofErr w:type="spellStart"/>
            <w:r>
              <w:t>ports.conf</w:t>
            </w:r>
            <w:proofErr w:type="spellEnd"/>
          </w:p>
        </w:tc>
        <w:tc>
          <w:tcPr>
            <w:tcW w:w="8364" w:type="dxa"/>
          </w:tcPr>
          <w:p w14:paraId="1A7A557E" w14:textId="2996046D" w:rsidR="00C41A0C" w:rsidRDefault="00A310D5" w:rsidP="00C41A0C">
            <w:hyperlink r:id="rId64" w:history="1">
              <w:r w:rsidR="00081C30" w:rsidRPr="00A647FC">
                <w:rPr>
                  <w:rStyle w:val="Hyperlink"/>
                </w:rPr>
                <w:t>https://github.com/markoer73/CSE-548/blob/main/Project%201%20-%20Packet%20Filter%20Firewall/ports.conf</w:t>
              </w:r>
            </w:hyperlink>
            <w:r w:rsidR="00081C30">
              <w:t xml:space="preserve"> </w:t>
            </w:r>
          </w:p>
        </w:tc>
      </w:tr>
      <w:tr w:rsidR="00C41A0C" w14:paraId="1414E3F6" w14:textId="77777777" w:rsidTr="001F75A4">
        <w:tc>
          <w:tcPr>
            <w:tcW w:w="2410" w:type="dxa"/>
          </w:tcPr>
          <w:p w14:paraId="2B198B52" w14:textId="24C19681" w:rsidR="00C41A0C" w:rsidRDefault="00081C30" w:rsidP="00C41A0C">
            <w:r w:rsidRPr="00081C30">
              <w:t>02-gateway-networks.yaml</w:t>
            </w:r>
          </w:p>
        </w:tc>
        <w:tc>
          <w:tcPr>
            <w:tcW w:w="8364" w:type="dxa"/>
          </w:tcPr>
          <w:p w14:paraId="0E0294D8" w14:textId="5DB34EAB" w:rsidR="00C41A0C" w:rsidRDefault="00A310D5" w:rsidP="00C41A0C">
            <w:hyperlink r:id="rId65" w:history="1">
              <w:r w:rsidR="00081C30" w:rsidRPr="00A647FC">
                <w:rPr>
                  <w:rStyle w:val="Hyperlink"/>
                </w:rPr>
                <w:t>https://github.com/markoer73/CSE-548/blob/main/Project%201%20-%20Packet%20Filter%20Firewall/02-gateway-networks.yaml</w:t>
              </w:r>
            </w:hyperlink>
            <w:r w:rsidR="00081C30">
              <w:t xml:space="preserve"> </w:t>
            </w:r>
          </w:p>
        </w:tc>
      </w:tr>
      <w:tr w:rsidR="00081C30" w14:paraId="7A6346DD" w14:textId="77777777" w:rsidTr="001F75A4">
        <w:tc>
          <w:tcPr>
            <w:tcW w:w="2410" w:type="dxa"/>
          </w:tcPr>
          <w:p w14:paraId="20E1D0C5" w14:textId="47A5ECD8" w:rsidR="00081C30" w:rsidRPr="00081C30" w:rsidRDefault="00081C30" w:rsidP="00C41A0C">
            <w:r w:rsidRPr="00081C30">
              <w:t>02-internal-network.yaml</w:t>
            </w:r>
          </w:p>
        </w:tc>
        <w:tc>
          <w:tcPr>
            <w:tcW w:w="8364" w:type="dxa"/>
          </w:tcPr>
          <w:p w14:paraId="1212E837" w14:textId="5A578ED6" w:rsidR="00081C30" w:rsidRDefault="00A310D5" w:rsidP="00C41A0C">
            <w:hyperlink r:id="rId66" w:history="1">
              <w:r w:rsidR="00081C30" w:rsidRPr="00A647FC">
                <w:rPr>
                  <w:rStyle w:val="Hyperlink"/>
                </w:rPr>
                <w:t>https://github.com/markoer73/CSE-548/blob/main/Project%201%20-%20Packet%20Filter%20Firewall/02-internal-network.yaml</w:t>
              </w:r>
            </w:hyperlink>
          </w:p>
        </w:tc>
      </w:tr>
    </w:tbl>
    <w:p w14:paraId="497AFA1C" w14:textId="0DD9D76C" w:rsidR="00AF3F47" w:rsidRDefault="00AF3F47" w:rsidP="00AF3F47">
      <w:pPr>
        <w:pStyle w:val="Heading1"/>
        <w:numPr>
          <w:ilvl w:val="0"/>
          <w:numId w:val="0"/>
        </w:numPr>
      </w:pPr>
    </w:p>
    <w:p w14:paraId="7929F624" w14:textId="77777777" w:rsidR="00AF3F47" w:rsidRPr="00AF3F47" w:rsidRDefault="00AF3F47" w:rsidP="00AF3F47"/>
    <w:p w14:paraId="6074E38E" w14:textId="1F5636A4" w:rsidR="0076355A" w:rsidRPr="009E0F39" w:rsidRDefault="00E97402" w:rsidP="004164DE">
      <w:pPr>
        <w:pStyle w:val="Heading1"/>
      </w:pPr>
      <w:r w:rsidRPr="009E0F39">
        <w:t>References</w:t>
      </w:r>
      <w:r w:rsidR="0099221A" w:rsidRPr="009E0F39">
        <w:t xml:space="preserve"> </w:t>
      </w:r>
    </w:p>
    <w:p w14:paraId="3E136EF9" w14:textId="742AC6A0" w:rsidR="0037551B" w:rsidRDefault="009E0F39" w:rsidP="009E0F39">
      <w:pPr>
        <w:pStyle w:val="References"/>
        <w:numPr>
          <w:ilvl w:val="0"/>
          <w:numId w:val="44"/>
        </w:numPr>
        <w:rPr>
          <w:spacing w:val="5"/>
        </w:rPr>
      </w:pPr>
      <w:r w:rsidRPr="009E0F39">
        <w:rPr>
          <w:spacing w:val="5"/>
        </w:rPr>
        <w:t xml:space="preserve">Linux </w:t>
      </w:r>
      <w:r>
        <w:rPr>
          <w:spacing w:val="5"/>
        </w:rPr>
        <w:t xml:space="preserve">NAT Tutorial: </w:t>
      </w:r>
      <w:hyperlink r:id="rId67" w:history="1">
        <w:r w:rsidRPr="00A647FC">
          <w:rPr>
            <w:rStyle w:val="Hyperlink"/>
            <w:spacing w:val="5"/>
          </w:rPr>
          <w:t>https://www.karlrupp.net/en/computer/nat_tutorial</w:t>
        </w:r>
      </w:hyperlink>
    </w:p>
    <w:p w14:paraId="2812DEFF" w14:textId="4F9DB76F" w:rsidR="009E0F39" w:rsidRDefault="009E0F39" w:rsidP="009E0F39">
      <w:pPr>
        <w:pStyle w:val="References"/>
        <w:numPr>
          <w:ilvl w:val="0"/>
          <w:numId w:val="44"/>
        </w:numPr>
        <w:rPr>
          <w:spacing w:val="5"/>
        </w:rPr>
      </w:pPr>
      <w:r>
        <w:rPr>
          <w:spacing w:val="5"/>
        </w:rPr>
        <w:t xml:space="preserve">Ubuntu “Basic Iptables HOWTO”: </w:t>
      </w:r>
      <w:hyperlink r:id="rId68" w:history="1">
        <w:r w:rsidRPr="00A647FC">
          <w:rPr>
            <w:rStyle w:val="Hyperlink"/>
            <w:spacing w:val="5"/>
          </w:rPr>
          <w:t>https://help.ubuntu.com/community/IptablesHowTo</w:t>
        </w:r>
      </w:hyperlink>
    </w:p>
    <w:p w14:paraId="78A0D218" w14:textId="329DCF5F" w:rsidR="009E0F39" w:rsidRDefault="009E0F39" w:rsidP="009E0F39">
      <w:pPr>
        <w:pStyle w:val="References"/>
        <w:numPr>
          <w:ilvl w:val="0"/>
          <w:numId w:val="44"/>
        </w:numPr>
        <w:rPr>
          <w:spacing w:val="5"/>
        </w:rPr>
      </w:pPr>
      <w:r>
        <w:rPr>
          <w:spacing w:val="5"/>
        </w:rPr>
        <w:t>“</w:t>
      </w:r>
      <w:r w:rsidRPr="009E0F39">
        <w:rPr>
          <w:spacing w:val="5"/>
        </w:rPr>
        <w:t>Iptables Tutorial: Ultimate Guide to Linux Firewall</w:t>
      </w:r>
      <w:r>
        <w:rPr>
          <w:spacing w:val="5"/>
        </w:rPr>
        <w:t xml:space="preserve">”: </w:t>
      </w:r>
      <w:hyperlink r:id="rId69" w:history="1">
        <w:r w:rsidRPr="00A647FC">
          <w:rPr>
            <w:rStyle w:val="Hyperlink"/>
            <w:spacing w:val="5"/>
          </w:rPr>
          <w:t>https://phoenixnap.com/kb/iptables-tutorial-linux-firewall</w:t>
        </w:r>
      </w:hyperlink>
    </w:p>
    <w:p w14:paraId="3493B4A6" w14:textId="59D4ADDA" w:rsidR="009E0F39" w:rsidRDefault="009E0F39" w:rsidP="00FC39B3">
      <w:pPr>
        <w:pStyle w:val="References"/>
        <w:numPr>
          <w:ilvl w:val="0"/>
          <w:numId w:val="0"/>
        </w:numPr>
        <w:rPr>
          <w:spacing w:val="5"/>
        </w:rPr>
      </w:pPr>
    </w:p>
    <w:p w14:paraId="4F1E57E4" w14:textId="77777777" w:rsidR="00AF3F47" w:rsidRDefault="00AF3F47" w:rsidP="00FC39B3">
      <w:pPr>
        <w:pStyle w:val="References"/>
        <w:numPr>
          <w:ilvl w:val="0"/>
          <w:numId w:val="0"/>
        </w:numPr>
        <w:rPr>
          <w:spacing w:val="5"/>
        </w:rPr>
      </w:pPr>
    </w:p>
    <w:p w14:paraId="5472E7F8" w14:textId="5C32635C" w:rsidR="00FC39B3" w:rsidRDefault="00927986" w:rsidP="00927986">
      <w:pPr>
        <w:pStyle w:val="Style1"/>
      </w:pPr>
      <w:r>
        <w:t>VIII. Table of Figures</w:t>
      </w:r>
    </w:p>
    <w:p w14:paraId="5D16F58A" w14:textId="4890554C" w:rsidR="003D6FDB" w:rsidRDefault="003D6FDB">
      <w:pPr>
        <w:pStyle w:val="TableofFigures"/>
        <w:tabs>
          <w:tab w:val="right" w:leader="dot" w:pos="10358"/>
        </w:tabs>
        <w:rPr>
          <w:noProof/>
        </w:rPr>
      </w:pPr>
      <w:r>
        <w:rPr>
          <w:spacing w:val="5"/>
        </w:rPr>
        <w:fldChar w:fldCharType="begin"/>
      </w:r>
      <w:r>
        <w:rPr>
          <w:spacing w:val="5"/>
        </w:rPr>
        <w:instrText xml:space="preserve"> TOC \h \z \c "Figure" </w:instrText>
      </w:r>
      <w:r>
        <w:rPr>
          <w:spacing w:val="5"/>
        </w:rPr>
        <w:fldChar w:fldCharType="separate"/>
      </w:r>
      <w:hyperlink w:anchor="_Toc73261405" w:history="1">
        <w:r w:rsidRPr="00D90583">
          <w:rPr>
            <w:rStyle w:val="Hyperlink"/>
            <w:noProof/>
          </w:rPr>
          <w:t>Figure 1 - Network Map of the Lab</w:t>
        </w:r>
        <w:r>
          <w:rPr>
            <w:noProof/>
            <w:webHidden/>
          </w:rPr>
          <w:tab/>
        </w:r>
        <w:r>
          <w:rPr>
            <w:noProof/>
            <w:webHidden/>
          </w:rPr>
          <w:fldChar w:fldCharType="begin"/>
        </w:r>
        <w:r>
          <w:rPr>
            <w:noProof/>
            <w:webHidden/>
          </w:rPr>
          <w:instrText xml:space="preserve"> PAGEREF _Toc73261405 \h </w:instrText>
        </w:r>
        <w:r>
          <w:rPr>
            <w:noProof/>
            <w:webHidden/>
          </w:rPr>
        </w:r>
        <w:r>
          <w:rPr>
            <w:noProof/>
            <w:webHidden/>
          </w:rPr>
          <w:fldChar w:fldCharType="separate"/>
        </w:r>
        <w:r>
          <w:rPr>
            <w:noProof/>
            <w:webHidden/>
          </w:rPr>
          <w:t>1</w:t>
        </w:r>
        <w:r>
          <w:rPr>
            <w:noProof/>
            <w:webHidden/>
          </w:rPr>
          <w:fldChar w:fldCharType="end"/>
        </w:r>
      </w:hyperlink>
    </w:p>
    <w:p w14:paraId="54D6A7C4" w14:textId="2A055F6A" w:rsidR="003D6FDB" w:rsidRDefault="00A310D5">
      <w:pPr>
        <w:pStyle w:val="TableofFigures"/>
        <w:tabs>
          <w:tab w:val="right" w:leader="dot" w:pos="10358"/>
        </w:tabs>
        <w:rPr>
          <w:noProof/>
        </w:rPr>
      </w:pPr>
      <w:hyperlink r:id="rId70" w:anchor="_Toc73261406" w:history="1">
        <w:r w:rsidR="003D6FDB" w:rsidRPr="00D90583">
          <w:rPr>
            <w:rStyle w:val="Hyperlink"/>
            <w:noProof/>
          </w:rPr>
          <w:t>Figure 2 - VirtualBox Preferences</w:t>
        </w:r>
        <w:r w:rsidR="003D6FDB">
          <w:rPr>
            <w:noProof/>
            <w:webHidden/>
          </w:rPr>
          <w:tab/>
        </w:r>
        <w:r w:rsidR="003D6FDB">
          <w:rPr>
            <w:noProof/>
            <w:webHidden/>
          </w:rPr>
          <w:fldChar w:fldCharType="begin"/>
        </w:r>
        <w:r w:rsidR="003D6FDB">
          <w:rPr>
            <w:noProof/>
            <w:webHidden/>
          </w:rPr>
          <w:instrText xml:space="preserve"> PAGEREF _Toc73261406 \h </w:instrText>
        </w:r>
        <w:r w:rsidR="003D6FDB">
          <w:rPr>
            <w:noProof/>
            <w:webHidden/>
          </w:rPr>
        </w:r>
        <w:r w:rsidR="003D6FDB">
          <w:rPr>
            <w:noProof/>
            <w:webHidden/>
          </w:rPr>
          <w:fldChar w:fldCharType="separate"/>
        </w:r>
        <w:r w:rsidR="003D6FDB">
          <w:rPr>
            <w:noProof/>
            <w:webHidden/>
          </w:rPr>
          <w:t>3</w:t>
        </w:r>
        <w:r w:rsidR="003D6FDB">
          <w:rPr>
            <w:noProof/>
            <w:webHidden/>
          </w:rPr>
          <w:fldChar w:fldCharType="end"/>
        </w:r>
      </w:hyperlink>
    </w:p>
    <w:p w14:paraId="49EEF4FA" w14:textId="345786DA" w:rsidR="003D6FDB" w:rsidRDefault="00A310D5">
      <w:pPr>
        <w:pStyle w:val="TableofFigures"/>
        <w:tabs>
          <w:tab w:val="right" w:leader="dot" w:pos="10358"/>
        </w:tabs>
        <w:rPr>
          <w:noProof/>
        </w:rPr>
      </w:pPr>
      <w:hyperlink r:id="rId71" w:anchor="_Toc73261407" w:history="1">
        <w:r w:rsidR="003D6FDB" w:rsidRPr="00D90583">
          <w:rPr>
            <w:rStyle w:val="Hyperlink"/>
            <w:noProof/>
          </w:rPr>
          <w:t>Figure 3 - VirtualBox Networks Configuration</w:t>
        </w:r>
        <w:r w:rsidR="003D6FDB">
          <w:rPr>
            <w:noProof/>
            <w:webHidden/>
          </w:rPr>
          <w:tab/>
        </w:r>
        <w:r w:rsidR="003D6FDB">
          <w:rPr>
            <w:noProof/>
            <w:webHidden/>
          </w:rPr>
          <w:fldChar w:fldCharType="begin"/>
        </w:r>
        <w:r w:rsidR="003D6FDB">
          <w:rPr>
            <w:noProof/>
            <w:webHidden/>
          </w:rPr>
          <w:instrText xml:space="preserve"> PAGEREF _Toc73261407 \h </w:instrText>
        </w:r>
        <w:r w:rsidR="003D6FDB">
          <w:rPr>
            <w:noProof/>
            <w:webHidden/>
          </w:rPr>
        </w:r>
        <w:r w:rsidR="003D6FDB">
          <w:rPr>
            <w:noProof/>
            <w:webHidden/>
          </w:rPr>
          <w:fldChar w:fldCharType="separate"/>
        </w:r>
        <w:r w:rsidR="003D6FDB">
          <w:rPr>
            <w:noProof/>
            <w:webHidden/>
          </w:rPr>
          <w:t>3</w:t>
        </w:r>
        <w:r w:rsidR="003D6FDB">
          <w:rPr>
            <w:noProof/>
            <w:webHidden/>
          </w:rPr>
          <w:fldChar w:fldCharType="end"/>
        </w:r>
      </w:hyperlink>
    </w:p>
    <w:p w14:paraId="6F38EE70" w14:textId="62E1ED4C" w:rsidR="003D6FDB" w:rsidRDefault="00A310D5">
      <w:pPr>
        <w:pStyle w:val="TableofFigures"/>
        <w:tabs>
          <w:tab w:val="right" w:leader="dot" w:pos="10358"/>
        </w:tabs>
        <w:rPr>
          <w:noProof/>
        </w:rPr>
      </w:pPr>
      <w:hyperlink r:id="rId72" w:anchor="_Toc73261408" w:history="1">
        <w:r w:rsidR="003D6FDB" w:rsidRPr="00D90583">
          <w:rPr>
            <w:rStyle w:val="Hyperlink"/>
            <w:noProof/>
          </w:rPr>
          <w:t>Figure 4 - InternetNetwork configuration</w:t>
        </w:r>
        <w:r w:rsidR="003D6FDB">
          <w:rPr>
            <w:noProof/>
            <w:webHidden/>
          </w:rPr>
          <w:tab/>
        </w:r>
        <w:r w:rsidR="003D6FDB">
          <w:rPr>
            <w:noProof/>
            <w:webHidden/>
          </w:rPr>
          <w:fldChar w:fldCharType="begin"/>
        </w:r>
        <w:r w:rsidR="003D6FDB">
          <w:rPr>
            <w:noProof/>
            <w:webHidden/>
          </w:rPr>
          <w:instrText xml:space="preserve"> PAGEREF _Toc73261408 \h </w:instrText>
        </w:r>
        <w:r w:rsidR="003D6FDB">
          <w:rPr>
            <w:noProof/>
            <w:webHidden/>
          </w:rPr>
        </w:r>
        <w:r w:rsidR="003D6FDB">
          <w:rPr>
            <w:noProof/>
            <w:webHidden/>
          </w:rPr>
          <w:fldChar w:fldCharType="separate"/>
        </w:r>
        <w:r w:rsidR="003D6FDB">
          <w:rPr>
            <w:noProof/>
            <w:webHidden/>
          </w:rPr>
          <w:t>3</w:t>
        </w:r>
        <w:r w:rsidR="003D6FDB">
          <w:rPr>
            <w:noProof/>
            <w:webHidden/>
          </w:rPr>
          <w:fldChar w:fldCharType="end"/>
        </w:r>
      </w:hyperlink>
    </w:p>
    <w:p w14:paraId="762033CC" w14:textId="1E0BEFE4" w:rsidR="003D6FDB" w:rsidRDefault="00A310D5">
      <w:pPr>
        <w:pStyle w:val="TableofFigures"/>
        <w:tabs>
          <w:tab w:val="right" w:leader="dot" w:pos="10358"/>
        </w:tabs>
        <w:rPr>
          <w:noProof/>
        </w:rPr>
      </w:pPr>
      <w:hyperlink r:id="rId73" w:anchor="_Toc73261409" w:history="1">
        <w:r w:rsidR="003D6FDB" w:rsidRPr="00D90583">
          <w:rPr>
            <w:rStyle w:val="Hyperlink"/>
            <w:noProof/>
          </w:rPr>
          <w:t>Figure 5 - NatNetwork Configuration</w:t>
        </w:r>
        <w:r w:rsidR="003D6FDB">
          <w:rPr>
            <w:noProof/>
            <w:webHidden/>
          </w:rPr>
          <w:tab/>
        </w:r>
        <w:r w:rsidR="003D6FDB">
          <w:rPr>
            <w:noProof/>
            <w:webHidden/>
          </w:rPr>
          <w:fldChar w:fldCharType="begin"/>
        </w:r>
        <w:r w:rsidR="003D6FDB">
          <w:rPr>
            <w:noProof/>
            <w:webHidden/>
          </w:rPr>
          <w:instrText xml:space="preserve"> PAGEREF _Toc73261409 \h </w:instrText>
        </w:r>
        <w:r w:rsidR="003D6FDB">
          <w:rPr>
            <w:noProof/>
            <w:webHidden/>
          </w:rPr>
        </w:r>
        <w:r w:rsidR="003D6FDB">
          <w:rPr>
            <w:noProof/>
            <w:webHidden/>
          </w:rPr>
          <w:fldChar w:fldCharType="separate"/>
        </w:r>
        <w:r w:rsidR="003D6FDB">
          <w:rPr>
            <w:noProof/>
            <w:webHidden/>
          </w:rPr>
          <w:t>3</w:t>
        </w:r>
        <w:r w:rsidR="003D6FDB">
          <w:rPr>
            <w:noProof/>
            <w:webHidden/>
          </w:rPr>
          <w:fldChar w:fldCharType="end"/>
        </w:r>
      </w:hyperlink>
    </w:p>
    <w:p w14:paraId="4C7015B7" w14:textId="3071CF2D" w:rsidR="003D6FDB" w:rsidRDefault="00A310D5">
      <w:pPr>
        <w:pStyle w:val="TableofFigures"/>
        <w:tabs>
          <w:tab w:val="right" w:leader="dot" w:pos="10358"/>
        </w:tabs>
        <w:rPr>
          <w:noProof/>
        </w:rPr>
      </w:pPr>
      <w:hyperlink r:id="rId74" w:anchor="_Toc73261410" w:history="1">
        <w:r w:rsidR="003D6FDB" w:rsidRPr="00D90583">
          <w:rPr>
            <w:rStyle w:val="Hyperlink"/>
            <w:noProof/>
          </w:rPr>
          <w:t>Figure 6 - Gateway’s Adapter 1 set up on VirtualBox</w:t>
        </w:r>
        <w:r w:rsidR="003D6FDB">
          <w:rPr>
            <w:noProof/>
            <w:webHidden/>
          </w:rPr>
          <w:tab/>
        </w:r>
        <w:r w:rsidR="003D6FDB">
          <w:rPr>
            <w:noProof/>
            <w:webHidden/>
          </w:rPr>
          <w:fldChar w:fldCharType="begin"/>
        </w:r>
        <w:r w:rsidR="003D6FDB">
          <w:rPr>
            <w:noProof/>
            <w:webHidden/>
          </w:rPr>
          <w:instrText xml:space="preserve"> PAGEREF _Toc73261410 \h </w:instrText>
        </w:r>
        <w:r w:rsidR="003D6FDB">
          <w:rPr>
            <w:noProof/>
            <w:webHidden/>
          </w:rPr>
        </w:r>
        <w:r w:rsidR="003D6FDB">
          <w:rPr>
            <w:noProof/>
            <w:webHidden/>
          </w:rPr>
          <w:fldChar w:fldCharType="separate"/>
        </w:r>
        <w:r w:rsidR="003D6FDB">
          <w:rPr>
            <w:noProof/>
            <w:webHidden/>
          </w:rPr>
          <w:t>3</w:t>
        </w:r>
        <w:r w:rsidR="003D6FDB">
          <w:rPr>
            <w:noProof/>
            <w:webHidden/>
          </w:rPr>
          <w:fldChar w:fldCharType="end"/>
        </w:r>
      </w:hyperlink>
    </w:p>
    <w:p w14:paraId="02FDEA05" w14:textId="2E28D5E4" w:rsidR="003D6FDB" w:rsidRDefault="00A310D5">
      <w:pPr>
        <w:pStyle w:val="TableofFigures"/>
        <w:tabs>
          <w:tab w:val="right" w:leader="dot" w:pos="10358"/>
        </w:tabs>
        <w:rPr>
          <w:noProof/>
        </w:rPr>
      </w:pPr>
      <w:hyperlink r:id="rId75" w:anchor="_Toc73261411" w:history="1">
        <w:r w:rsidR="003D6FDB" w:rsidRPr="00D90583">
          <w:rPr>
            <w:rStyle w:val="Hyperlink"/>
            <w:noProof/>
          </w:rPr>
          <w:t>Figure 7 - Gateway’s Adapter 2 set up on VirtualBox</w:t>
        </w:r>
        <w:r w:rsidR="003D6FDB">
          <w:rPr>
            <w:noProof/>
            <w:webHidden/>
          </w:rPr>
          <w:tab/>
        </w:r>
        <w:r w:rsidR="003D6FDB">
          <w:rPr>
            <w:noProof/>
            <w:webHidden/>
          </w:rPr>
          <w:fldChar w:fldCharType="begin"/>
        </w:r>
        <w:r w:rsidR="003D6FDB">
          <w:rPr>
            <w:noProof/>
            <w:webHidden/>
          </w:rPr>
          <w:instrText xml:space="preserve"> PAGEREF _Toc73261411 \h </w:instrText>
        </w:r>
        <w:r w:rsidR="003D6FDB">
          <w:rPr>
            <w:noProof/>
            <w:webHidden/>
          </w:rPr>
        </w:r>
        <w:r w:rsidR="003D6FDB">
          <w:rPr>
            <w:noProof/>
            <w:webHidden/>
          </w:rPr>
          <w:fldChar w:fldCharType="separate"/>
        </w:r>
        <w:r w:rsidR="003D6FDB">
          <w:rPr>
            <w:noProof/>
            <w:webHidden/>
          </w:rPr>
          <w:t>3</w:t>
        </w:r>
        <w:r w:rsidR="003D6FDB">
          <w:rPr>
            <w:noProof/>
            <w:webHidden/>
          </w:rPr>
          <w:fldChar w:fldCharType="end"/>
        </w:r>
      </w:hyperlink>
    </w:p>
    <w:p w14:paraId="620781CE" w14:textId="54559E54" w:rsidR="003D6FDB" w:rsidRDefault="00A310D5">
      <w:pPr>
        <w:pStyle w:val="TableofFigures"/>
        <w:tabs>
          <w:tab w:val="right" w:leader="dot" w:pos="10358"/>
        </w:tabs>
        <w:rPr>
          <w:noProof/>
        </w:rPr>
      </w:pPr>
      <w:hyperlink w:anchor="_Toc73261412" w:history="1">
        <w:r w:rsidR="003D6FDB" w:rsidRPr="00D90583">
          <w:rPr>
            <w:rStyle w:val="Hyperlink"/>
            <w:noProof/>
          </w:rPr>
          <w:t>Figure 8 - Client's Adapter Configuration</w:t>
        </w:r>
        <w:r w:rsidR="003D6FDB">
          <w:rPr>
            <w:noProof/>
            <w:webHidden/>
          </w:rPr>
          <w:tab/>
        </w:r>
        <w:r w:rsidR="003D6FDB">
          <w:rPr>
            <w:noProof/>
            <w:webHidden/>
          </w:rPr>
          <w:fldChar w:fldCharType="begin"/>
        </w:r>
        <w:r w:rsidR="003D6FDB">
          <w:rPr>
            <w:noProof/>
            <w:webHidden/>
          </w:rPr>
          <w:instrText xml:space="preserve"> PAGEREF _Toc73261412 \h </w:instrText>
        </w:r>
        <w:r w:rsidR="003D6FDB">
          <w:rPr>
            <w:noProof/>
            <w:webHidden/>
          </w:rPr>
        </w:r>
        <w:r w:rsidR="003D6FDB">
          <w:rPr>
            <w:noProof/>
            <w:webHidden/>
          </w:rPr>
          <w:fldChar w:fldCharType="separate"/>
        </w:r>
        <w:r w:rsidR="003D6FDB">
          <w:rPr>
            <w:noProof/>
            <w:webHidden/>
          </w:rPr>
          <w:t>4</w:t>
        </w:r>
        <w:r w:rsidR="003D6FDB">
          <w:rPr>
            <w:noProof/>
            <w:webHidden/>
          </w:rPr>
          <w:fldChar w:fldCharType="end"/>
        </w:r>
      </w:hyperlink>
    </w:p>
    <w:p w14:paraId="550B9A52" w14:textId="744F39F4" w:rsidR="003D6FDB" w:rsidRDefault="00A310D5">
      <w:pPr>
        <w:pStyle w:val="TableofFigures"/>
        <w:tabs>
          <w:tab w:val="right" w:leader="dot" w:pos="10358"/>
        </w:tabs>
        <w:rPr>
          <w:noProof/>
        </w:rPr>
      </w:pPr>
      <w:hyperlink r:id="rId76" w:anchor="_Toc73261413" w:history="1">
        <w:r w:rsidR="003D6FDB" w:rsidRPr="00D90583">
          <w:rPr>
            <w:rStyle w:val="Hyperlink"/>
            <w:noProof/>
          </w:rPr>
          <w:t>Figure 9 - Gateway VM's interfaces as they appear at the Linux console</w:t>
        </w:r>
        <w:r w:rsidR="003D6FDB">
          <w:rPr>
            <w:noProof/>
            <w:webHidden/>
          </w:rPr>
          <w:tab/>
        </w:r>
        <w:r w:rsidR="003D6FDB">
          <w:rPr>
            <w:noProof/>
            <w:webHidden/>
          </w:rPr>
          <w:fldChar w:fldCharType="begin"/>
        </w:r>
        <w:r w:rsidR="003D6FDB">
          <w:rPr>
            <w:noProof/>
            <w:webHidden/>
          </w:rPr>
          <w:instrText xml:space="preserve"> PAGEREF _Toc73261413 \h </w:instrText>
        </w:r>
        <w:r w:rsidR="003D6FDB">
          <w:rPr>
            <w:noProof/>
            <w:webHidden/>
          </w:rPr>
        </w:r>
        <w:r w:rsidR="003D6FDB">
          <w:rPr>
            <w:noProof/>
            <w:webHidden/>
          </w:rPr>
          <w:fldChar w:fldCharType="separate"/>
        </w:r>
        <w:r w:rsidR="003D6FDB">
          <w:rPr>
            <w:noProof/>
            <w:webHidden/>
          </w:rPr>
          <w:t>4</w:t>
        </w:r>
        <w:r w:rsidR="003D6FDB">
          <w:rPr>
            <w:noProof/>
            <w:webHidden/>
          </w:rPr>
          <w:fldChar w:fldCharType="end"/>
        </w:r>
      </w:hyperlink>
    </w:p>
    <w:p w14:paraId="392C2E81" w14:textId="77C1EF42" w:rsidR="003D6FDB" w:rsidRDefault="00A310D5">
      <w:pPr>
        <w:pStyle w:val="TableofFigures"/>
        <w:tabs>
          <w:tab w:val="right" w:leader="dot" w:pos="10358"/>
        </w:tabs>
        <w:rPr>
          <w:noProof/>
        </w:rPr>
      </w:pPr>
      <w:hyperlink r:id="rId77" w:anchor="_Toc73261414" w:history="1">
        <w:r w:rsidR="003D6FDB" w:rsidRPr="00D90583">
          <w:rPr>
            <w:rStyle w:val="Hyperlink"/>
            <w:noProof/>
          </w:rPr>
          <w:t>Figure 10 - Client VM's interface as it appears at the Linux console</w:t>
        </w:r>
        <w:r w:rsidR="003D6FDB">
          <w:rPr>
            <w:noProof/>
            <w:webHidden/>
          </w:rPr>
          <w:tab/>
        </w:r>
        <w:r w:rsidR="003D6FDB">
          <w:rPr>
            <w:noProof/>
            <w:webHidden/>
          </w:rPr>
          <w:fldChar w:fldCharType="begin"/>
        </w:r>
        <w:r w:rsidR="003D6FDB">
          <w:rPr>
            <w:noProof/>
            <w:webHidden/>
          </w:rPr>
          <w:instrText xml:space="preserve"> PAGEREF _Toc73261414 \h </w:instrText>
        </w:r>
        <w:r w:rsidR="003D6FDB">
          <w:rPr>
            <w:noProof/>
            <w:webHidden/>
          </w:rPr>
        </w:r>
        <w:r w:rsidR="003D6FDB">
          <w:rPr>
            <w:noProof/>
            <w:webHidden/>
          </w:rPr>
          <w:fldChar w:fldCharType="separate"/>
        </w:r>
        <w:r w:rsidR="003D6FDB">
          <w:rPr>
            <w:noProof/>
            <w:webHidden/>
          </w:rPr>
          <w:t>4</w:t>
        </w:r>
        <w:r w:rsidR="003D6FDB">
          <w:rPr>
            <w:noProof/>
            <w:webHidden/>
          </w:rPr>
          <w:fldChar w:fldCharType="end"/>
        </w:r>
      </w:hyperlink>
    </w:p>
    <w:p w14:paraId="6F00E839" w14:textId="5E160F2A" w:rsidR="003D6FDB" w:rsidRDefault="00A310D5">
      <w:pPr>
        <w:pStyle w:val="TableofFigures"/>
        <w:tabs>
          <w:tab w:val="right" w:leader="dot" w:pos="10358"/>
        </w:tabs>
        <w:rPr>
          <w:noProof/>
        </w:rPr>
      </w:pPr>
      <w:hyperlink w:anchor="_Toc73261415" w:history="1">
        <w:r w:rsidR="003D6FDB" w:rsidRPr="00D90583">
          <w:rPr>
            <w:rStyle w:val="Hyperlink"/>
            <w:noProof/>
          </w:rPr>
          <w:t>Figure 11 - Gateway VM's initial forward routing and iptable rules</w:t>
        </w:r>
        <w:r w:rsidR="003D6FDB">
          <w:rPr>
            <w:noProof/>
            <w:webHidden/>
          </w:rPr>
          <w:tab/>
        </w:r>
        <w:r w:rsidR="003D6FDB">
          <w:rPr>
            <w:noProof/>
            <w:webHidden/>
          </w:rPr>
          <w:fldChar w:fldCharType="begin"/>
        </w:r>
        <w:r w:rsidR="003D6FDB">
          <w:rPr>
            <w:noProof/>
            <w:webHidden/>
          </w:rPr>
          <w:instrText xml:space="preserve"> PAGEREF _Toc73261415 \h </w:instrText>
        </w:r>
        <w:r w:rsidR="003D6FDB">
          <w:rPr>
            <w:noProof/>
            <w:webHidden/>
          </w:rPr>
        </w:r>
        <w:r w:rsidR="003D6FDB">
          <w:rPr>
            <w:noProof/>
            <w:webHidden/>
          </w:rPr>
          <w:fldChar w:fldCharType="separate"/>
        </w:r>
        <w:r w:rsidR="003D6FDB">
          <w:rPr>
            <w:noProof/>
            <w:webHidden/>
          </w:rPr>
          <w:t>4</w:t>
        </w:r>
        <w:r w:rsidR="003D6FDB">
          <w:rPr>
            <w:noProof/>
            <w:webHidden/>
          </w:rPr>
          <w:fldChar w:fldCharType="end"/>
        </w:r>
      </w:hyperlink>
    </w:p>
    <w:p w14:paraId="10D9B8FD" w14:textId="1C3C52C2" w:rsidR="003D6FDB" w:rsidRDefault="00A310D5">
      <w:pPr>
        <w:pStyle w:val="TableofFigures"/>
        <w:tabs>
          <w:tab w:val="right" w:leader="dot" w:pos="10358"/>
        </w:tabs>
        <w:rPr>
          <w:noProof/>
        </w:rPr>
      </w:pPr>
      <w:hyperlink w:anchor="_Toc73261416" w:history="1">
        <w:r w:rsidR="003D6FDB" w:rsidRPr="00D90583">
          <w:rPr>
            <w:rStyle w:val="Hyperlink"/>
            <w:noProof/>
          </w:rPr>
          <w:t>Figure 12 - Client's VM initial network situation</w:t>
        </w:r>
        <w:r w:rsidR="003D6FDB">
          <w:rPr>
            <w:noProof/>
            <w:webHidden/>
          </w:rPr>
          <w:tab/>
        </w:r>
        <w:r w:rsidR="003D6FDB">
          <w:rPr>
            <w:noProof/>
            <w:webHidden/>
          </w:rPr>
          <w:fldChar w:fldCharType="begin"/>
        </w:r>
        <w:r w:rsidR="003D6FDB">
          <w:rPr>
            <w:noProof/>
            <w:webHidden/>
          </w:rPr>
          <w:instrText xml:space="preserve"> PAGEREF _Toc73261416 \h </w:instrText>
        </w:r>
        <w:r w:rsidR="003D6FDB">
          <w:rPr>
            <w:noProof/>
            <w:webHidden/>
          </w:rPr>
        </w:r>
        <w:r w:rsidR="003D6FDB">
          <w:rPr>
            <w:noProof/>
            <w:webHidden/>
          </w:rPr>
          <w:fldChar w:fldCharType="separate"/>
        </w:r>
        <w:r w:rsidR="003D6FDB">
          <w:rPr>
            <w:noProof/>
            <w:webHidden/>
          </w:rPr>
          <w:t>5</w:t>
        </w:r>
        <w:r w:rsidR="003D6FDB">
          <w:rPr>
            <w:noProof/>
            <w:webHidden/>
          </w:rPr>
          <w:fldChar w:fldCharType="end"/>
        </w:r>
      </w:hyperlink>
    </w:p>
    <w:p w14:paraId="0B9A7324" w14:textId="182B8B52" w:rsidR="003D6FDB" w:rsidRDefault="00A310D5">
      <w:pPr>
        <w:pStyle w:val="TableofFigures"/>
        <w:tabs>
          <w:tab w:val="right" w:leader="dot" w:pos="10358"/>
        </w:tabs>
        <w:rPr>
          <w:noProof/>
        </w:rPr>
      </w:pPr>
      <w:hyperlink w:anchor="_Toc73261417" w:history="1">
        <w:r w:rsidR="003D6FDB" w:rsidRPr="00D90583">
          <w:rPr>
            <w:rStyle w:val="Hyperlink"/>
            <w:noProof/>
          </w:rPr>
          <w:t>Figure 13 - Client's routing table</w:t>
        </w:r>
        <w:r w:rsidR="003D6FDB">
          <w:rPr>
            <w:noProof/>
            <w:webHidden/>
          </w:rPr>
          <w:tab/>
        </w:r>
        <w:r w:rsidR="003D6FDB">
          <w:rPr>
            <w:noProof/>
            <w:webHidden/>
          </w:rPr>
          <w:fldChar w:fldCharType="begin"/>
        </w:r>
        <w:r w:rsidR="003D6FDB">
          <w:rPr>
            <w:noProof/>
            <w:webHidden/>
          </w:rPr>
          <w:instrText xml:space="preserve"> PAGEREF _Toc73261417 \h </w:instrText>
        </w:r>
        <w:r w:rsidR="003D6FDB">
          <w:rPr>
            <w:noProof/>
            <w:webHidden/>
          </w:rPr>
        </w:r>
        <w:r w:rsidR="003D6FDB">
          <w:rPr>
            <w:noProof/>
            <w:webHidden/>
          </w:rPr>
          <w:fldChar w:fldCharType="separate"/>
        </w:r>
        <w:r w:rsidR="003D6FDB">
          <w:rPr>
            <w:noProof/>
            <w:webHidden/>
          </w:rPr>
          <w:t>5</w:t>
        </w:r>
        <w:r w:rsidR="003D6FDB">
          <w:rPr>
            <w:noProof/>
            <w:webHidden/>
          </w:rPr>
          <w:fldChar w:fldCharType="end"/>
        </w:r>
      </w:hyperlink>
    </w:p>
    <w:p w14:paraId="3F3FEC84" w14:textId="6FDD57AE" w:rsidR="003D6FDB" w:rsidRDefault="00A310D5">
      <w:pPr>
        <w:pStyle w:val="TableofFigures"/>
        <w:tabs>
          <w:tab w:val="right" w:leader="dot" w:pos="10358"/>
        </w:tabs>
        <w:rPr>
          <w:noProof/>
        </w:rPr>
      </w:pPr>
      <w:hyperlink w:anchor="_Toc73261418" w:history="1">
        <w:r w:rsidR="003D6FDB" w:rsidRPr="00D90583">
          <w:rPr>
            <w:rStyle w:val="Hyperlink"/>
            <w:noProof/>
          </w:rPr>
          <w:t>Figure 14 - Initial Gateway internet connection</w:t>
        </w:r>
        <w:r w:rsidR="003D6FDB">
          <w:rPr>
            <w:noProof/>
            <w:webHidden/>
          </w:rPr>
          <w:tab/>
        </w:r>
        <w:r w:rsidR="003D6FDB">
          <w:rPr>
            <w:noProof/>
            <w:webHidden/>
          </w:rPr>
          <w:fldChar w:fldCharType="begin"/>
        </w:r>
        <w:r w:rsidR="003D6FDB">
          <w:rPr>
            <w:noProof/>
            <w:webHidden/>
          </w:rPr>
          <w:instrText xml:space="preserve"> PAGEREF _Toc73261418 \h </w:instrText>
        </w:r>
        <w:r w:rsidR="003D6FDB">
          <w:rPr>
            <w:noProof/>
            <w:webHidden/>
          </w:rPr>
        </w:r>
        <w:r w:rsidR="003D6FDB">
          <w:rPr>
            <w:noProof/>
            <w:webHidden/>
          </w:rPr>
          <w:fldChar w:fldCharType="separate"/>
        </w:r>
        <w:r w:rsidR="003D6FDB">
          <w:rPr>
            <w:noProof/>
            <w:webHidden/>
          </w:rPr>
          <w:t>5</w:t>
        </w:r>
        <w:r w:rsidR="003D6FDB">
          <w:rPr>
            <w:noProof/>
            <w:webHidden/>
          </w:rPr>
          <w:fldChar w:fldCharType="end"/>
        </w:r>
      </w:hyperlink>
    </w:p>
    <w:p w14:paraId="126165E3" w14:textId="279E84A0" w:rsidR="003D6FDB" w:rsidRDefault="00A310D5">
      <w:pPr>
        <w:pStyle w:val="TableofFigures"/>
        <w:tabs>
          <w:tab w:val="right" w:leader="dot" w:pos="10358"/>
        </w:tabs>
        <w:rPr>
          <w:noProof/>
        </w:rPr>
      </w:pPr>
      <w:hyperlink w:anchor="_Toc73261419" w:history="1">
        <w:r w:rsidR="003D6FDB" w:rsidRPr="00D90583">
          <w:rPr>
            <w:rStyle w:val="Hyperlink"/>
            <w:noProof/>
          </w:rPr>
          <w:t>Figure 15 - Gateway's routing table</w:t>
        </w:r>
        <w:r w:rsidR="003D6FDB">
          <w:rPr>
            <w:noProof/>
            <w:webHidden/>
          </w:rPr>
          <w:tab/>
        </w:r>
        <w:r w:rsidR="003D6FDB">
          <w:rPr>
            <w:noProof/>
            <w:webHidden/>
          </w:rPr>
          <w:fldChar w:fldCharType="begin"/>
        </w:r>
        <w:r w:rsidR="003D6FDB">
          <w:rPr>
            <w:noProof/>
            <w:webHidden/>
          </w:rPr>
          <w:instrText xml:space="preserve"> PAGEREF _Toc73261419 \h </w:instrText>
        </w:r>
        <w:r w:rsidR="003D6FDB">
          <w:rPr>
            <w:noProof/>
            <w:webHidden/>
          </w:rPr>
        </w:r>
        <w:r w:rsidR="003D6FDB">
          <w:rPr>
            <w:noProof/>
            <w:webHidden/>
          </w:rPr>
          <w:fldChar w:fldCharType="separate"/>
        </w:r>
        <w:r w:rsidR="003D6FDB">
          <w:rPr>
            <w:noProof/>
            <w:webHidden/>
          </w:rPr>
          <w:t>5</w:t>
        </w:r>
        <w:r w:rsidR="003D6FDB">
          <w:rPr>
            <w:noProof/>
            <w:webHidden/>
          </w:rPr>
          <w:fldChar w:fldCharType="end"/>
        </w:r>
      </w:hyperlink>
    </w:p>
    <w:p w14:paraId="3D8E7874" w14:textId="5984DB2B" w:rsidR="003D6FDB" w:rsidRDefault="00A310D5">
      <w:pPr>
        <w:pStyle w:val="TableofFigures"/>
        <w:tabs>
          <w:tab w:val="right" w:leader="dot" w:pos="10358"/>
        </w:tabs>
        <w:rPr>
          <w:noProof/>
        </w:rPr>
      </w:pPr>
      <w:hyperlink w:anchor="_Toc73261420" w:history="1">
        <w:r w:rsidR="003D6FDB" w:rsidRPr="00D90583">
          <w:rPr>
            <w:rStyle w:val="Hyperlink"/>
            <w:noProof/>
          </w:rPr>
          <w:t>Figure 16 - Evidence of Gateway connectivity</w:t>
        </w:r>
        <w:r w:rsidR="003D6FDB">
          <w:rPr>
            <w:noProof/>
            <w:webHidden/>
          </w:rPr>
          <w:tab/>
        </w:r>
        <w:r w:rsidR="003D6FDB">
          <w:rPr>
            <w:noProof/>
            <w:webHidden/>
          </w:rPr>
          <w:fldChar w:fldCharType="begin"/>
        </w:r>
        <w:r w:rsidR="003D6FDB">
          <w:rPr>
            <w:noProof/>
            <w:webHidden/>
          </w:rPr>
          <w:instrText xml:space="preserve"> PAGEREF _Toc73261420 \h </w:instrText>
        </w:r>
        <w:r w:rsidR="003D6FDB">
          <w:rPr>
            <w:noProof/>
            <w:webHidden/>
          </w:rPr>
        </w:r>
        <w:r w:rsidR="003D6FDB">
          <w:rPr>
            <w:noProof/>
            <w:webHidden/>
          </w:rPr>
          <w:fldChar w:fldCharType="separate"/>
        </w:r>
        <w:r w:rsidR="003D6FDB">
          <w:rPr>
            <w:noProof/>
            <w:webHidden/>
          </w:rPr>
          <w:t>7</w:t>
        </w:r>
        <w:r w:rsidR="003D6FDB">
          <w:rPr>
            <w:noProof/>
            <w:webHidden/>
          </w:rPr>
          <w:fldChar w:fldCharType="end"/>
        </w:r>
      </w:hyperlink>
    </w:p>
    <w:p w14:paraId="1DAFBC74" w14:textId="273DE7B1" w:rsidR="003D6FDB" w:rsidRDefault="00A310D5">
      <w:pPr>
        <w:pStyle w:val="TableofFigures"/>
        <w:tabs>
          <w:tab w:val="right" w:leader="dot" w:pos="10358"/>
        </w:tabs>
        <w:rPr>
          <w:noProof/>
        </w:rPr>
      </w:pPr>
      <w:hyperlink w:anchor="_Toc73261421" w:history="1">
        <w:r w:rsidR="003D6FDB" w:rsidRPr="00D90583">
          <w:rPr>
            <w:rStyle w:val="Hyperlink"/>
            <w:noProof/>
          </w:rPr>
          <w:t>Figure 17 - Kernel routing on the Gateway</w:t>
        </w:r>
        <w:r w:rsidR="003D6FDB">
          <w:rPr>
            <w:noProof/>
            <w:webHidden/>
          </w:rPr>
          <w:tab/>
        </w:r>
        <w:r w:rsidR="003D6FDB">
          <w:rPr>
            <w:noProof/>
            <w:webHidden/>
          </w:rPr>
          <w:fldChar w:fldCharType="begin"/>
        </w:r>
        <w:r w:rsidR="003D6FDB">
          <w:rPr>
            <w:noProof/>
            <w:webHidden/>
          </w:rPr>
          <w:instrText xml:space="preserve"> PAGEREF _Toc73261421 \h </w:instrText>
        </w:r>
        <w:r w:rsidR="003D6FDB">
          <w:rPr>
            <w:noProof/>
            <w:webHidden/>
          </w:rPr>
        </w:r>
        <w:r w:rsidR="003D6FDB">
          <w:rPr>
            <w:noProof/>
            <w:webHidden/>
          </w:rPr>
          <w:fldChar w:fldCharType="separate"/>
        </w:r>
        <w:r w:rsidR="003D6FDB">
          <w:rPr>
            <w:noProof/>
            <w:webHidden/>
          </w:rPr>
          <w:t>8</w:t>
        </w:r>
        <w:r w:rsidR="003D6FDB">
          <w:rPr>
            <w:noProof/>
            <w:webHidden/>
          </w:rPr>
          <w:fldChar w:fldCharType="end"/>
        </w:r>
      </w:hyperlink>
    </w:p>
    <w:p w14:paraId="79DD7E76" w14:textId="652A57AF" w:rsidR="003D6FDB" w:rsidRDefault="00A310D5">
      <w:pPr>
        <w:pStyle w:val="TableofFigures"/>
        <w:tabs>
          <w:tab w:val="right" w:leader="dot" w:pos="10358"/>
        </w:tabs>
        <w:rPr>
          <w:noProof/>
        </w:rPr>
      </w:pPr>
      <w:hyperlink w:anchor="_Toc73261422" w:history="1">
        <w:r w:rsidR="003D6FDB" w:rsidRPr="00D90583">
          <w:rPr>
            <w:rStyle w:val="Hyperlink"/>
            <w:noProof/>
          </w:rPr>
          <w:t>Figure 18 - Routing on the Client</w:t>
        </w:r>
        <w:r w:rsidR="003D6FDB">
          <w:rPr>
            <w:noProof/>
            <w:webHidden/>
          </w:rPr>
          <w:tab/>
        </w:r>
        <w:r w:rsidR="003D6FDB">
          <w:rPr>
            <w:noProof/>
            <w:webHidden/>
          </w:rPr>
          <w:fldChar w:fldCharType="begin"/>
        </w:r>
        <w:r w:rsidR="003D6FDB">
          <w:rPr>
            <w:noProof/>
            <w:webHidden/>
          </w:rPr>
          <w:instrText xml:space="preserve"> PAGEREF _Toc73261422 \h </w:instrText>
        </w:r>
        <w:r w:rsidR="003D6FDB">
          <w:rPr>
            <w:noProof/>
            <w:webHidden/>
          </w:rPr>
        </w:r>
        <w:r w:rsidR="003D6FDB">
          <w:rPr>
            <w:noProof/>
            <w:webHidden/>
          </w:rPr>
          <w:fldChar w:fldCharType="separate"/>
        </w:r>
        <w:r w:rsidR="003D6FDB">
          <w:rPr>
            <w:noProof/>
            <w:webHidden/>
          </w:rPr>
          <w:t>9</w:t>
        </w:r>
        <w:r w:rsidR="003D6FDB">
          <w:rPr>
            <w:noProof/>
            <w:webHidden/>
          </w:rPr>
          <w:fldChar w:fldCharType="end"/>
        </w:r>
      </w:hyperlink>
    </w:p>
    <w:p w14:paraId="41496A48" w14:textId="74D611AD" w:rsidR="003D6FDB" w:rsidRDefault="00A310D5">
      <w:pPr>
        <w:pStyle w:val="TableofFigures"/>
        <w:tabs>
          <w:tab w:val="right" w:leader="dot" w:pos="10358"/>
        </w:tabs>
        <w:rPr>
          <w:noProof/>
        </w:rPr>
      </w:pPr>
      <w:hyperlink w:anchor="_Toc73261423" w:history="1">
        <w:r w:rsidR="003D6FDB" w:rsidRPr="00D90583">
          <w:rPr>
            <w:rStyle w:val="Hyperlink"/>
            <w:noProof/>
          </w:rPr>
          <w:t>Figure 19 - Lazy NAT configuration on the Gateway</w:t>
        </w:r>
        <w:r w:rsidR="003D6FDB">
          <w:rPr>
            <w:noProof/>
            <w:webHidden/>
          </w:rPr>
          <w:tab/>
        </w:r>
        <w:r w:rsidR="003D6FDB">
          <w:rPr>
            <w:noProof/>
            <w:webHidden/>
          </w:rPr>
          <w:fldChar w:fldCharType="begin"/>
        </w:r>
        <w:r w:rsidR="003D6FDB">
          <w:rPr>
            <w:noProof/>
            <w:webHidden/>
          </w:rPr>
          <w:instrText xml:space="preserve"> PAGEREF _Toc73261423 \h </w:instrText>
        </w:r>
        <w:r w:rsidR="003D6FDB">
          <w:rPr>
            <w:noProof/>
            <w:webHidden/>
          </w:rPr>
        </w:r>
        <w:r w:rsidR="003D6FDB">
          <w:rPr>
            <w:noProof/>
            <w:webHidden/>
          </w:rPr>
          <w:fldChar w:fldCharType="separate"/>
        </w:r>
        <w:r w:rsidR="003D6FDB">
          <w:rPr>
            <w:noProof/>
            <w:webHidden/>
          </w:rPr>
          <w:t>10</w:t>
        </w:r>
        <w:r w:rsidR="003D6FDB">
          <w:rPr>
            <w:noProof/>
            <w:webHidden/>
          </w:rPr>
          <w:fldChar w:fldCharType="end"/>
        </w:r>
      </w:hyperlink>
    </w:p>
    <w:p w14:paraId="387F17E9" w14:textId="37C13B2E" w:rsidR="003D6FDB" w:rsidRDefault="00A310D5">
      <w:pPr>
        <w:pStyle w:val="TableofFigures"/>
        <w:tabs>
          <w:tab w:val="right" w:leader="dot" w:pos="10358"/>
        </w:tabs>
        <w:rPr>
          <w:noProof/>
        </w:rPr>
      </w:pPr>
      <w:hyperlink w:anchor="_Toc73261424" w:history="1">
        <w:r w:rsidR="003D6FDB" w:rsidRPr="00D90583">
          <w:rPr>
            <w:rStyle w:val="Hyperlink"/>
            <w:noProof/>
          </w:rPr>
          <w:t>Figure 20 - Successfully pinging the Internet from the client</w:t>
        </w:r>
        <w:r w:rsidR="003D6FDB">
          <w:rPr>
            <w:noProof/>
            <w:webHidden/>
          </w:rPr>
          <w:tab/>
        </w:r>
        <w:r w:rsidR="003D6FDB">
          <w:rPr>
            <w:noProof/>
            <w:webHidden/>
          </w:rPr>
          <w:fldChar w:fldCharType="begin"/>
        </w:r>
        <w:r w:rsidR="003D6FDB">
          <w:rPr>
            <w:noProof/>
            <w:webHidden/>
          </w:rPr>
          <w:instrText xml:space="preserve"> PAGEREF _Toc73261424 \h </w:instrText>
        </w:r>
        <w:r w:rsidR="003D6FDB">
          <w:rPr>
            <w:noProof/>
            <w:webHidden/>
          </w:rPr>
        </w:r>
        <w:r w:rsidR="003D6FDB">
          <w:rPr>
            <w:noProof/>
            <w:webHidden/>
          </w:rPr>
          <w:fldChar w:fldCharType="separate"/>
        </w:r>
        <w:r w:rsidR="003D6FDB">
          <w:rPr>
            <w:noProof/>
            <w:webHidden/>
          </w:rPr>
          <w:t>10</w:t>
        </w:r>
        <w:r w:rsidR="003D6FDB">
          <w:rPr>
            <w:noProof/>
            <w:webHidden/>
          </w:rPr>
          <w:fldChar w:fldCharType="end"/>
        </w:r>
      </w:hyperlink>
    </w:p>
    <w:p w14:paraId="7EC5119E" w14:textId="11906573" w:rsidR="003D6FDB" w:rsidRDefault="00A310D5">
      <w:pPr>
        <w:pStyle w:val="TableofFigures"/>
        <w:tabs>
          <w:tab w:val="right" w:leader="dot" w:pos="10358"/>
        </w:tabs>
        <w:rPr>
          <w:noProof/>
        </w:rPr>
      </w:pPr>
      <w:hyperlink w:anchor="_Toc73261425" w:history="1">
        <w:r w:rsidR="003D6FDB" w:rsidRPr="00D90583">
          <w:rPr>
            <w:rStyle w:val="Hyperlink"/>
            <w:noProof/>
          </w:rPr>
          <w:t>Figure 21 - apt update command</w:t>
        </w:r>
        <w:r w:rsidR="003D6FDB">
          <w:rPr>
            <w:noProof/>
            <w:webHidden/>
          </w:rPr>
          <w:tab/>
        </w:r>
        <w:r w:rsidR="003D6FDB">
          <w:rPr>
            <w:noProof/>
            <w:webHidden/>
          </w:rPr>
          <w:fldChar w:fldCharType="begin"/>
        </w:r>
        <w:r w:rsidR="003D6FDB">
          <w:rPr>
            <w:noProof/>
            <w:webHidden/>
          </w:rPr>
          <w:instrText xml:space="preserve"> PAGEREF _Toc73261425 \h </w:instrText>
        </w:r>
        <w:r w:rsidR="003D6FDB">
          <w:rPr>
            <w:noProof/>
            <w:webHidden/>
          </w:rPr>
        </w:r>
        <w:r w:rsidR="003D6FDB">
          <w:rPr>
            <w:noProof/>
            <w:webHidden/>
          </w:rPr>
          <w:fldChar w:fldCharType="separate"/>
        </w:r>
        <w:r w:rsidR="003D6FDB">
          <w:rPr>
            <w:noProof/>
            <w:webHidden/>
          </w:rPr>
          <w:t>10</w:t>
        </w:r>
        <w:r w:rsidR="003D6FDB">
          <w:rPr>
            <w:noProof/>
            <w:webHidden/>
          </w:rPr>
          <w:fldChar w:fldCharType="end"/>
        </w:r>
      </w:hyperlink>
    </w:p>
    <w:p w14:paraId="6941E1A4" w14:textId="44B4731A" w:rsidR="003D6FDB" w:rsidRDefault="00A310D5">
      <w:pPr>
        <w:pStyle w:val="TableofFigures"/>
        <w:tabs>
          <w:tab w:val="right" w:leader="dot" w:pos="10358"/>
        </w:tabs>
        <w:rPr>
          <w:noProof/>
        </w:rPr>
      </w:pPr>
      <w:hyperlink w:anchor="_Toc73261426" w:history="1">
        <w:r w:rsidR="003D6FDB" w:rsidRPr="00D90583">
          <w:rPr>
            <w:rStyle w:val="Hyperlink"/>
            <w:noProof/>
          </w:rPr>
          <w:t>Figure 22 - apt dist-upgrade</w:t>
        </w:r>
        <w:r w:rsidR="003D6FDB">
          <w:rPr>
            <w:noProof/>
            <w:webHidden/>
          </w:rPr>
          <w:tab/>
        </w:r>
        <w:r w:rsidR="003D6FDB">
          <w:rPr>
            <w:noProof/>
            <w:webHidden/>
          </w:rPr>
          <w:fldChar w:fldCharType="begin"/>
        </w:r>
        <w:r w:rsidR="003D6FDB">
          <w:rPr>
            <w:noProof/>
            <w:webHidden/>
          </w:rPr>
          <w:instrText xml:space="preserve"> PAGEREF _Toc73261426 \h </w:instrText>
        </w:r>
        <w:r w:rsidR="003D6FDB">
          <w:rPr>
            <w:noProof/>
            <w:webHidden/>
          </w:rPr>
        </w:r>
        <w:r w:rsidR="003D6FDB">
          <w:rPr>
            <w:noProof/>
            <w:webHidden/>
          </w:rPr>
          <w:fldChar w:fldCharType="separate"/>
        </w:r>
        <w:r w:rsidR="003D6FDB">
          <w:rPr>
            <w:noProof/>
            <w:webHidden/>
          </w:rPr>
          <w:t>11</w:t>
        </w:r>
        <w:r w:rsidR="003D6FDB">
          <w:rPr>
            <w:noProof/>
            <w:webHidden/>
          </w:rPr>
          <w:fldChar w:fldCharType="end"/>
        </w:r>
      </w:hyperlink>
    </w:p>
    <w:p w14:paraId="1F7A4B8A" w14:textId="39DD6C48" w:rsidR="003D6FDB" w:rsidRDefault="00A310D5">
      <w:pPr>
        <w:pStyle w:val="TableofFigures"/>
        <w:tabs>
          <w:tab w:val="right" w:leader="dot" w:pos="10358"/>
        </w:tabs>
        <w:rPr>
          <w:noProof/>
        </w:rPr>
      </w:pPr>
      <w:hyperlink w:anchor="_Toc73261427" w:history="1">
        <w:r w:rsidR="003D6FDB" w:rsidRPr="00D90583">
          <w:rPr>
            <w:rStyle w:val="Hyperlink"/>
            <w:noProof/>
          </w:rPr>
          <w:t>Figure 23 - Installation of tcpdump on the Gateway</w:t>
        </w:r>
        <w:r w:rsidR="003D6FDB">
          <w:rPr>
            <w:noProof/>
            <w:webHidden/>
          </w:rPr>
          <w:tab/>
        </w:r>
        <w:r w:rsidR="003D6FDB">
          <w:rPr>
            <w:noProof/>
            <w:webHidden/>
          </w:rPr>
          <w:fldChar w:fldCharType="begin"/>
        </w:r>
        <w:r w:rsidR="003D6FDB">
          <w:rPr>
            <w:noProof/>
            <w:webHidden/>
          </w:rPr>
          <w:instrText xml:space="preserve"> PAGEREF _Toc73261427 \h </w:instrText>
        </w:r>
        <w:r w:rsidR="003D6FDB">
          <w:rPr>
            <w:noProof/>
            <w:webHidden/>
          </w:rPr>
        </w:r>
        <w:r w:rsidR="003D6FDB">
          <w:rPr>
            <w:noProof/>
            <w:webHidden/>
          </w:rPr>
          <w:fldChar w:fldCharType="separate"/>
        </w:r>
        <w:r w:rsidR="003D6FDB">
          <w:rPr>
            <w:noProof/>
            <w:webHidden/>
          </w:rPr>
          <w:t>11</w:t>
        </w:r>
        <w:r w:rsidR="003D6FDB">
          <w:rPr>
            <w:noProof/>
            <w:webHidden/>
          </w:rPr>
          <w:fldChar w:fldCharType="end"/>
        </w:r>
      </w:hyperlink>
    </w:p>
    <w:p w14:paraId="31B0A362" w14:textId="67C9D7A3" w:rsidR="003D6FDB" w:rsidRDefault="00A310D5">
      <w:pPr>
        <w:pStyle w:val="TableofFigures"/>
        <w:tabs>
          <w:tab w:val="right" w:leader="dot" w:pos="10358"/>
        </w:tabs>
        <w:rPr>
          <w:noProof/>
        </w:rPr>
      </w:pPr>
      <w:hyperlink w:anchor="_Toc73261428" w:history="1">
        <w:r w:rsidR="003D6FDB" w:rsidRPr="00D90583">
          <w:rPr>
            <w:rStyle w:val="Hyperlink"/>
            <w:noProof/>
          </w:rPr>
          <w:t>Figure 24 - Installation of Apache2 on the Gateway</w:t>
        </w:r>
        <w:r w:rsidR="003D6FDB">
          <w:rPr>
            <w:noProof/>
            <w:webHidden/>
          </w:rPr>
          <w:tab/>
        </w:r>
        <w:r w:rsidR="003D6FDB">
          <w:rPr>
            <w:noProof/>
            <w:webHidden/>
          </w:rPr>
          <w:fldChar w:fldCharType="begin"/>
        </w:r>
        <w:r w:rsidR="003D6FDB">
          <w:rPr>
            <w:noProof/>
            <w:webHidden/>
          </w:rPr>
          <w:instrText xml:space="preserve"> PAGEREF _Toc73261428 \h </w:instrText>
        </w:r>
        <w:r w:rsidR="003D6FDB">
          <w:rPr>
            <w:noProof/>
            <w:webHidden/>
          </w:rPr>
        </w:r>
        <w:r w:rsidR="003D6FDB">
          <w:rPr>
            <w:noProof/>
            <w:webHidden/>
          </w:rPr>
          <w:fldChar w:fldCharType="separate"/>
        </w:r>
        <w:r w:rsidR="003D6FDB">
          <w:rPr>
            <w:noProof/>
            <w:webHidden/>
          </w:rPr>
          <w:t>11</w:t>
        </w:r>
        <w:r w:rsidR="003D6FDB">
          <w:rPr>
            <w:noProof/>
            <w:webHidden/>
          </w:rPr>
          <w:fldChar w:fldCharType="end"/>
        </w:r>
      </w:hyperlink>
    </w:p>
    <w:p w14:paraId="6078AD8F" w14:textId="7F0BA8F3" w:rsidR="003D6FDB" w:rsidRDefault="00A310D5">
      <w:pPr>
        <w:pStyle w:val="TableofFigures"/>
        <w:tabs>
          <w:tab w:val="right" w:leader="dot" w:pos="10358"/>
        </w:tabs>
        <w:rPr>
          <w:noProof/>
        </w:rPr>
      </w:pPr>
      <w:hyperlink w:anchor="_Toc73261429" w:history="1">
        <w:r w:rsidR="003D6FDB" w:rsidRPr="00D90583">
          <w:rPr>
            <w:rStyle w:val="Hyperlink"/>
            <w:noProof/>
          </w:rPr>
          <w:t>Figure 25 - Disabling of ufw</w:t>
        </w:r>
        <w:r w:rsidR="003D6FDB">
          <w:rPr>
            <w:noProof/>
            <w:webHidden/>
          </w:rPr>
          <w:tab/>
        </w:r>
        <w:r w:rsidR="003D6FDB">
          <w:rPr>
            <w:noProof/>
            <w:webHidden/>
          </w:rPr>
          <w:fldChar w:fldCharType="begin"/>
        </w:r>
        <w:r w:rsidR="003D6FDB">
          <w:rPr>
            <w:noProof/>
            <w:webHidden/>
          </w:rPr>
          <w:instrText xml:space="preserve"> PAGEREF _Toc73261429 \h </w:instrText>
        </w:r>
        <w:r w:rsidR="003D6FDB">
          <w:rPr>
            <w:noProof/>
            <w:webHidden/>
          </w:rPr>
        </w:r>
        <w:r w:rsidR="003D6FDB">
          <w:rPr>
            <w:noProof/>
            <w:webHidden/>
          </w:rPr>
          <w:fldChar w:fldCharType="separate"/>
        </w:r>
        <w:r w:rsidR="003D6FDB">
          <w:rPr>
            <w:noProof/>
            <w:webHidden/>
          </w:rPr>
          <w:t>12</w:t>
        </w:r>
        <w:r w:rsidR="003D6FDB">
          <w:rPr>
            <w:noProof/>
            <w:webHidden/>
          </w:rPr>
          <w:fldChar w:fldCharType="end"/>
        </w:r>
      </w:hyperlink>
    </w:p>
    <w:p w14:paraId="10A72151" w14:textId="002F0F4D" w:rsidR="003D6FDB" w:rsidRDefault="00A310D5">
      <w:pPr>
        <w:pStyle w:val="TableofFigures"/>
        <w:tabs>
          <w:tab w:val="right" w:leader="dot" w:pos="10358"/>
        </w:tabs>
        <w:rPr>
          <w:noProof/>
        </w:rPr>
      </w:pPr>
      <w:hyperlink w:anchor="_Toc73261430" w:history="1">
        <w:r w:rsidR="003D6FDB" w:rsidRPr="00D90583">
          <w:rPr>
            <w:rStyle w:val="Hyperlink"/>
            <w:noProof/>
          </w:rPr>
          <w:t>Figure 26 - Adding the host name to /etc/hosts</w:t>
        </w:r>
        <w:r w:rsidR="003D6FDB">
          <w:rPr>
            <w:noProof/>
            <w:webHidden/>
          </w:rPr>
          <w:tab/>
        </w:r>
        <w:r w:rsidR="003D6FDB">
          <w:rPr>
            <w:noProof/>
            <w:webHidden/>
          </w:rPr>
          <w:fldChar w:fldCharType="begin"/>
        </w:r>
        <w:r w:rsidR="003D6FDB">
          <w:rPr>
            <w:noProof/>
            <w:webHidden/>
          </w:rPr>
          <w:instrText xml:space="preserve"> PAGEREF _Toc73261430 \h </w:instrText>
        </w:r>
        <w:r w:rsidR="003D6FDB">
          <w:rPr>
            <w:noProof/>
            <w:webHidden/>
          </w:rPr>
        </w:r>
        <w:r w:rsidR="003D6FDB">
          <w:rPr>
            <w:noProof/>
            <w:webHidden/>
          </w:rPr>
          <w:fldChar w:fldCharType="separate"/>
        </w:r>
        <w:r w:rsidR="003D6FDB">
          <w:rPr>
            <w:noProof/>
            <w:webHidden/>
          </w:rPr>
          <w:t>13</w:t>
        </w:r>
        <w:r w:rsidR="003D6FDB">
          <w:rPr>
            <w:noProof/>
            <w:webHidden/>
          </w:rPr>
          <w:fldChar w:fldCharType="end"/>
        </w:r>
      </w:hyperlink>
    </w:p>
    <w:p w14:paraId="76B5D625" w14:textId="72FDE338" w:rsidR="003D6FDB" w:rsidRDefault="00A310D5">
      <w:pPr>
        <w:pStyle w:val="TableofFigures"/>
        <w:tabs>
          <w:tab w:val="right" w:leader="dot" w:pos="10358"/>
        </w:tabs>
        <w:rPr>
          <w:noProof/>
        </w:rPr>
      </w:pPr>
      <w:hyperlink w:anchor="_Toc73261431" w:history="1">
        <w:r w:rsidR="003D6FDB" w:rsidRPr="00D90583">
          <w:rPr>
            <w:rStyle w:val="Hyperlink"/>
            <w:noProof/>
          </w:rPr>
          <w:t>Figure 27 - the index.html of our test web site</w:t>
        </w:r>
        <w:r w:rsidR="003D6FDB">
          <w:rPr>
            <w:noProof/>
            <w:webHidden/>
          </w:rPr>
          <w:tab/>
        </w:r>
        <w:r w:rsidR="003D6FDB">
          <w:rPr>
            <w:noProof/>
            <w:webHidden/>
          </w:rPr>
          <w:fldChar w:fldCharType="begin"/>
        </w:r>
        <w:r w:rsidR="003D6FDB">
          <w:rPr>
            <w:noProof/>
            <w:webHidden/>
          </w:rPr>
          <w:instrText xml:space="preserve"> PAGEREF _Toc73261431 \h </w:instrText>
        </w:r>
        <w:r w:rsidR="003D6FDB">
          <w:rPr>
            <w:noProof/>
            <w:webHidden/>
          </w:rPr>
        </w:r>
        <w:r w:rsidR="003D6FDB">
          <w:rPr>
            <w:noProof/>
            <w:webHidden/>
          </w:rPr>
          <w:fldChar w:fldCharType="separate"/>
        </w:r>
        <w:r w:rsidR="003D6FDB">
          <w:rPr>
            <w:noProof/>
            <w:webHidden/>
          </w:rPr>
          <w:t>13</w:t>
        </w:r>
        <w:r w:rsidR="003D6FDB">
          <w:rPr>
            <w:noProof/>
            <w:webHidden/>
          </w:rPr>
          <w:fldChar w:fldCharType="end"/>
        </w:r>
      </w:hyperlink>
    </w:p>
    <w:p w14:paraId="38E552B6" w14:textId="461BED18" w:rsidR="003D6FDB" w:rsidRDefault="00A310D5">
      <w:pPr>
        <w:pStyle w:val="TableofFigures"/>
        <w:tabs>
          <w:tab w:val="right" w:leader="dot" w:pos="10358"/>
        </w:tabs>
        <w:rPr>
          <w:noProof/>
        </w:rPr>
      </w:pPr>
      <w:hyperlink w:anchor="_Toc73261432" w:history="1">
        <w:r w:rsidR="003D6FDB" w:rsidRPr="00D90583">
          <w:rPr>
            <w:rStyle w:val="Hyperlink"/>
            <w:noProof/>
          </w:rPr>
          <w:t>Figure 28 - Firefox browser testing out web site on the Gateway</w:t>
        </w:r>
        <w:r w:rsidR="003D6FDB">
          <w:rPr>
            <w:noProof/>
            <w:webHidden/>
          </w:rPr>
          <w:tab/>
        </w:r>
        <w:r w:rsidR="003D6FDB">
          <w:rPr>
            <w:noProof/>
            <w:webHidden/>
          </w:rPr>
          <w:fldChar w:fldCharType="begin"/>
        </w:r>
        <w:r w:rsidR="003D6FDB">
          <w:rPr>
            <w:noProof/>
            <w:webHidden/>
          </w:rPr>
          <w:instrText xml:space="preserve"> PAGEREF _Toc73261432 \h </w:instrText>
        </w:r>
        <w:r w:rsidR="003D6FDB">
          <w:rPr>
            <w:noProof/>
            <w:webHidden/>
          </w:rPr>
        </w:r>
        <w:r w:rsidR="003D6FDB">
          <w:rPr>
            <w:noProof/>
            <w:webHidden/>
          </w:rPr>
          <w:fldChar w:fldCharType="separate"/>
        </w:r>
        <w:r w:rsidR="003D6FDB">
          <w:rPr>
            <w:noProof/>
            <w:webHidden/>
          </w:rPr>
          <w:t>14</w:t>
        </w:r>
        <w:r w:rsidR="003D6FDB">
          <w:rPr>
            <w:noProof/>
            <w:webHidden/>
          </w:rPr>
          <w:fldChar w:fldCharType="end"/>
        </w:r>
      </w:hyperlink>
    </w:p>
    <w:p w14:paraId="50A2E0F7" w14:textId="1484FB8D" w:rsidR="003D6FDB" w:rsidRDefault="00A310D5">
      <w:pPr>
        <w:pStyle w:val="TableofFigures"/>
        <w:tabs>
          <w:tab w:val="right" w:leader="dot" w:pos="10358"/>
        </w:tabs>
        <w:rPr>
          <w:noProof/>
        </w:rPr>
      </w:pPr>
      <w:hyperlink w:anchor="_Toc73261433" w:history="1">
        <w:r w:rsidR="003D6FDB" w:rsidRPr="00D90583">
          <w:rPr>
            <w:rStyle w:val="Hyperlink"/>
            <w:noProof/>
          </w:rPr>
          <w:t>Figure 29 - /etc/hosts file on the Client</w:t>
        </w:r>
        <w:r w:rsidR="003D6FDB">
          <w:rPr>
            <w:noProof/>
            <w:webHidden/>
          </w:rPr>
          <w:tab/>
        </w:r>
        <w:r w:rsidR="003D6FDB">
          <w:rPr>
            <w:noProof/>
            <w:webHidden/>
          </w:rPr>
          <w:fldChar w:fldCharType="begin"/>
        </w:r>
        <w:r w:rsidR="003D6FDB">
          <w:rPr>
            <w:noProof/>
            <w:webHidden/>
          </w:rPr>
          <w:instrText xml:space="preserve"> PAGEREF _Toc73261433 \h </w:instrText>
        </w:r>
        <w:r w:rsidR="003D6FDB">
          <w:rPr>
            <w:noProof/>
            <w:webHidden/>
          </w:rPr>
        </w:r>
        <w:r w:rsidR="003D6FDB">
          <w:rPr>
            <w:noProof/>
            <w:webHidden/>
          </w:rPr>
          <w:fldChar w:fldCharType="separate"/>
        </w:r>
        <w:r w:rsidR="003D6FDB">
          <w:rPr>
            <w:noProof/>
            <w:webHidden/>
          </w:rPr>
          <w:t>15</w:t>
        </w:r>
        <w:r w:rsidR="003D6FDB">
          <w:rPr>
            <w:noProof/>
            <w:webHidden/>
          </w:rPr>
          <w:fldChar w:fldCharType="end"/>
        </w:r>
      </w:hyperlink>
    </w:p>
    <w:p w14:paraId="139D3D33" w14:textId="0D006A1A" w:rsidR="003D6FDB" w:rsidRDefault="00A310D5">
      <w:pPr>
        <w:pStyle w:val="TableofFigures"/>
        <w:tabs>
          <w:tab w:val="right" w:leader="dot" w:pos="10358"/>
        </w:tabs>
        <w:rPr>
          <w:noProof/>
        </w:rPr>
      </w:pPr>
      <w:hyperlink w:anchor="_Toc73261434" w:history="1">
        <w:r w:rsidR="003D6FDB" w:rsidRPr="00D90583">
          <w:rPr>
            <w:rStyle w:val="Hyperlink"/>
            <w:noProof/>
          </w:rPr>
          <w:t>Figure 30 - Firefox browser testing out web site from the Client</w:t>
        </w:r>
        <w:r w:rsidR="003D6FDB">
          <w:rPr>
            <w:noProof/>
            <w:webHidden/>
          </w:rPr>
          <w:tab/>
        </w:r>
        <w:r w:rsidR="003D6FDB">
          <w:rPr>
            <w:noProof/>
            <w:webHidden/>
          </w:rPr>
          <w:fldChar w:fldCharType="begin"/>
        </w:r>
        <w:r w:rsidR="003D6FDB">
          <w:rPr>
            <w:noProof/>
            <w:webHidden/>
          </w:rPr>
          <w:instrText xml:space="preserve"> PAGEREF _Toc73261434 \h </w:instrText>
        </w:r>
        <w:r w:rsidR="003D6FDB">
          <w:rPr>
            <w:noProof/>
            <w:webHidden/>
          </w:rPr>
        </w:r>
        <w:r w:rsidR="003D6FDB">
          <w:rPr>
            <w:noProof/>
            <w:webHidden/>
          </w:rPr>
          <w:fldChar w:fldCharType="separate"/>
        </w:r>
        <w:r w:rsidR="003D6FDB">
          <w:rPr>
            <w:noProof/>
            <w:webHidden/>
          </w:rPr>
          <w:t>15</w:t>
        </w:r>
        <w:r w:rsidR="003D6FDB">
          <w:rPr>
            <w:noProof/>
            <w:webHidden/>
          </w:rPr>
          <w:fldChar w:fldCharType="end"/>
        </w:r>
      </w:hyperlink>
    </w:p>
    <w:p w14:paraId="12417C5C" w14:textId="7844AA9C" w:rsidR="003D6FDB" w:rsidRDefault="00A310D5">
      <w:pPr>
        <w:pStyle w:val="TableofFigures"/>
        <w:tabs>
          <w:tab w:val="right" w:leader="dot" w:pos="10358"/>
        </w:tabs>
        <w:rPr>
          <w:noProof/>
        </w:rPr>
      </w:pPr>
      <w:hyperlink w:anchor="_Toc73261435" w:history="1">
        <w:r w:rsidR="003D6FDB" w:rsidRPr="00D90583">
          <w:rPr>
            <w:rStyle w:val="Hyperlink"/>
            <w:noProof/>
          </w:rPr>
          <w:t>Figure 31 - One run of the rc.sh script</w:t>
        </w:r>
        <w:r w:rsidR="003D6FDB">
          <w:rPr>
            <w:noProof/>
            <w:webHidden/>
          </w:rPr>
          <w:tab/>
        </w:r>
        <w:r w:rsidR="003D6FDB">
          <w:rPr>
            <w:noProof/>
            <w:webHidden/>
          </w:rPr>
          <w:fldChar w:fldCharType="begin"/>
        </w:r>
        <w:r w:rsidR="003D6FDB">
          <w:rPr>
            <w:noProof/>
            <w:webHidden/>
          </w:rPr>
          <w:instrText xml:space="preserve"> PAGEREF _Toc73261435 \h </w:instrText>
        </w:r>
        <w:r w:rsidR="003D6FDB">
          <w:rPr>
            <w:noProof/>
            <w:webHidden/>
          </w:rPr>
        </w:r>
        <w:r w:rsidR="003D6FDB">
          <w:rPr>
            <w:noProof/>
            <w:webHidden/>
          </w:rPr>
          <w:fldChar w:fldCharType="separate"/>
        </w:r>
        <w:r w:rsidR="003D6FDB">
          <w:rPr>
            <w:noProof/>
            <w:webHidden/>
          </w:rPr>
          <w:t>16</w:t>
        </w:r>
        <w:r w:rsidR="003D6FDB">
          <w:rPr>
            <w:noProof/>
            <w:webHidden/>
          </w:rPr>
          <w:fldChar w:fldCharType="end"/>
        </w:r>
      </w:hyperlink>
    </w:p>
    <w:p w14:paraId="754C9D0D" w14:textId="5F1DE978" w:rsidR="003D6FDB" w:rsidRDefault="00A310D5">
      <w:pPr>
        <w:pStyle w:val="TableofFigures"/>
        <w:tabs>
          <w:tab w:val="right" w:leader="dot" w:pos="10358"/>
        </w:tabs>
        <w:rPr>
          <w:noProof/>
        </w:rPr>
      </w:pPr>
      <w:hyperlink w:anchor="_Toc73261436" w:history="1">
        <w:r w:rsidR="003D6FDB" w:rsidRPr="00D90583">
          <w:rPr>
            <w:rStyle w:val="Hyperlink"/>
            <w:noProof/>
          </w:rPr>
          <w:t>Figure 32 - Testing connectivity from the Client</w:t>
        </w:r>
        <w:r w:rsidR="003D6FDB">
          <w:rPr>
            <w:noProof/>
            <w:webHidden/>
          </w:rPr>
          <w:tab/>
        </w:r>
        <w:r w:rsidR="003D6FDB">
          <w:rPr>
            <w:noProof/>
            <w:webHidden/>
          </w:rPr>
          <w:fldChar w:fldCharType="begin"/>
        </w:r>
        <w:r w:rsidR="003D6FDB">
          <w:rPr>
            <w:noProof/>
            <w:webHidden/>
          </w:rPr>
          <w:instrText xml:space="preserve"> PAGEREF _Toc73261436 \h </w:instrText>
        </w:r>
        <w:r w:rsidR="003D6FDB">
          <w:rPr>
            <w:noProof/>
            <w:webHidden/>
          </w:rPr>
        </w:r>
        <w:r w:rsidR="003D6FDB">
          <w:rPr>
            <w:noProof/>
            <w:webHidden/>
          </w:rPr>
          <w:fldChar w:fldCharType="separate"/>
        </w:r>
        <w:r w:rsidR="003D6FDB">
          <w:rPr>
            <w:noProof/>
            <w:webHidden/>
          </w:rPr>
          <w:t>17</w:t>
        </w:r>
        <w:r w:rsidR="003D6FDB">
          <w:rPr>
            <w:noProof/>
            <w:webHidden/>
          </w:rPr>
          <w:fldChar w:fldCharType="end"/>
        </w:r>
      </w:hyperlink>
    </w:p>
    <w:p w14:paraId="1731EE71" w14:textId="2757C42F" w:rsidR="003D6FDB" w:rsidRDefault="00A310D5">
      <w:pPr>
        <w:pStyle w:val="TableofFigures"/>
        <w:tabs>
          <w:tab w:val="right" w:leader="dot" w:pos="10358"/>
        </w:tabs>
        <w:rPr>
          <w:noProof/>
        </w:rPr>
      </w:pPr>
      <w:hyperlink w:anchor="_Toc73261437" w:history="1">
        <w:r w:rsidR="003D6FDB" w:rsidRPr="00D90583">
          <w:rPr>
            <w:rStyle w:val="Hyperlink"/>
            <w:noProof/>
          </w:rPr>
          <w:t>Figure 33 - Pinging Google DNS from the Client</w:t>
        </w:r>
        <w:r w:rsidR="003D6FDB">
          <w:rPr>
            <w:noProof/>
            <w:webHidden/>
          </w:rPr>
          <w:tab/>
        </w:r>
        <w:r w:rsidR="003D6FDB">
          <w:rPr>
            <w:noProof/>
            <w:webHidden/>
          </w:rPr>
          <w:fldChar w:fldCharType="begin"/>
        </w:r>
        <w:r w:rsidR="003D6FDB">
          <w:rPr>
            <w:noProof/>
            <w:webHidden/>
          </w:rPr>
          <w:instrText xml:space="preserve"> PAGEREF _Toc73261437 \h </w:instrText>
        </w:r>
        <w:r w:rsidR="003D6FDB">
          <w:rPr>
            <w:noProof/>
            <w:webHidden/>
          </w:rPr>
        </w:r>
        <w:r w:rsidR="003D6FDB">
          <w:rPr>
            <w:noProof/>
            <w:webHidden/>
          </w:rPr>
          <w:fldChar w:fldCharType="separate"/>
        </w:r>
        <w:r w:rsidR="003D6FDB">
          <w:rPr>
            <w:noProof/>
            <w:webHidden/>
          </w:rPr>
          <w:t>17</w:t>
        </w:r>
        <w:r w:rsidR="003D6FDB">
          <w:rPr>
            <w:noProof/>
            <w:webHidden/>
          </w:rPr>
          <w:fldChar w:fldCharType="end"/>
        </w:r>
      </w:hyperlink>
    </w:p>
    <w:p w14:paraId="71951C1F" w14:textId="3A657541" w:rsidR="003D6FDB" w:rsidRDefault="00A310D5">
      <w:pPr>
        <w:pStyle w:val="TableofFigures"/>
        <w:tabs>
          <w:tab w:val="right" w:leader="dot" w:pos="10358"/>
        </w:tabs>
        <w:rPr>
          <w:noProof/>
        </w:rPr>
      </w:pPr>
      <w:hyperlink w:anchor="_Toc73261438" w:history="1">
        <w:r w:rsidR="003D6FDB" w:rsidRPr="00D90583">
          <w:rPr>
            <w:rStyle w:val="Hyperlink"/>
            <w:noProof/>
          </w:rPr>
          <w:t>Figure 34 - tcpdump run from the Gateway</w:t>
        </w:r>
        <w:r w:rsidR="003D6FDB">
          <w:rPr>
            <w:noProof/>
            <w:webHidden/>
          </w:rPr>
          <w:tab/>
        </w:r>
        <w:r w:rsidR="003D6FDB">
          <w:rPr>
            <w:noProof/>
            <w:webHidden/>
          </w:rPr>
          <w:fldChar w:fldCharType="begin"/>
        </w:r>
        <w:r w:rsidR="003D6FDB">
          <w:rPr>
            <w:noProof/>
            <w:webHidden/>
          </w:rPr>
          <w:instrText xml:space="preserve"> PAGEREF _Toc73261438 \h </w:instrText>
        </w:r>
        <w:r w:rsidR="003D6FDB">
          <w:rPr>
            <w:noProof/>
            <w:webHidden/>
          </w:rPr>
        </w:r>
        <w:r w:rsidR="003D6FDB">
          <w:rPr>
            <w:noProof/>
            <w:webHidden/>
          </w:rPr>
          <w:fldChar w:fldCharType="separate"/>
        </w:r>
        <w:r w:rsidR="003D6FDB">
          <w:rPr>
            <w:noProof/>
            <w:webHidden/>
          </w:rPr>
          <w:t>18</w:t>
        </w:r>
        <w:r w:rsidR="003D6FDB">
          <w:rPr>
            <w:noProof/>
            <w:webHidden/>
          </w:rPr>
          <w:fldChar w:fldCharType="end"/>
        </w:r>
      </w:hyperlink>
    </w:p>
    <w:p w14:paraId="0064BE83" w14:textId="79EC9B29" w:rsidR="003D6FDB" w:rsidRDefault="00A310D5">
      <w:pPr>
        <w:pStyle w:val="TableofFigures"/>
        <w:tabs>
          <w:tab w:val="right" w:leader="dot" w:pos="10358"/>
        </w:tabs>
        <w:rPr>
          <w:noProof/>
        </w:rPr>
      </w:pPr>
      <w:hyperlink w:anchor="_Toc73261439" w:history="1">
        <w:r w:rsidR="003D6FDB" w:rsidRPr="00D90583">
          <w:rPr>
            <w:rStyle w:val="Hyperlink"/>
            <w:noProof/>
          </w:rPr>
          <w:t>Figure 35 - Running Wireshark on the Gateway</w:t>
        </w:r>
        <w:r w:rsidR="003D6FDB">
          <w:rPr>
            <w:noProof/>
            <w:webHidden/>
          </w:rPr>
          <w:tab/>
        </w:r>
        <w:r w:rsidR="003D6FDB">
          <w:rPr>
            <w:noProof/>
            <w:webHidden/>
          </w:rPr>
          <w:fldChar w:fldCharType="begin"/>
        </w:r>
        <w:r w:rsidR="003D6FDB">
          <w:rPr>
            <w:noProof/>
            <w:webHidden/>
          </w:rPr>
          <w:instrText xml:space="preserve"> PAGEREF _Toc73261439 \h </w:instrText>
        </w:r>
        <w:r w:rsidR="003D6FDB">
          <w:rPr>
            <w:noProof/>
            <w:webHidden/>
          </w:rPr>
        </w:r>
        <w:r w:rsidR="003D6FDB">
          <w:rPr>
            <w:noProof/>
            <w:webHidden/>
          </w:rPr>
          <w:fldChar w:fldCharType="separate"/>
        </w:r>
        <w:r w:rsidR="003D6FDB">
          <w:rPr>
            <w:noProof/>
            <w:webHidden/>
          </w:rPr>
          <w:t>18</w:t>
        </w:r>
        <w:r w:rsidR="003D6FDB">
          <w:rPr>
            <w:noProof/>
            <w:webHidden/>
          </w:rPr>
          <w:fldChar w:fldCharType="end"/>
        </w:r>
      </w:hyperlink>
    </w:p>
    <w:p w14:paraId="33ED54C6" w14:textId="20B1F3B4" w:rsidR="003D6FDB" w:rsidRDefault="00A310D5">
      <w:pPr>
        <w:pStyle w:val="TableofFigures"/>
        <w:tabs>
          <w:tab w:val="right" w:leader="dot" w:pos="10358"/>
        </w:tabs>
        <w:rPr>
          <w:noProof/>
        </w:rPr>
      </w:pPr>
      <w:hyperlink w:anchor="_Toc73261440" w:history="1">
        <w:r w:rsidR="003D6FDB" w:rsidRPr="00D90583">
          <w:rPr>
            <w:rStyle w:val="Hyperlink"/>
            <w:noProof/>
          </w:rPr>
          <w:t>Figure 36 - Internet web sites timing out on the Client</w:t>
        </w:r>
        <w:r w:rsidR="003D6FDB">
          <w:rPr>
            <w:noProof/>
            <w:webHidden/>
          </w:rPr>
          <w:tab/>
        </w:r>
        <w:r w:rsidR="003D6FDB">
          <w:rPr>
            <w:noProof/>
            <w:webHidden/>
          </w:rPr>
          <w:fldChar w:fldCharType="begin"/>
        </w:r>
        <w:r w:rsidR="003D6FDB">
          <w:rPr>
            <w:noProof/>
            <w:webHidden/>
          </w:rPr>
          <w:instrText xml:space="preserve"> PAGEREF _Toc73261440 \h </w:instrText>
        </w:r>
        <w:r w:rsidR="003D6FDB">
          <w:rPr>
            <w:noProof/>
            <w:webHidden/>
          </w:rPr>
        </w:r>
        <w:r w:rsidR="003D6FDB">
          <w:rPr>
            <w:noProof/>
            <w:webHidden/>
          </w:rPr>
          <w:fldChar w:fldCharType="separate"/>
        </w:r>
        <w:r w:rsidR="003D6FDB">
          <w:rPr>
            <w:noProof/>
            <w:webHidden/>
          </w:rPr>
          <w:t>19</w:t>
        </w:r>
        <w:r w:rsidR="003D6FDB">
          <w:rPr>
            <w:noProof/>
            <w:webHidden/>
          </w:rPr>
          <w:fldChar w:fldCharType="end"/>
        </w:r>
      </w:hyperlink>
    </w:p>
    <w:p w14:paraId="32D9F7B7" w14:textId="3EC88C52" w:rsidR="003D6FDB" w:rsidRDefault="00A310D5">
      <w:pPr>
        <w:pStyle w:val="TableofFigures"/>
        <w:tabs>
          <w:tab w:val="right" w:leader="dot" w:pos="10358"/>
        </w:tabs>
        <w:rPr>
          <w:noProof/>
        </w:rPr>
      </w:pPr>
      <w:hyperlink w:anchor="_Toc73261441" w:history="1">
        <w:r w:rsidR="003D6FDB" w:rsidRPr="00D90583">
          <w:rPr>
            <w:rStyle w:val="Hyperlink"/>
            <w:noProof/>
          </w:rPr>
          <w:t>Figure 37 - Example of monitoring for rule drops via SYSLOG.</w:t>
        </w:r>
        <w:r w:rsidR="003D6FDB">
          <w:rPr>
            <w:noProof/>
            <w:webHidden/>
          </w:rPr>
          <w:tab/>
        </w:r>
        <w:r w:rsidR="003D6FDB">
          <w:rPr>
            <w:noProof/>
            <w:webHidden/>
          </w:rPr>
          <w:fldChar w:fldCharType="begin"/>
        </w:r>
        <w:r w:rsidR="003D6FDB">
          <w:rPr>
            <w:noProof/>
            <w:webHidden/>
          </w:rPr>
          <w:instrText xml:space="preserve"> PAGEREF _Toc73261441 \h </w:instrText>
        </w:r>
        <w:r w:rsidR="003D6FDB">
          <w:rPr>
            <w:noProof/>
            <w:webHidden/>
          </w:rPr>
        </w:r>
        <w:r w:rsidR="003D6FDB">
          <w:rPr>
            <w:noProof/>
            <w:webHidden/>
          </w:rPr>
          <w:fldChar w:fldCharType="separate"/>
        </w:r>
        <w:r w:rsidR="003D6FDB">
          <w:rPr>
            <w:noProof/>
            <w:webHidden/>
          </w:rPr>
          <w:t>20</w:t>
        </w:r>
        <w:r w:rsidR="003D6FDB">
          <w:rPr>
            <w:noProof/>
            <w:webHidden/>
          </w:rPr>
          <w:fldChar w:fldCharType="end"/>
        </w:r>
      </w:hyperlink>
    </w:p>
    <w:p w14:paraId="2AA40700" w14:textId="6F00E9CA" w:rsidR="00927986" w:rsidRDefault="003D6FDB" w:rsidP="00FC39B3">
      <w:pPr>
        <w:pStyle w:val="References"/>
        <w:numPr>
          <w:ilvl w:val="0"/>
          <w:numId w:val="0"/>
        </w:numPr>
        <w:rPr>
          <w:spacing w:val="5"/>
        </w:rPr>
      </w:pPr>
      <w:r>
        <w:rPr>
          <w:spacing w:val="5"/>
        </w:rPr>
        <w:fldChar w:fldCharType="end"/>
      </w:r>
    </w:p>
    <w:p w14:paraId="44E4D890" w14:textId="77777777" w:rsidR="009E0F39" w:rsidRPr="009E0F39" w:rsidRDefault="009E0F39" w:rsidP="00850770">
      <w:pPr>
        <w:pStyle w:val="References"/>
        <w:numPr>
          <w:ilvl w:val="0"/>
          <w:numId w:val="0"/>
        </w:numPr>
        <w:rPr>
          <w:spacing w:val="5"/>
        </w:rPr>
      </w:pPr>
    </w:p>
    <w:sectPr w:rsidR="009E0F39" w:rsidRPr="009E0F39" w:rsidSect="0099221A">
      <w:headerReference w:type="default" r:id="rId78"/>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A9C6D6" w14:textId="77777777" w:rsidR="00515E27" w:rsidRDefault="00515E27">
      <w:r>
        <w:separator/>
      </w:r>
    </w:p>
  </w:endnote>
  <w:endnote w:type="continuationSeparator" w:id="0">
    <w:p w14:paraId="470BA8C9" w14:textId="77777777" w:rsidR="00515E27" w:rsidRDefault="00515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MMono10-Regular">
    <w:altName w:val="Cambria"/>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F45C6A" w14:textId="77777777" w:rsidR="00515E27" w:rsidRDefault="00515E27"/>
  </w:footnote>
  <w:footnote w:type="continuationSeparator" w:id="0">
    <w:p w14:paraId="30FB9E5C" w14:textId="77777777" w:rsidR="00515E27" w:rsidRDefault="00515E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3610F" w14:textId="77777777" w:rsidR="0027762A" w:rsidRDefault="0027762A">
    <w:pPr>
      <w:framePr w:wrap="auto" w:vAnchor="text" w:hAnchor="margin" w:xAlign="right" w:y="1"/>
    </w:pPr>
    <w:r>
      <w:fldChar w:fldCharType="begin"/>
    </w:r>
    <w:r>
      <w:instrText xml:space="preserve">PAGE  </w:instrText>
    </w:r>
    <w:r>
      <w:fldChar w:fldCharType="separate"/>
    </w:r>
    <w:r>
      <w:rPr>
        <w:noProof/>
      </w:rPr>
      <w:t>1</w:t>
    </w:r>
    <w:r>
      <w:fldChar w:fldCharType="end"/>
    </w:r>
  </w:p>
  <w:p w14:paraId="0D4F64FA" w14:textId="269E0FC7" w:rsidR="0027762A" w:rsidRDefault="0027762A" w:rsidP="000D28CB">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C5E67D80"/>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33E7E3C"/>
    <w:multiLevelType w:val="hybridMultilevel"/>
    <w:tmpl w:val="0A48C614"/>
    <w:lvl w:ilvl="0" w:tplc="A07AE3A2">
      <w:start w:val="1"/>
      <w:numFmt w:val="bullet"/>
      <w:lvlText w:val="-"/>
      <w:lvlJc w:val="left"/>
      <w:pPr>
        <w:ind w:left="1124" w:hanging="360"/>
      </w:pPr>
      <w:rPr>
        <w:rFonts w:ascii="Times New Roman" w:eastAsiaTheme="minorEastAsia" w:hAnsi="Times New Roman" w:cs="Times New Roman" w:hint="default"/>
      </w:rPr>
    </w:lvl>
    <w:lvl w:ilvl="1" w:tplc="04090003" w:tentative="1">
      <w:start w:val="1"/>
      <w:numFmt w:val="bullet"/>
      <w:lvlText w:val="o"/>
      <w:lvlJc w:val="left"/>
      <w:pPr>
        <w:ind w:left="1844" w:hanging="360"/>
      </w:pPr>
      <w:rPr>
        <w:rFonts w:ascii="Courier New" w:hAnsi="Courier New" w:cs="Courier New" w:hint="default"/>
      </w:rPr>
    </w:lvl>
    <w:lvl w:ilvl="2" w:tplc="04090005" w:tentative="1">
      <w:start w:val="1"/>
      <w:numFmt w:val="bullet"/>
      <w:lvlText w:val=""/>
      <w:lvlJc w:val="left"/>
      <w:pPr>
        <w:ind w:left="2564" w:hanging="360"/>
      </w:pPr>
      <w:rPr>
        <w:rFonts w:ascii="Wingdings" w:hAnsi="Wingdings" w:hint="default"/>
      </w:rPr>
    </w:lvl>
    <w:lvl w:ilvl="3" w:tplc="04090001" w:tentative="1">
      <w:start w:val="1"/>
      <w:numFmt w:val="bullet"/>
      <w:lvlText w:val=""/>
      <w:lvlJc w:val="left"/>
      <w:pPr>
        <w:ind w:left="3284" w:hanging="360"/>
      </w:pPr>
      <w:rPr>
        <w:rFonts w:ascii="Symbol" w:hAnsi="Symbol" w:hint="default"/>
      </w:rPr>
    </w:lvl>
    <w:lvl w:ilvl="4" w:tplc="04090003" w:tentative="1">
      <w:start w:val="1"/>
      <w:numFmt w:val="bullet"/>
      <w:lvlText w:val="o"/>
      <w:lvlJc w:val="left"/>
      <w:pPr>
        <w:ind w:left="4004" w:hanging="360"/>
      </w:pPr>
      <w:rPr>
        <w:rFonts w:ascii="Courier New" w:hAnsi="Courier New" w:cs="Courier New" w:hint="default"/>
      </w:rPr>
    </w:lvl>
    <w:lvl w:ilvl="5" w:tplc="04090005" w:tentative="1">
      <w:start w:val="1"/>
      <w:numFmt w:val="bullet"/>
      <w:lvlText w:val=""/>
      <w:lvlJc w:val="left"/>
      <w:pPr>
        <w:ind w:left="4724" w:hanging="360"/>
      </w:pPr>
      <w:rPr>
        <w:rFonts w:ascii="Wingdings" w:hAnsi="Wingdings" w:hint="default"/>
      </w:rPr>
    </w:lvl>
    <w:lvl w:ilvl="6" w:tplc="04090001" w:tentative="1">
      <w:start w:val="1"/>
      <w:numFmt w:val="bullet"/>
      <w:lvlText w:val=""/>
      <w:lvlJc w:val="left"/>
      <w:pPr>
        <w:ind w:left="5444" w:hanging="360"/>
      </w:pPr>
      <w:rPr>
        <w:rFonts w:ascii="Symbol" w:hAnsi="Symbol" w:hint="default"/>
      </w:rPr>
    </w:lvl>
    <w:lvl w:ilvl="7" w:tplc="04090003" w:tentative="1">
      <w:start w:val="1"/>
      <w:numFmt w:val="bullet"/>
      <w:lvlText w:val="o"/>
      <w:lvlJc w:val="left"/>
      <w:pPr>
        <w:ind w:left="6164" w:hanging="360"/>
      </w:pPr>
      <w:rPr>
        <w:rFonts w:ascii="Courier New" w:hAnsi="Courier New" w:cs="Courier New" w:hint="default"/>
      </w:rPr>
    </w:lvl>
    <w:lvl w:ilvl="8" w:tplc="04090005" w:tentative="1">
      <w:start w:val="1"/>
      <w:numFmt w:val="bullet"/>
      <w:lvlText w:val=""/>
      <w:lvlJc w:val="left"/>
      <w:pPr>
        <w:ind w:left="6884" w:hanging="360"/>
      </w:pPr>
      <w:rPr>
        <w:rFonts w:ascii="Wingdings" w:hAnsi="Wingdings" w:hint="default"/>
      </w:rPr>
    </w:lvl>
  </w:abstractNum>
  <w:abstractNum w:abstractNumId="13" w15:restartNumberingAfterBreak="0">
    <w:nsid w:val="06440E02"/>
    <w:multiLevelType w:val="hybridMultilevel"/>
    <w:tmpl w:val="44700DE4"/>
    <w:lvl w:ilvl="0" w:tplc="04090001">
      <w:start w:val="1"/>
      <w:numFmt w:val="bullet"/>
      <w:lvlText w:val=""/>
      <w:lvlJc w:val="left"/>
      <w:pPr>
        <w:ind w:left="976" w:hanging="360"/>
      </w:pPr>
      <w:rPr>
        <w:rFonts w:ascii="Symbol" w:hAnsi="Symbol" w:hint="default"/>
      </w:rPr>
    </w:lvl>
    <w:lvl w:ilvl="1" w:tplc="04090003" w:tentative="1">
      <w:start w:val="1"/>
      <w:numFmt w:val="bullet"/>
      <w:lvlText w:val="o"/>
      <w:lvlJc w:val="left"/>
      <w:pPr>
        <w:ind w:left="1696" w:hanging="360"/>
      </w:pPr>
      <w:rPr>
        <w:rFonts w:ascii="Courier New" w:hAnsi="Courier New" w:cs="Courier New" w:hint="default"/>
      </w:rPr>
    </w:lvl>
    <w:lvl w:ilvl="2" w:tplc="04090005" w:tentative="1">
      <w:start w:val="1"/>
      <w:numFmt w:val="bullet"/>
      <w:lvlText w:val=""/>
      <w:lvlJc w:val="left"/>
      <w:pPr>
        <w:ind w:left="2416" w:hanging="360"/>
      </w:pPr>
      <w:rPr>
        <w:rFonts w:ascii="Wingdings" w:hAnsi="Wingdings" w:hint="default"/>
      </w:rPr>
    </w:lvl>
    <w:lvl w:ilvl="3" w:tplc="04090001" w:tentative="1">
      <w:start w:val="1"/>
      <w:numFmt w:val="bullet"/>
      <w:lvlText w:val=""/>
      <w:lvlJc w:val="left"/>
      <w:pPr>
        <w:ind w:left="3136" w:hanging="360"/>
      </w:pPr>
      <w:rPr>
        <w:rFonts w:ascii="Symbol" w:hAnsi="Symbol" w:hint="default"/>
      </w:rPr>
    </w:lvl>
    <w:lvl w:ilvl="4" w:tplc="04090003" w:tentative="1">
      <w:start w:val="1"/>
      <w:numFmt w:val="bullet"/>
      <w:lvlText w:val="o"/>
      <w:lvlJc w:val="left"/>
      <w:pPr>
        <w:ind w:left="3856" w:hanging="360"/>
      </w:pPr>
      <w:rPr>
        <w:rFonts w:ascii="Courier New" w:hAnsi="Courier New" w:cs="Courier New" w:hint="default"/>
      </w:rPr>
    </w:lvl>
    <w:lvl w:ilvl="5" w:tplc="04090005" w:tentative="1">
      <w:start w:val="1"/>
      <w:numFmt w:val="bullet"/>
      <w:lvlText w:val=""/>
      <w:lvlJc w:val="left"/>
      <w:pPr>
        <w:ind w:left="4576" w:hanging="360"/>
      </w:pPr>
      <w:rPr>
        <w:rFonts w:ascii="Wingdings" w:hAnsi="Wingdings" w:hint="default"/>
      </w:rPr>
    </w:lvl>
    <w:lvl w:ilvl="6" w:tplc="04090001" w:tentative="1">
      <w:start w:val="1"/>
      <w:numFmt w:val="bullet"/>
      <w:lvlText w:val=""/>
      <w:lvlJc w:val="left"/>
      <w:pPr>
        <w:ind w:left="5296" w:hanging="360"/>
      </w:pPr>
      <w:rPr>
        <w:rFonts w:ascii="Symbol" w:hAnsi="Symbol" w:hint="default"/>
      </w:rPr>
    </w:lvl>
    <w:lvl w:ilvl="7" w:tplc="04090003" w:tentative="1">
      <w:start w:val="1"/>
      <w:numFmt w:val="bullet"/>
      <w:lvlText w:val="o"/>
      <w:lvlJc w:val="left"/>
      <w:pPr>
        <w:ind w:left="6016" w:hanging="360"/>
      </w:pPr>
      <w:rPr>
        <w:rFonts w:ascii="Courier New" w:hAnsi="Courier New" w:cs="Courier New" w:hint="default"/>
      </w:rPr>
    </w:lvl>
    <w:lvl w:ilvl="8" w:tplc="04090005" w:tentative="1">
      <w:start w:val="1"/>
      <w:numFmt w:val="bullet"/>
      <w:lvlText w:val=""/>
      <w:lvlJc w:val="left"/>
      <w:pPr>
        <w:ind w:left="6736" w:hanging="360"/>
      </w:pPr>
      <w:rPr>
        <w:rFonts w:ascii="Wingdings" w:hAnsi="Wingdings" w:hint="default"/>
      </w:rPr>
    </w:lvl>
  </w:abstractNum>
  <w:abstractNum w:abstractNumId="14"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D605E02"/>
    <w:multiLevelType w:val="hybridMultilevel"/>
    <w:tmpl w:val="578AB742"/>
    <w:lvl w:ilvl="0" w:tplc="8DBAB26C">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6"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7" w15:restartNumberingAfterBreak="0">
    <w:nsid w:val="24A4688D"/>
    <w:multiLevelType w:val="hybridMultilevel"/>
    <w:tmpl w:val="77DE1742"/>
    <w:lvl w:ilvl="0" w:tplc="A07AE3A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9" w15:restartNumberingAfterBreak="0">
    <w:nsid w:val="29BB3300"/>
    <w:multiLevelType w:val="hybridMultilevel"/>
    <w:tmpl w:val="4D24C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21"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2"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4"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5"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7"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9" w15:restartNumberingAfterBreak="0">
    <w:nsid w:val="4DB901BE"/>
    <w:multiLevelType w:val="hybridMultilevel"/>
    <w:tmpl w:val="506CC71A"/>
    <w:lvl w:ilvl="0" w:tplc="04090001">
      <w:start w:val="1"/>
      <w:numFmt w:val="bullet"/>
      <w:lvlText w:val=""/>
      <w:lvlJc w:val="left"/>
      <w:pPr>
        <w:ind w:left="922" w:hanging="360"/>
      </w:pPr>
      <w:rPr>
        <w:rFonts w:ascii="Symbol" w:hAnsi="Symbol" w:hint="default"/>
      </w:rPr>
    </w:lvl>
    <w:lvl w:ilvl="1" w:tplc="A7F63B14">
      <w:numFmt w:val="bullet"/>
      <w:lvlText w:val="•"/>
      <w:lvlJc w:val="left"/>
      <w:pPr>
        <w:ind w:left="1642" w:hanging="360"/>
      </w:pPr>
      <w:rPr>
        <w:rFonts w:ascii="Times New Roman" w:eastAsiaTheme="minorEastAsia" w:hAnsi="Times New Roman" w:cs="Times New Roman"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1" w15:restartNumberingAfterBreak="0">
    <w:nsid w:val="608514AD"/>
    <w:multiLevelType w:val="hybridMultilevel"/>
    <w:tmpl w:val="14CAD920"/>
    <w:lvl w:ilvl="0" w:tplc="A07AE3A2">
      <w:start w:val="1"/>
      <w:numFmt w:val="bullet"/>
      <w:lvlText w:val="-"/>
      <w:lvlJc w:val="left"/>
      <w:pPr>
        <w:ind w:left="720" w:hanging="360"/>
      </w:pPr>
      <w:rPr>
        <w:rFonts w:ascii="Times New Roman" w:eastAsiaTheme="minorEastAsia" w:hAnsi="Times New Roman" w:cs="Times New Roman" w:hint="default"/>
      </w:rPr>
    </w:lvl>
    <w:lvl w:ilvl="1" w:tplc="22185E94">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FE5925"/>
    <w:multiLevelType w:val="hybridMultilevel"/>
    <w:tmpl w:val="5C104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4"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21"/>
  </w:num>
  <w:num w:numId="3">
    <w:abstractNumId w:val="21"/>
    <w:lvlOverride w:ilvl="0">
      <w:lvl w:ilvl="0">
        <w:start w:val="1"/>
        <w:numFmt w:val="decimal"/>
        <w:lvlText w:val="%1."/>
        <w:legacy w:legacy="1" w:legacySpace="0" w:legacyIndent="360"/>
        <w:lvlJc w:val="left"/>
        <w:pPr>
          <w:ind w:left="360" w:hanging="360"/>
        </w:pPr>
      </w:lvl>
    </w:lvlOverride>
  </w:num>
  <w:num w:numId="4">
    <w:abstractNumId w:val="21"/>
    <w:lvlOverride w:ilvl="0">
      <w:lvl w:ilvl="0">
        <w:start w:val="1"/>
        <w:numFmt w:val="decimal"/>
        <w:lvlText w:val="%1."/>
        <w:legacy w:legacy="1" w:legacySpace="0" w:legacyIndent="360"/>
        <w:lvlJc w:val="left"/>
        <w:pPr>
          <w:ind w:left="360" w:hanging="360"/>
        </w:pPr>
      </w:lvl>
    </w:lvlOverride>
  </w:num>
  <w:num w:numId="5">
    <w:abstractNumId w:val="21"/>
    <w:lvlOverride w:ilvl="0">
      <w:lvl w:ilvl="0">
        <w:start w:val="1"/>
        <w:numFmt w:val="decimal"/>
        <w:lvlText w:val="%1."/>
        <w:legacy w:legacy="1" w:legacySpace="0" w:legacyIndent="360"/>
        <w:lvlJc w:val="left"/>
        <w:pPr>
          <w:ind w:left="360" w:hanging="360"/>
        </w:pPr>
      </w:lvl>
    </w:lvlOverride>
  </w:num>
  <w:num w:numId="6">
    <w:abstractNumId w:val="26"/>
  </w:num>
  <w:num w:numId="7">
    <w:abstractNumId w:val="26"/>
    <w:lvlOverride w:ilvl="0">
      <w:lvl w:ilvl="0">
        <w:start w:val="1"/>
        <w:numFmt w:val="decimal"/>
        <w:lvlText w:val="%1."/>
        <w:legacy w:legacy="1" w:legacySpace="0" w:legacyIndent="360"/>
        <w:lvlJc w:val="left"/>
        <w:pPr>
          <w:ind w:left="360" w:hanging="360"/>
        </w:pPr>
      </w:lvl>
    </w:lvlOverride>
  </w:num>
  <w:num w:numId="8">
    <w:abstractNumId w:val="26"/>
    <w:lvlOverride w:ilvl="0">
      <w:lvl w:ilvl="0">
        <w:start w:val="1"/>
        <w:numFmt w:val="decimal"/>
        <w:lvlText w:val="%1."/>
        <w:legacy w:legacy="1" w:legacySpace="0" w:legacyIndent="360"/>
        <w:lvlJc w:val="left"/>
        <w:pPr>
          <w:ind w:left="360" w:hanging="360"/>
        </w:pPr>
      </w:lvl>
    </w:lvlOverride>
  </w:num>
  <w:num w:numId="9">
    <w:abstractNumId w:val="26"/>
    <w:lvlOverride w:ilvl="0">
      <w:lvl w:ilvl="0">
        <w:start w:val="1"/>
        <w:numFmt w:val="decimal"/>
        <w:lvlText w:val="%1."/>
        <w:legacy w:legacy="1" w:legacySpace="0" w:legacyIndent="360"/>
        <w:lvlJc w:val="left"/>
        <w:pPr>
          <w:ind w:left="360" w:hanging="360"/>
        </w:pPr>
      </w:lvl>
    </w:lvlOverride>
  </w:num>
  <w:num w:numId="10">
    <w:abstractNumId w:val="26"/>
    <w:lvlOverride w:ilvl="0">
      <w:lvl w:ilvl="0">
        <w:start w:val="1"/>
        <w:numFmt w:val="decimal"/>
        <w:lvlText w:val="%1."/>
        <w:legacy w:legacy="1" w:legacySpace="0" w:legacyIndent="360"/>
        <w:lvlJc w:val="left"/>
        <w:pPr>
          <w:ind w:left="360" w:hanging="360"/>
        </w:pPr>
      </w:lvl>
    </w:lvlOverride>
  </w:num>
  <w:num w:numId="11">
    <w:abstractNumId w:val="26"/>
    <w:lvlOverride w:ilvl="0">
      <w:lvl w:ilvl="0">
        <w:start w:val="1"/>
        <w:numFmt w:val="decimal"/>
        <w:lvlText w:val="%1."/>
        <w:legacy w:legacy="1" w:legacySpace="0" w:legacyIndent="360"/>
        <w:lvlJc w:val="left"/>
        <w:pPr>
          <w:ind w:left="360" w:hanging="360"/>
        </w:pPr>
      </w:lvl>
    </w:lvlOverride>
  </w:num>
  <w:num w:numId="12">
    <w:abstractNumId w:val="23"/>
  </w:num>
  <w:num w:numId="13">
    <w:abstractNumId w:val="16"/>
  </w:num>
  <w:num w:numId="14">
    <w:abstractNumId w:val="30"/>
  </w:num>
  <w:num w:numId="15">
    <w:abstractNumId w:val="28"/>
  </w:num>
  <w:num w:numId="16">
    <w:abstractNumId w:val="38"/>
  </w:num>
  <w:num w:numId="17">
    <w:abstractNumId w:val="20"/>
  </w:num>
  <w:num w:numId="18">
    <w:abstractNumId w:val="18"/>
  </w:num>
  <w:num w:numId="19">
    <w:abstractNumId w:val="33"/>
  </w:num>
  <w:num w:numId="20">
    <w:abstractNumId w:val="24"/>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7"/>
  </w:num>
  <w:num w:numId="23">
    <w:abstractNumId w:val="36"/>
  </w:num>
  <w:num w:numId="24">
    <w:abstractNumId w:val="27"/>
  </w:num>
  <w:num w:numId="25">
    <w:abstractNumId w:val="35"/>
  </w:num>
  <w:num w:numId="26">
    <w:abstractNumId w:val="14"/>
  </w:num>
  <w:num w:numId="27">
    <w:abstractNumId w:val="34"/>
  </w:num>
  <w:num w:numId="28">
    <w:abstractNumId w:val="22"/>
  </w:num>
  <w:num w:numId="29">
    <w:abstractNumId w:val="25"/>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3"/>
  </w:num>
  <w:num w:numId="42">
    <w:abstractNumId w:val="31"/>
  </w:num>
  <w:num w:numId="43">
    <w:abstractNumId w:val="15"/>
  </w:num>
  <w:num w:numId="44">
    <w:abstractNumId w:val="32"/>
  </w:num>
  <w:num w:numId="45">
    <w:abstractNumId w:val="29"/>
  </w:num>
  <w:num w:numId="46">
    <w:abstractNumId w:val="19"/>
  </w:num>
  <w:num w:numId="47">
    <w:abstractNumId w:val="12"/>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07A28"/>
    <w:rsid w:val="000159DF"/>
    <w:rsid w:val="000309D1"/>
    <w:rsid w:val="00042E13"/>
    <w:rsid w:val="00051338"/>
    <w:rsid w:val="000539FD"/>
    <w:rsid w:val="000734A3"/>
    <w:rsid w:val="00081C30"/>
    <w:rsid w:val="000856B7"/>
    <w:rsid w:val="00095C07"/>
    <w:rsid w:val="000A0C2F"/>
    <w:rsid w:val="000A168B"/>
    <w:rsid w:val="000D28CB"/>
    <w:rsid w:val="000D2BDE"/>
    <w:rsid w:val="000E46CD"/>
    <w:rsid w:val="000E6EC3"/>
    <w:rsid w:val="000F7064"/>
    <w:rsid w:val="00103534"/>
    <w:rsid w:val="00104BB0"/>
    <w:rsid w:val="0010794E"/>
    <w:rsid w:val="00113F26"/>
    <w:rsid w:val="00114AA0"/>
    <w:rsid w:val="00117FEF"/>
    <w:rsid w:val="0013354F"/>
    <w:rsid w:val="00143F2E"/>
    <w:rsid w:val="00144E72"/>
    <w:rsid w:val="00150601"/>
    <w:rsid w:val="001530AA"/>
    <w:rsid w:val="00162545"/>
    <w:rsid w:val="00171667"/>
    <w:rsid w:val="001768FF"/>
    <w:rsid w:val="00184771"/>
    <w:rsid w:val="00190C57"/>
    <w:rsid w:val="001A60B1"/>
    <w:rsid w:val="001B2686"/>
    <w:rsid w:val="001B36B1"/>
    <w:rsid w:val="001D2BAD"/>
    <w:rsid w:val="001D33AC"/>
    <w:rsid w:val="001E0D45"/>
    <w:rsid w:val="001E7B7A"/>
    <w:rsid w:val="001F237C"/>
    <w:rsid w:val="001F42C3"/>
    <w:rsid w:val="001F4C5C"/>
    <w:rsid w:val="001F75A4"/>
    <w:rsid w:val="00200092"/>
    <w:rsid w:val="00204478"/>
    <w:rsid w:val="00214E2E"/>
    <w:rsid w:val="00216141"/>
    <w:rsid w:val="00217186"/>
    <w:rsid w:val="00234D4F"/>
    <w:rsid w:val="00236F1C"/>
    <w:rsid w:val="002378FD"/>
    <w:rsid w:val="00242A90"/>
    <w:rsid w:val="002434A1"/>
    <w:rsid w:val="0026294C"/>
    <w:rsid w:val="00263943"/>
    <w:rsid w:val="00265B46"/>
    <w:rsid w:val="00266752"/>
    <w:rsid w:val="00267B35"/>
    <w:rsid w:val="00273DDD"/>
    <w:rsid w:val="00274C9B"/>
    <w:rsid w:val="0027762A"/>
    <w:rsid w:val="00290D7A"/>
    <w:rsid w:val="002A2CF2"/>
    <w:rsid w:val="002C70D6"/>
    <w:rsid w:val="002D28D9"/>
    <w:rsid w:val="002D3795"/>
    <w:rsid w:val="002D67B2"/>
    <w:rsid w:val="002E1F95"/>
    <w:rsid w:val="002F1A23"/>
    <w:rsid w:val="002F5842"/>
    <w:rsid w:val="002F5A03"/>
    <w:rsid w:val="002F7910"/>
    <w:rsid w:val="00301C39"/>
    <w:rsid w:val="00314F82"/>
    <w:rsid w:val="00316793"/>
    <w:rsid w:val="00323751"/>
    <w:rsid w:val="00325EC8"/>
    <w:rsid w:val="003427CE"/>
    <w:rsid w:val="00342A5E"/>
    <w:rsid w:val="00342BE1"/>
    <w:rsid w:val="003461E8"/>
    <w:rsid w:val="00354768"/>
    <w:rsid w:val="00360269"/>
    <w:rsid w:val="00364FF0"/>
    <w:rsid w:val="00370696"/>
    <w:rsid w:val="00371FE5"/>
    <w:rsid w:val="0037551B"/>
    <w:rsid w:val="00392DBA"/>
    <w:rsid w:val="00392FA9"/>
    <w:rsid w:val="003A26AC"/>
    <w:rsid w:val="003B62F5"/>
    <w:rsid w:val="003C3322"/>
    <w:rsid w:val="003C68C2"/>
    <w:rsid w:val="003D1EBF"/>
    <w:rsid w:val="003D42A1"/>
    <w:rsid w:val="003D4CAE"/>
    <w:rsid w:val="003D6FDB"/>
    <w:rsid w:val="003F26BD"/>
    <w:rsid w:val="003F52AD"/>
    <w:rsid w:val="004009F2"/>
    <w:rsid w:val="00406DC0"/>
    <w:rsid w:val="00414102"/>
    <w:rsid w:val="004164DE"/>
    <w:rsid w:val="00423075"/>
    <w:rsid w:val="00430054"/>
    <w:rsid w:val="0043144F"/>
    <w:rsid w:val="00431BFA"/>
    <w:rsid w:val="004353CF"/>
    <w:rsid w:val="0045788A"/>
    <w:rsid w:val="00460321"/>
    <w:rsid w:val="004631BC"/>
    <w:rsid w:val="00484761"/>
    <w:rsid w:val="00484DD5"/>
    <w:rsid w:val="00486C3D"/>
    <w:rsid w:val="004A3CD7"/>
    <w:rsid w:val="004B558A"/>
    <w:rsid w:val="004C1E16"/>
    <w:rsid w:val="004C2543"/>
    <w:rsid w:val="004C3DA7"/>
    <w:rsid w:val="004D15CA"/>
    <w:rsid w:val="004D77CE"/>
    <w:rsid w:val="004E19C8"/>
    <w:rsid w:val="004E3E4C"/>
    <w:rsid w:val="004F23A0"/>
    <w:rsid w:val="005003E3"/>
    <w:rsid w:val="005052CD"/>
    <w:rsid w:val="00514DBC"/>
    <w:rsid w:val="00515E27"/>
    <w:rsid w:val="0052112A"/>
    <w:rsid w:val="00525282"/>
    <w:rsid w:val="00535307"/>
    <w:rsid w:val="00544B3B"/>
    <w:rsid w:val="00550A26"/>
    <w:rsid w:val="00550BF5"/>
    <w:rsid w:val="005535B6"/>
    <w:rsid w:val="00555EF0"/>
    <w:rsid w:val="0056690B"/>
    <w:rsid w:val="00567A70"/>
    <w:rsid w:val="00574B3A"/>
    <w:rsid w:val="0059744C"/>
    <w:rsid w:val="005A2A15"/>
    <w:rsid w:val="005A7B31"/>
    <w:rsid w:val="005B15E3"/>
    <w:rsid w:val="005C6EA6"/>
    <w:rsid w:val="005D1751"/>
    <w:rsid w:val="005D1B15"/>
    <w:rsid w:val="005D2824"/>
    <w:rsid w:val="005D4F1A"/>
    <w:rsid w:val="005D72BB"/>
    <w:rsid w:val="005E692F"/>
    <w:rsid w:val="005F0C3A"/>
    <w:rsid w:val="00601FD9"/>
    <w:rsid w:val="00602117"/>
    <w:rsid w:val="0061021D"/>
    <w:rsid w:val="0062114B"/>
    <w:rsid w:val="0062250A"/>
    <w:rsid w:val="00623698"/>
    <w:rsid w:val="0062385F"/>
    <w:rsid w:val="00625088"/>
    <w:rsid w:val="00625E96"/>
    <w:rsid w:val="00627B90"/>
    <w:rsid w:val="00647C09"/>
    <w:rsid w:val="00651F2C"/>
    <w:rsid w:val="00657E06"/>
    <w:rsid w:val="00675379"/>
    <w:rsid w:val="00677C22"/>
    <w:rsid w:val="00685D0E"/>
    <w:rsid w:val="00685E4D"/>
    <w:rsid w:val="00693D5D"/>
    <w:rsid w:val="00697248"/>
    <w:rsid w:val="00697275"/>
    <w:rsid w:val="00697B94"/>
    <w:rsid w:val="00697E99"/>
    <w:rsid w:val="006A0FB5"/>
    <w:rsid w:val="006B1D9F"/>
    <w:rsid w:val="006B7F03"/>
    <w:rsid w:val="006C2415"/>
    <w:rsid w:val="006C7307"/>
    <w:rsid w:val="006D2A32"/>
    <w:rsid w:val="006E391C"/>
    <w:rsid w:val="006F2CF3"/>
    <w:rsid w:val="00702D51"/>
    <w:rsid w:val="00710A43"/>
    <w:rsid w:val="00715CEC"/>
    <w:rsid w:val="00722D4B"/>
    <w:rsid w:val="00725B45"/>
    <w:rsid w:val="00735879"/>
    <w:rsid w:val="00736750"/>
    <w:rsid w:val="00752937"/>
    <w:rsid w:val="007530A3"/>
    <w:rsid w:val="00762AB5"/>
    <w:rsid w:val="0076355A"/>
    <w:rsid w:val="00763A37"/>
    <w:rsid w:val="00764EDD"/>
    <w:rsid w:val="007679D1"/>
    <w:rsid w:val="007707AB"/>
    <w:rsid w:val="007717D0"/>
    <w:rsid w:val="00774296"/>
    <w:rsid w:val="00797488"/>
    <w:rsid w:val="007A7D60"/>
    <w:rsid w:val="007B0227"/>
    <w:rsid w:val="007B4C5A"/>
    <w:rsid w:val="007B5106"/>
    <w:rsid w:val="007B61D9"/>
    <w:rsid w:val="007B79EA"/>
    <w:rsid w:val="007C306D"/>
    <w:rsid w:val="007C3CB4"/>
    <w:rsid w:val="007C4336"/>
    <w:rsid w:val="007C73E1"/>
    <w:rsid w:val="007E305C"/>
    <w:rsid w:val="007E3A5F"/>
    <w:rsid w:val="007F6A60"/>
    <w:rsid w:val="007F7AA6"/>
    <w:rsid w:val="00812630"/>
    <w:rsid w:val="0081663F"/>
    <w:rsid w:val="00823624"/>
    <w:rsid w:val="00825B19"/>
    <w:rsid w:val="008324AC"/>
    <w:rsid w:val="00834129"/>
    <w:rsid w:val="00837E47"/>
    <w:rsid w:val="00850770"/>
    <w:rsid w:val="008518FE"/>
    <w:rsid w:val="0085659C"/>
    <w:rsid w:val="00864212"/>
    <w:rsid w:val="00872026"/>
    <w:rsid w:val="0087792E"/>
    <w:rsid w:val="00883EAF"/>
    <w:rsid w:val="00885258"/>
    <w:rsid w:val="008854FE"/>
    <w:rsid w:val="00897465"/>
    <w:rsid w:val="008A30C3"/>
    <w:rsid w:val="008A3C23"/>
    <w:rsid w:val="008C17C8"/>
    <w:rsid w:val="008C257A"/>
    <w:rsid w:val="008C49CC"/>
    <w:rsid w:val="008D69E9"/>
    <w:rsid w:val="008D7C8D"/>
    <w:rsid w:val="008E0645"/>
    <w:rsid w:val="008F1D3B"/>
    <w:rsid w:val="008F594A"/>
    <w:rsid w:val="0090230D"/>
    <w:rsid w:val="00904C7E"/>
    <w:rsid w:val="00905168"/>
    <w:rsid w:val="0091035B"/>
    <w:rsid w:val="00911594"/>
    <w:rsid w:val="0091791C"/>
    <w:rsid w:val="00927986"/>
    <w:rsid w:val="00933A72"/>
    <w:rsid w:val="0095416D"/>
    <w:rsid w:val="00955263"/>
    <w:rsid w:val="009560B6"/>
    <w:rsid w:val="00961671"/>
    <w:rsid w:val="009813A9"/>
    <w:rsid w:val="0099221A"/>
    <w:rsid w:val="009A1F6E"/>
    <w:rsid w:val="009B17AC"/>
    <w:rsid w:val="009B431B"/>
    <w:rsid w:val="009C7D17"/>
    <w:rsid w:val="009D11C8"/>
    <w:rsid w:val="009E0F39"/>
    <w:rsid w:val="009E484E"/>
    <w:rsid w:val="009E52D0"/>
    <w:rsid w:val="009E535E"/>
    <w:rsid w:val="009F1C4B"/>
    <w:rsid w:val="009F40FB"/>
    <w:rsid w:val="009F4B45"/>
    <w:rsid w:val="009F4BCB"/>
    <w:rsid w:val="00A07821"/>
    <w:rsid w:val="00A149B2"/>
    <w:rsid w:val="00A22FCB"/>
    <w:rsid w:val="00A25B3B"/>
    <w:rsid w:val="00A310D5"/>
    <w:rsid w:val="00A37A9F"/>
    <w:rsid w:val="00A40127"/>
    <w:rsid w:val="00A472F1"/>
    <w:rsid w:val="00A513DC"/>
    <w:rsid w:val="00A5237D"/>
    <w:rsid w:val="00A528C7"/>
    <w:rsid w:val="00A5309E"/>
    <w:rsid w:val="00A554A3"/>
    <w:rsid w:val="00A56E26"/>
    <w:rsid w:val="00A655BA"/>
    <w:rsid w:val="00A713FF"/>
    <w:rsid w:val="00A758EA"/>
    <w:rsid w:val="00A850CA"/>
    <w:rsid w:val="00A85E65"/>
    <w:rsid w:val="00A91937"/>
    <w:rsid w:val="00A9434E"/>
    <w:rsid w:val="00A95C50"/>
    <w:rsid w:val="00A9655D"/>
    <w:rsid w:val="00AB1050"/>
    <w:rsid w:val="00AB79A6"/>
    <w:rsid w:val="00AC4850"/>
    <w:rsid w:val="00AD54D0"/>
    <w:rsid w:val="00AE15A4"/>
    <w:rsid w:val="00AF17B3"/>
    <w:rsid w:val="00AF3F47"/>
    <w:rsid w:val="00B16DB5"/>
    <w:rsid w:val="00B23C63"/>
    <w:rsid w:val="00B42E78"/>
    <w:rsid w:val="00B47B59"/>
    <w:rsid w:val="00B53F81"/>
    <w:rsid w:val="00B56806"/>
    <w:rsid w:val="00B56C2B"/>
    <w:rsid w:val="00B65BD3"/>
    <w:rsid w:val="00B70469"/>
    <w:rsid w:val="00B72DD8"/>
    <w:rsid w:val="00B72E09"/>
    <w:rsid w:val="00B732CB"/>
    <w:rsid w:val="00B810C6"/>
    <w:rsid w:val="00B86AC2"/>
    <w:rsid w:val="00BA2926"/>
    <w:rsid w:val="00BA508C"/>
    <w:rsid w:val="00BB7821"/>
    <w:rsid w:val="00BE2168"/>
    <w:rsid w:val="00BE2FFB"/>
    <w:rsid w:val="00BF0C69"/>
    <w:rsid w:val="00BF629B"/>
    <w:rsid w:val="00BF655C"/>
    <w:rsid w:val="00C03739"/>
    <w:rsid w:val="00C04A43"/>
    <w:rsid w:val="00C075EF"/>
    <w:rsid w:val="00C11E83"/>
    <w:rsid w:val="00C12696"/>
    <w:rsid w:val="00C202BA"/>
    <w:rsid w:val="00C2378A"/>
    <w:rsid w:val="00C36FC4"/>
    <w:rsid w:val="00C378A1"/>
    <w:rsid w:val="00C41A0C"/>
    <w:rsid w:val="00C47250"/>
    <w:rsid w:val="00C621D6"/>
    <w:rsid w:val="00C64C5E"/>
    <w:rsid w:val="00C75907"/>
    <w:rsid w:val="00C82D86"/>
    <w:rsid w:val="00C85CE9"/>
    <w:rsid w:val="00C907C9"/>
    <w:rsid w:val="00CA4653"/>
    <w:rsid w:val="00CB07C0"/>
    <w:rsid w:val="00CB4B8D"/>
    <w:rsid w:val="00CC0DDA"/>
    <w:rsid w:val="00CC733E"/>
    <w:rsid w:val="00CD1B32"/>
    <w:rsid w:val="00CD45E4"/>
    <w:rsid w:val="00CD684F"/>
    <w:rsid w:val="00CD7FED"/>
    <w:rsid w:val="00D02F16"/>
    <w:rsid w:val="00D0518A"/>
    <w:rsid w:val="00D06623"/>
    <w:rsid w:val="00D139F7"/>
    <w:rsid w:val="00D14C6B"/>
    <w:rsid w:val="00D3348E"/>
    <w:rsid w:val="00D34389"/>
    <w:rsid w:val="00D51329"/>
    <w:rsid w:val="00D5536F"/>
    <w:rsid w:val="00D56935"/>
    <w:rsid w:val="00D716BA"/>
    <w:rsid w:val="00D733CE"/>
    <w:rsid w:val="00D73C2E"/>
    <w:rsid w:val="00D73F0E"/>
    <w:rsid w:val="00D7568B"/>
    <w:rsid w:val="00D758C6"/>
    <w:rsid w:val="00D7612F"/>
    <w:rsid w:val="00D90C10"/>
    <w:rsid w:val="00D92E96"/>
    <w:rsid w:val="00DA258C"/>
    <w:rsid w:val="00DA4345"/>
    <w:rsid w:val="00DA52F0"/>
    <w:rsid w:val="00DD0702"/>
    <w:rsid w:val="00DD31DE"/>
    <w:rsid w:val="00DE07FA"/>
    <w:rsid w:val="00DE20DB"/>
    <w:rsid w:val="00DE7802"/>
    <w:rsid w:val="00DF2DDE"/>
    <w:rsid w:val="00DF77C8"/>
    <w:rsid w:val="00E010CE"/>
    <w:rsid w:val="00E01667"/>
    <w:rsid w:val="00E2428B"/>
    <w:rsid w:val="00E271B9"/>
    <w:rsid w:val="00E36209"/>
    <w:rsid w:val="00E37AF9"/>
    <w:rsid w:val="00E420BA"/>
    <w:rsid w:val="00E420BB"/>
    <w:rsid w:val="00E50DF6"/>
    <w:rsid w:val="00E6336D"/>
    <w:rsid w:val="00E6366C"/>
    <w:rsid w:val="00E82FF4"/>
    <w:rsid w:val="00E92A75"/>
    <w:rsid w:val="00E965C5"/>
    <w:rsid w:val="00E96A3A"/>
    <w:rsid w:val="00E97402"/>
    <w:rsid w:val="00E97B99"/>
    <w:rsid w:val="00EA1A34"/>
    <w:rsid w:val="00EA227D"/>
    <w:rsid w:val="00EB2E9D"/>
    <w:rsid w:val="00EB3E2D"/>
    <w:rsid w:val="00EB4F44"/>
    <w:rsid w:val="00ED1E14"/>
    <w:rsid w:val="00ED4659"/>
    <w:rsid w:val="00EE0740"/>
    <w:rsid w:val="00EE392D"/>
    <w:rsid w:val="00EE6FFC"/>
    <w:rsid w:val="00EF10AC"/>
    <w:rsid w:val="00EF328D"/>
    <w:rsid w:val="00EF4701"/>
    <w:rsid w:val="00EF564E"/>
    <w:rsid w:val="00F22198"/>
    <w:rsid w:val="00F33D49"/>
    <w:rsid w:val="00F3481E"/>
    <w:rsid w:val="00F41A3F"/>
    <w:rsid w:val="00F577F6"/>
    <w:rsid w:val="00F6152C"/>
    <w:rsid w:val="00F63776"/>
    <w:rsid w:val="00F65266"/>
    <w:rsid w:val="00F751E1"/>
    <w:rsid w:val="00F76967"/>
    <w:rsid w:val="00F80C59"/>
    <w:rsid w:val="00F91A5A"/>
    <w:rsid w:val="00F932B6"/>
    <w:rsid w:val="00F93BBA"/>
    <w:rsid w:val="00F94F06"/>
    <w:rsid w:val="00FA0BDD"/>
    <w:rsid w:val="00FA3C2B"/>
    <w:rsid w:val="00FA6A35"/>
    <w:rsid w:val="00FB69C9"/>
    <w:rsid w:val="00FC0B7B"/>
    <w:rsid w:val="00FC39B3"/>
    <w:rsid w:val="00FC4A16"/>
    <w:rsid w:val="00FC5463"/>
    <w:rsid w:val="00FC6897"/>
    <w:rsid w:val="00FD347F"/>
    <w:rsid w:val="00FE3D94"/>
    <w:rsid w:val="00FF16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5DEEB89"/>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semiHidden="1" w:uiPriority="99"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202BA"/>
  </w:style>
  <w:style w:type="paragraph" w:styleId="Heading1">
    <w:name w:val="heading 1"/>
    <w:basedOn w:val="Normal"/>
    <w:next w:val="Normal"/>
    <w:link w:val="Heading1Char"/>
    <w:uiPriority w:val="9"/>
    <w:qFormat/>
    <w:rsid w:val="004164DE"/>
    <w:pPr>
      <w:keepNext/>
      <w:numPr>
        <w:numId w:val="1"/>
      </w:numPr>
      <w:spacing w:before="240" w:after="80"/>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4164DE"/>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HTMLPreformatted">
    <w:name w:val="HTML Preformatted"/>
    <w:basedOn w:val="Normal"/>
    <w:link w:val="HTMLPreformattedChar"/>
    <w:uiPriority w:val="99"/>
    <w:semiHidden/>
    <w:unhideWhenUsed/>
    <w:rsid w:val="00992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zh-CN"/>
    </w:rPr>
  </w:style>
  <w:style w:type="character" w:customStyle="1" w:styleId="HTMLPreformattedChar">
    <w:name w:val="HTML Preformatted Char"/>
    <w:basedOn w:val="DefaultParagraphFont"/>
    <w:link w:val="HTMLPreformatted"/>
    <w:uiPriority w:val="99"/>
    <w:semiHidden/>
    <w:rsid w:val="0099221A"/>
    <w:rPr>
      <w:rFonts w:ascii="Courier New" w:hAnsi="Courier New" w:cs="Courier New"/>
      <w:lang w:eastAsia="zh-CN"/>
    </w:rPr>
  </w:style>
  <w:style w:type="character" w:styleId="UnresolvedMention">
    <w:name w:val="Unresolved Mention"/>
    <w:basedOn w:val="DefaultParagraphFont"/>
    <w:uiPriority w:val="99"/>
    <w:semiHidden/>
    <w:unhideWhenUsed/>
    <w:rsid w:val="0099221A"/>
    <w:rPr>
      <w:color w:val="605E5C"/>
      <w:shd w:val="clear" w:color="auto" w:fill="E1DFDD"/>
    </w:rPr>
  </w:style>
  <w:style w:type="table" w:styleId="TableGrid">
    <w:name w:val="Table Grid"/>
    <w:basedOn w:val="TableNormal"/>
    <w:rsid w:val="004578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FB69C9"/>
    <w:pPr>
      <w:spacing w:after="200"/>
    </w:pPr>
    <w:rPr>
      <w:i/>
      <w:iCs/>
      <w:color w:val="44546A" w:themeColor="text2"/>
      <w:sz w:val="18"/>
      <w:szCs w:val="18"/>
    </w:rPr>
  </w:style>
  <w:style w:type="paragraph" w:styleId="ListParagraph">
    <w:name w:val="List Paragraph"/>
    <w:basedOn w:val="Normal"/>
    <w:uiPriority w:val="72"/>
    <w:qFormat/>
    <w:rsid w:val="00EA1A34"/>
    <w:pPr>
      <w:ind w:left="720"/>
      <w:contextualSpacing/>
    </w:pPr>
  </w:style>
  <w:style w:type="character" w:customStyle="1" w:styleId="fontstyle01">
    <w:name w:val="fontstyle01"/>
    <w:basedOn w:val="DefaultParagraphFont"/>
    <w:rsid w:val="00A56E26"/>
    <w:rPr>
      <w:rFonts w:ascii="LMMono10-Regular" w:hAnsi="LMMono10-Regular" w:hint="default"/>
      <w:b w:val="0"/>
      <w:bCs w:val="0"/>
      <w:i w:val="0"/>
      <w:iCs w:val="0"/>
      <w:color w:val="000000"/>
      <w:sz w:val="20"/>
      <w:szCs w:val="20"/>
    </w:rPr>
  </w:style>
  <w:style w:type="paragraph" w:styleId="TableofFigures">
    <w:name w:val="table of figures"/>
    <w:basedOn w:val="Normal"/>
    <w:next w:val="Normal"/>
    <w:uiPriority w:val="99"/>
    <w:rsid w:val="003D6F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003647">
      <w:bodyDiv w:val="1"/>
      <w:marLeft w:val="0"/>
      <w:marRight w:val="0"/>
      <w:marTop w:val="0"/>
      <w:marBottom w:val="0"/>
      <w:divBdr>
        <w:top w:val="none" w:sz="0" w:space="0" w:color="auto"/>
        <w:left w:val="none" w:sz="0" w:space="0" w:color="auto"/>
        <w:bottom w:val="none" w:sz="0" w:space="0" w:color="auto"/>
        <w:right w:val="none" w:sz="0" w:space="0" w:color="auto"/>
      </w:divBdr>
    </w:div>
    <w:div w:id="303778321">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988050147">
      <w:bodyDiv w:val="1"/>
      <w:marLeft w:val="0"/>
      <w:marRight w:val="0"/>
      <w:marTop w:val="0"/>
      <w:marBottom w:val="0"/>
      <w:divBdr>
        <w:top w:val="none" w:sz="0" w:space="0" w:color="auto"/>
        <w:left w:val="none" w:sz="0" w:space="0" w:color="auto"/>
        <w:bottom w:val="none" w:sz="0" w:space="0" w:color="auto"/>
        <w:right w:val="none" w:sz="0" w:space="0" w:color="auto"/>
      </w:divBdr>
    </w:div>
    <w:div w:id="1354116403">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8911098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github.com/markoer73/CSE-548/blob/main/Project%201%20-%20Packet%20Filter%20Firewall/test-and-demo.conf" TargetMode="External"/><Relationship Id="rId68" Type="http://schemas.openxmlformats.org/officeDocument/2006/relationships/hyperlink" Target="https://help.ubuntu.com/community/IptablesHowTo" TargetMode="External"/><Relationship Id="rId16" Type="http://schemas.openxmlformats.org/officeDocument/2006/relationships/image" Target="media/image4.png"/><Relationship Id="rId11" Type="http://schemas.openxmlformats.org/officeDocument/2006/relationships/hyperlink" Target="https://therandomsecurityguy.com/openvswitch-cheatshe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github.com/markoer73/CSE-548/blob/main/Project%201%20-%20Packet%20Filter%20Firewall/02-internal-network.yaml" TargetMode="External"/><Relationship Id="rId74" Type="http://schemas.openxmlformats.org/officeDocument/2006/relationships/hyperlink" Target="file:///C:\Users\DJSM0911\Documents\Personal\Training\ASU%20MasterTrack\CSE%20548%20-%20Advanced%20Computer%20Network%20Security\GitHub\CSE-548\Project%201%20-%20Packet%20Filter%20Firewall\Project-Report-1%20Packet%20Filter%20Firewall.docx"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ithub.com/markoer73/CSE-548/blob/main/Project%201%20-%20Packet%20Filter%20Firewall/rc.sh"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github.com/markoer73/CSE-548/blob/main/Project%201%20-%20Packet%20Filter%20Firewall/ports.conf" TargetMode="External"/><Relationship Id="rId69" Type="http://schemas.openxmlformats.org/officeDocument/2006/relationships/hyperlink" Target="https://phoenixnap.com/kb/iptables-tutorial-linux-firewall" TargetMode="External"/><Relationship Id="rId77" Type="http://schemas.openxmlformats.org/officeDocument/2006/relationships/hyperlink" Target="file:///C:\Users\DJSM0911\Documents\Personal\Training\ASU%20MasterTrack\CSE%20548%20-%20Advanced%20Computer%20Network%20Security\GitHub\CSE-548\Project%201%20-%20Packet%20Filter%20Firewall\Project-Report-1%20Packet%20Filter%20Firewall.docx"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file:///C:\Users\DJSM0911\Documents\Personal\Training\ASU%20MasterTrack\CSE%20548%20-%20Advanced%20Computer%20Network%20Security\GitHub\CSE-548\Project%201%20-%20Packet%20Filter%20Firewall\Project-Report-1%20Packet%20Filter%20Firewall.docx"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ontainernet.github.io/"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www.karlrupp.net/en/computer/nat_tutorial"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github.com/markoer73/CSE-548/blob/main/Project%201%20-%20Packet%20Filter%20Firewall/index.html" TargetMode="External"/><Relationship Id="rId70" Type="http://schemas.openxmlformats.org/officeDocument/2006/relationships/hyperlink" Target="file:///C:\Users\DJSM0911\Documents\Personal\Training\ASU%20MasterTrack\CSE%20548%20-%20Advanced%20Computer%20Network%20Security\GitHub\CSE-548\Project%201%20-%20Packet%20Filter%20Firewall\Project-Report-1%20Packet%20Filter%20Firewall.docx" TargetMode="External"/><Relationship Id="rId75" Type="http://schemas.openxmlformats.org/officeDocument/2006/relationships/hyperlink" Target="file:///C:\Users\DJSM0911\Documents\Personal\Training\ASU%20MasterTrack\CSE%20548%20-%20Advanced%20Computer%20Network%20Security\GitHub\CSE-548\Project%201%20-%20Packet%20Filter%20Firewall\Project-Report-1%20Packet%20Filter%20Firewall.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www.openvswitch.org/"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github.com/markoer73/CSE-548/blob/main/Project%201%20-%20Packet%20Filter%20Firewall/02-gateway-networks.yaml" TargetMode="External"/><Relationship Id="rId73" Type="http://schemas.openxmlformats.org/officeDocument/2006/relationships/hyperlink" Target="file:///C:\Users\DJSM0911\Documents\Personal\Training\ASU%20MasterTrack\CSE%20548%20-%20Advanced%20Computer%20Network%20Security\GitHub\CSE-548\Project%201%20-%20Packet%20Filter%20Firewall\Project-Report-1%20Packet%20Filter%20Firewall.docx" TargetMode="External"/><Relationship Id="rId7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noxrepo.github.io/pox-doc/html/" TargetMode="External"/><Relationship Id="rId13" Type="http://schemas.openxmlformats.org/officeDocument/2006/relationships/hyperlink" Target="https://github.com/containernet/containernet/wiki/Tutorial:-Getting-Started"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file:///C:\Users\DJSM0911\Documents\Personal\Training\ASU%20MasterTrack\CSE%20548%20-%20Advanced%20Computer%20Network%20Security\GitHub\CSE-548\Project%201%20-%20Packet%20Filter%20Firewall\Project-Report-1%20Packet%20Filter%20Firewall.docx" TargetMode="External"/><Relationship Id="rId7" Type="http://schemas.openxmlformats.org/officeDocument/2006/relationships/endnotes" Target="endnotes.xml"/><Relationship Id="rId71" Type="http://schemas.openxmlformats.org/officeDocument/2006/relationships/hyperlink" Target="file:///C:\Users\DJSM0911\Documents\Personal\Training\ASU%20MasterTrack\CSE%20548%20-%20Advanced%20Computer%20Network%20Security\GitHub\CSE-548\Project%201%20-%20Packet%20Filter%20Firewall\Project-Report-1%20Packet%20Filter%20Firewall.docx" TargetMode="External"/><Relationship Id="rId2" Type="http://schemas.openxmlformats.org/officeDocument/2006/relationships/numbering" Target="numbering.xml"/><Relationship Id="rId29"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34865-A3B2-0147-B397-1D545856A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1934</TotalTime>
  <Pages>25</Pages>
  <Words>3226</Words>
  <Characters>18394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21577</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ERMINI Marco OBS/S EUR</cp:lastModifiedBy>
  <cp:revision>196</cp:revision>
  <cp:lastPrinted>2012-08-02T18:53:00Z</cp:lastPrinted>
  <dcterms:created xsi:type="dcterms:W3CDTF">2021-05-27T11:24:00Z</dcterms:created>
  <dcterms:modified xsi:type="dcterms:W3CDTF">2021-06-14T05:13:00Z</dcterms:modified>
</cp:coreProperties>
</file>